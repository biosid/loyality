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065" w:rsidRPr="00401C26" w:rsidRDefault="00672065" w:rsidP="00672065">
      <w:pPr>
        <w:jc w:val="right"/>
        <w:rPr>
          <w:lang w:val="ru-RU"/>
        </w:rPr>
      </w:pPr>
      <w:bookmarkStart w:id="0" w:name="_Toc354398892"/>
      <w:r w:rsidRPr="00401C26">
        <w:rPr>
          <w:lang w:val="ru-RU"/>
        </w:rPr>
        <w:t>Приложение №1</w:t>
      </w:r>
    </w:p>
    <w:p w:rsidR="00672065" w:rsidRPr="00401C26" w:rsidRDefault="00672065" w:rsidP="00672065">
      <w:pPr>
        <w:jc w:val="right"/>
        <w:rPr>
          <w:lang w:val="ru-RU"/>
        </w:rPr>
      </w:pPr>
      <w:r w:rsidRPr="00401C26">
        <w:rPr>
          <w:lang w:val="ru-RU"/>
        </w:rPr>
        <w:t xml:space="preserve"> к Дополнительному соглашению №0</w:t>
      </w:r>
      <w:r>
        <w:rPr>
          <w:lang w:val="ru-RU"/>
        </w:rPr>
        <w:t>8</w:t>
      </w:r>
      <w:r w:rsidRPr="00401C26">
        <w:rPr>
          <w:lang w:val="ru-RU"/>
        </w:rPr>
        <w:t xml:space="preserve"> от «</w:t>
      </w:r>
      <w:r w:rsidRPr="00672065">
        <w:rPr>
          <w:lang w:val="ru-RU"/>
        </w:rPr>
        <w:t>02</w:t>
      </w:r>
      <w:r w:rsidRPr="00401C26">
        <w:rPr>
          <w:lang w:val="ru-RU"/>
        </w:rPr>
        <w:t xml:space="preserve">» </w:t>
      </w:r>
      <w:r>
        <w:rPr>
          <w:lang w:val="ru-RU"/>
        </w:rPr>
        <w:t>июня</w:t>
      </w:r>
      <w:r w:rsidRPr="00401C26">
        <w:rPr>
          <w:lang w:val="ru-RU"/>
        </w:rPr>
        <w:t xml:space="preserve"> 2014 г. </w:t>
      </w:r>
    </w:p>
    <w:p w:rsidR="00AE7264" w:rsidRPr="00672065" w:rsidRDefault="00672065" w:rsidP="00672065">
      <w:pPr>
        <w:jc w:val="right"/>
        <w:rPr>
          <w:rFonts w:ascii="Tahoma" w:hAnsi="Tahoma" w:cs="Tahoma"/>
          <w:lang w:val="ru-RU"/>
        </w:rPr>
      </w:pPr>
      <w:r w:rsidRPr="00401C26">
        <w:rPr>
          <w:lang w:val="ru-RU"/>
        </w:rPr>
        <w:t>к Договору №18713 от «01» июля 2013 г.</w:t>
      </w:r>
    </w:p>
    <w:p w:rsidR="00AE7264" w:rsidRPr="00672065" w:rsidRDefault="00AE7264" w:rsidP="0052117B">
      <w:pPr>
        <w:rPr>
          <w:rFonts w:ascii="Tahoma" w:hAnsi="Tahoma" w:cs="Tahoma"/>
          <w:lang w:val="ru-RU"/>
        </w:rPr>
      </w:pPr>
    </w:p>
    <w:p w:rsidR="00AE7264" w:rsidRPr="00672065" w:rsidRDefault="00AE7264" w:rsidP="0052117B">
      <w:pPr>
        <w:rPr>
          <w:rFonts w:ascii="Tahoma" w:hAnsi="Tahoma" w:cs="Tahoma"/>
          <w:lang w:val="ru-RU"/>
        </w:rPr>
      </w:pPr>
    </w:p>
    <w:p w:rsidR="00AE7264" w:rsidRPr="00672065" w:rsidRDefault="00AE7264" w:rsidP="0052117B">
      <w:pPr>
        <w:rPr>
          <w:rFonts w:ascii="Tahoma" w:hAnsi="Tahoma" w:cs="Tahoma"/>
          <w:lang w:val="ru-RU"/>
        </w:rPr>
      </w:pPr>
    </w:p>
    <w:p w:rsidR="00AE7264" w:rsidRPr="00672065" w:rsidRDefault="00AE7264" w:rsidP="0052117B">
      <w:pPr>
        <w:rPr>
          <w:rFonts w:ascii="Tahoma" w:hAnsi="Tahoma" w:cs="Tahoma"/>
          <w:lang w:val="ru-RU"/>
        </w:rPr>
      </w:pPr>
    </w:p>
    <w:p w:rsidR="00AE7264" w:rsidRPr="00672065" w:rsidRDefault="00AE7264" w:rsidP="0052117B">
      <w:pPr>
        <w:rPr>
          <w:rFonts w:ascii="Tahoma" w:hAnsi="Tahoma" w:cs="Tahoma"/>
          <w:lang w:val="ru-RU"/>
        </w:rPr>
      </w:pPr>
    </w:p>
    <w:p w:rsidR="00AE7264" w:rsidRPr="00672065" w:rsidRDefault="00AE7264" w:rsidP="0052117B">
      <w:pPr>
        <w:rPr>
          <w:rFonts w:ascii="Tahoma" w:hAnsi="Tahoma" w:cs="Tahoma"/>
          <w:lang w:val="ru-RU"/>
        </w:rPr>
      </w:pPr>
    </w:p>
    <w:tbl>
      <w:tblPr>
        <w:tblW w:w="9639" w:type="dxa"/>
        <w:tblInd w:w="113" w:type="dxa"/>
        <w:tblLook w:val="04A0" w:firstRow="1" w:lastRow="0" w:firstColumn="1" w:lastColumn="0" w:noHBand="0" w:noVBand="1"/>
      </w:tblPr>
      <w:tblGrid>
        <w:gridCol w:w="9639"/>
      </w:tblGrid>
      <w:tr w:rsidR="00AE7264" w:rsidRPr="00672065" w:rsidTr="000B3BDE">
        <w:trPr>
          <w:trHeight w:val="1134"/>
        </w:trPr>
        <w:tc>
          <w:tcPr>
            <w:tcW w:w="9639" w:type="dxa"/>
            <w:shd w:val="clear" w:color="auto" w:fill="auto"/>
          </w:tcPr>
          <w:p w:rsidR="00AE7264" w:rsidRPr="00672065" w:rsidRDefault="00AE7264" w:rsidP="0052117B">
            <w:pPr>
              <w:pStyle w:val="a9"/>
              <w:spacing w:before="120" w:after="120"/>
              <w:rPr>
                <w:rFonts w:ascii="Tahoma" w:hAnsi="Tahoma" w:cs="Tahoma"/>
                <w:lang w:val="ru-RU"/>
              </w:rPr>
            </w:pPr>
            <w:r w:rsidRPr="00672065">
              <w:rPr>
                <w:rFonts w:ascii="Tahoma" w:hAnsi="Tahoma" w:cs="Tahoma"/>
                <w:lang w:val="ru-RU"/>
              </w:rPr>
              <w:t>Система лояльности ВТБ</w:t>
            </w:r>
            <w:r w:rsidRPr="007B0A26">
              <w:rPr>
                <w:rFonts w:ascii="Tahoma" w:hAnsi="Tahoma" w:cs="Tahoma"/>
              </w:rPr>
              <w:t> </w:t>
            </w:r>
            <w:r w:rsidRPr="00672065">
              <w:rPr>
                <w:rFonts w:ascii="Tahoma" w:hAnsi="Tahoma" w:cs="Tahoma"/>
                <w:lang w:val="ru-RU"/>
              </w:rPr>
              <w:t>24 «Коллекция»</w:t>
            </w:r>
          </w:p>
        </w:tc>
      </w:tr>
      <w:tr w:rsidR="00AE7264" w:rsidRPr="00D717CF" w:rsidTr="000B3BDE">
        <w:trPr>
          <w:trHeight w:val="20"/>
        </w:trPr>
        <w:tc>
          <w:tcPr>
            <w:tcW w:w="9639" w:type="dxa"/>
            <w:shd w:val="clear" w:color="auto" w:fill="auto"/>
          </w:tcPr>
          <w:p w:rsidR="00AE7264" w:rsidRPr="007B0A26" w:rsidRDefault="00675D2F" w:rsidP="0052117B">
            <w:pPr>
              <w:pStyle w:val="aff8"/>
              <w:spacing w:after="120"/>
              <w:rPr>
                <w:rFonts w:ascii="Tahoma" w:hAnsi="Tahoma" w:cs="Tahoma"/>
                <w:lang w:val="ru-RU"/>
              </w:rPr>
            </w:pPr>
            <w:r w:rsidRPr="007B0A26">
              <w:rPr>
                <w:rFonts w:ascii="Tahoma" w:hAnsi="Tahoma" w:cs="Tahoma"/>
                <w:lang w:val="ru-RU"/>
              </w:rPr>
              <w:t xml:space="preserve">Техническое задание </w:t>
            </w:r>
            <w:r w:rsidRPr="0071368F">
              <w:rPr>
                <w:rFonts w:ascii="Tahoma" w:hAnsi="Tahoma" w:cs="Tahoma"/>
                <w:lang w:val="ru-RU"/>
              </w:rPr>
              <w:t xml:space="preserve">на разработку программы для ЭВМ </w:t>
            </w:r>
            <w:r w:rsidRPr="007B0A26">
              <w:rPr>
                <w:rFonts w:ascii="Tahoma" w:hAnsi="Tahoma" w:cs="Tahoma"/>
                <w:lang w:val="ru-RU"/>
              </w:rPr>
              <w:t>«</w:t>
            </w:r>
            <w:proofErr w:type="spellStart"/>
            <w:r w:rsidRPr="007B0A26">
              <w:rPr>
                <w:rFonts w:ascii="Tahoma" w:hAnsi="Tahoma" w:cs="Tahoma"/>
                <w:lang w:val="ru-RU"/>
              </w:rPr>
              <w:t>Виджет</w:t>
            </w:r>
            <w:proofErr w:type="spellEnd"/>
            <w:r w:rsidRPr="007B0A26">
              <w:rPr>
                <w:rFonts w:ascii="Tahoma" w:hAnsi="Tahoma" w:cs="Tahoma"/>
                <w:lang w:val="ru-RU"/>
              </w:rPr>
              <w:t xml:space="preserve"> </w:t>
            </w:r>
            <w:proofErr w:type="spellStart"/>
            <w:r w:rsidRPr="007B0A26">
              <w:rPr>
                <w:rFonts w:ascii="Tahoma" w:hAnsi="Tahoma" w:cs="Tahoma"/>
                <w:lang w:val="ru-RU"/>
              </w:rPr>
              <w:t>Киноход</w:t>
            </w:r>
            <w:proofErr w:type="gramStart"/>
            <w:r w:rsidRPr="007B0A26">
              <w:rPr>
                <w:rFonts w:ascii="Tahoma" w:hAnsi="Tahoma" w:cs="Tahoma"/>
                <w:lang w:val="ru-RU"/>
              </w:rPr>
              <w:t>.Р</w:t>
            </w:r>
            <w:proofErr w:type="gramEnd"/>
            <w:r w:rsidRPr="007B0A26">
              <w:rPr>
                <w:rFonts w:ascii="Tahoma" w:hAnsi="Tahoma" w:cs="Tahoma"/>
                <w:lang w:val="ru-RU"/>
              </w:rPr>
              <w:t>у</w:t>
            </w:r>
            <w:proofErr w:type="spellEnd"/>
            <w:r w:rsidRPr="007B0A26">
              <w:rPr>
                <w:rFonts w:ascii="Tahoma" w:hAnsi="Tahoma" w:cs="Tahoma"/>
                <w:lang w:val="ru-RU"/>
              </w:rPr>
              <w:t>»</w:t>
            </w:r>
          </w:p>
        </w:tc>
      </w:tr>
      <w:tr w:rsidR="00AE7264" w:rsidRPr="00D717CF" w:rsidTr="000B3BDE">
        <w:trPr>
          <w:trHeight w:val="20"/>
        </w:trPr>
        <w:tc>
          <w:tcPr>
            <w:tcW w:w="9639" w:type="dxa"/>
            <w:shd w:val="clear" w:color="auto" w:fill="auto"/>
            <w:vAlign w:val="bottom"/>
          </w:tcPr>
          <w:p w:rsidR="00AE7264" w:rsidRPr="007B0A26" w:rsidRDefault="00AE7264" w:rsidP="0052117B">
            <w:pPr>
              <w:rPr>
                <w:rStyle w:val="af3"/>
                <w:rFonts w:ascii="Tahoma" w:hAnsi="Tahoma" w:cs="Tahoma"/>
                <w:lang w:val="ru-RU"/>
              </w:rPr>
            </w:pPr>
          </w:p>
          <w:p w:rsidR="00AE7264" w:rsidRPr="00972087" w:rsidRDefault="00AE7264" w:rsidP="0052117B">
            <w:pPr>
              <w:rPr>
                <w:rStyle w:val="af3"/>
                <w:rFonts w:ascii="Tahoma" w:hAnsi="Tahoma" w:cs="Tahoma"/>
                <w:lang w:val="ru-RU"/>
              </w:rPr>
            </w:pPr>
          </w:p>
          <w:p w:rsidR="00AE7264" w:rsidRPr="00972087" w:rsidRDefault="00AE7264" w:rsidP="0052117B">
            <w:pPr>
              <w:rPr>
                <w:rStyle w:val="af3"/>
                <w:rFonts w:ascii="Tahoma" w:hAnsi="Tahoma" w:cs="Tahoma"/>
                <w:i/>
                <w:lang w:val="ru-RU"/>
              </w:rPr>
            </w:pPr>
          </w:p>
          <w:p w:rsidR="00AE7264" w:rsidRPr="00972087" w:rsidRDefault="00AE7264" w:rsidP="0052117B">
            <w:pPr>
              <w:rPr>
                <w:rStyle w:val="af3"/>
                <w:rFonts w:ascii="Tahoma" w:hAnsi="Tahoma" w:cs="Tahoma"/>
                <w:i/>
                <w:lang w:val="ru-RU"/>
              </w:rPr>
            </w:pPr>
          </w:p>
        </w:tc>
      </w:tr>
      <w:tr w:rsidR="00AE7264" w:rsidRPr="00D717CF" w:rsidTr="000B3BDE">
        <w:trPr>
          <w:trHeight w:val="20"/>
        </w:trPr>
        <w:tc>
          <w:tcPr>
            <w:tcW w:w="9639" w:type="dxa"/>
            <w:shd w:val="clear" w:color="auto" w:fill="auto"/>
          </w:tcPr>
          <w:p w:rsidR="00AE7264" w:rsidRPr="007B0A26" w:rsidRDefault="00AE7264" w:rsidP="0052117B">
            <w:pPr>
              <w:rPr>
                <w:rFonts w:ascii="Tahoma" w:hAnsi="Tahoma" w:cs="Tahoma"/>
                <w:lang w:val="ru-RU"/>
              </w:rPr>
            </w:pPr>
          </w:p>
          <w:p w:rsidR="00AE7264" w:rsidRPr="007B0A26" w:rsidRDefault="00AE7264" w:rsidP="0052117B">
            <w:pPr>
              <w:rPr>
                <w:rFonts w:ascii="Tahoma" w:hAnsi="Tahoma" w:cs="Tahoma"/>
                <w:lang w:val="ru-RU"/>
              </w:rPr>
            </w:pPr>
          </w:p>
          <w:p w:rsidR="00AE7264" w:rsidRPr="007B0A26" w:rsidRDefault="00AE7264" w:rsidP="0052117B">
            <w:pPr>
              <w:rPr>
                <w:rFonts w:ascii="Tahoma" w:hAnsi="Tahoma" w:cs="Tahoma"/>
                <w:lang w:val="ru-RU"/>
              </w:rPr>
            </w:pPr>
          </w:p>
          <w:p w:rsidR="00AE7264" w:rsidRPr="007B0A26" w:rsidRDefault="00AE7264" w:rsidP="0052117B">
            <w:pPr>
              <w:rPr>
                <w:rFonts w:ascii="Tahoma" w:hAnsi="Tahoma" w:cs="Tahoma"/>
                <w:lang w:val="ru-RU"/>
              </w:rPr>
            </w:pPr>
          </w:p>
        </w:tc>
      </w:tr>
      <w:tr w:rsidR="00AE7264" w:rsidRPr="00D717CF" w:rsidTr="000B3BDE">
        <w:trPr>
          <w:trHeight w:val="20"/>
        </w:trPr>
        <w:tc>
          <w:tcPr>
            <w:tcW w:w="9639" w:type="dxa"/>
            <w:shd w:val="clear" w:color="auto" w:fill="auto"/>
          </w:tcPr>
          <w:p w:rsidR="00AE7264" w:rsidRPr="007B0A26" w:rsidRDefault="00AE7264" w:rsidP="0052117B">
            <w:pPr>
              <w:rPr>
                <w:rFonts w:ascii="Tahoma" w:hAnsi="Tahoma" w:cs="Tahoma"/>
                <w:lang w:val="ru-RU"/>
              </w:rPr>
            </w:pPr>
          </w:p>
        </w:tc>
      </w:tr>
    </w:tbl>
    <w:p w:rsidR="00AE7264" w:rsidRPr="007B0A26" w:rsidRDefault="00AE7264" w:rsidP="0052117B">
      <w:pPr>
        <w:rPr>
          <w:rFonts w:ascii="Tahoma" w:hAnsi="Tahoma" w:cs="Tahoma"/>
          <w:bCs/>
          <w:caps/>
          <w:color w:val="FF0000"/>
          <w:szCs w:val="20"/>
          <w:lang w:val="ru-RU"/>
        </w:rPr>
      </w:pPr>
    </w:p>
    <w:p w:rsidR="00AE7264" w:rsidRPr="007B0A26" w:rsidRDefault="00AE7264" w:rsidP="0052117B">
      <w:pPr>
        <w:rPr>
          <w:rFonts w:ascii="Tahoma" w:hAnsi="Tahoma" w:cs="Tahoma"/>
          <w:bCs/>
          <w:color w:val="FF0000"/>
          <w:sz w:val="36"/>
          <w:szCs w:val="28"/>
          <w:lang w:val="ru-RU"/>
        </w:rPr>
      </w:pPr>
      <w:bookmarkStart w:id="1" w:name="_Toc354398891"/>
    </w:p>
    <w:p w:rsidR="00675D2F" w:rsidRPr="00972087" w:rsidRDefault="00675D2F" w:rsidP="00675D2F">
      <w:pPr>
        <w:pStyle w:val="afa"/>
        <w:jc w:val="center"/>
        <w:rPr>
          <w:rFonts w:ascii="Tahoma" w:hAnsi="Tahoma" w:cs="Tahoma"/>
          <w:lang w:val="ru-RU"/>
        </w:rPr>
      </w:pPr>
      <w:r w:rsidRPr="00972087">
        <w:rPr>
          <w:rFonts w:ascii="Tahoma" w:hAnsi="Tahoma" w:cs="Tahoma"/>
          <w:lang w:val="ru-RU"/>
        </w:rPr>
        <w:lastRenderedPageBreak/>
        <w:t>Лист согласования и утверждения</w:t>
      </w:r>
    </w:p>
    <w:p w:rsidR="00675D2F" w:rsidRPr="00972087" w:rsidRDefault="00675D2F" w:rsidP="00675D2F">
      <w:pPr>
        <w:rPr>
          <w:rFonts w:ascii="Tahoma" w:hAnsi="Tahoma" w:cs="Tahoma"/>
          <w:lang w:val="ru-RU"/>
        </w:rPr>
      </w:pPr>
    </w:p>
    <w:p w:rsidR="00675D2F" w:rsidRPr="00972087" w:rsidRDefault="00675D2F" w:rsidP="00675D2F">
      <w:pPr>
        <w:rPr>
          <w:rFonts w:ascii="Tahoma" w:hAnsi="Tahoma" w:cs="Tahoma"/>
          <w:lang w:val="ru-RU"/>
        </w:rPr>
      </w:pPr>
    </w:p>
    <w:p w:rsidR="00675D2F" w:rsidRPr="00972087" w:rsidRDefault="00675D2F" w:rsidP="00675D2F">
      <w:pPr>
        <w:rPr>
          <w:rFonts w:ascii="Tahoma" w:hAnsi="Tahoma" w:cs="Tahoma"/>
          <w:lang w:val="ru-RU"/>
        </w:rPr>
      </w:pPr>
    </w:p>
    <w:p w:rsidR="00675D2F" w:rsidRPr="00972087" w:rsidRDefault="00675D2F" w:rsidP="00675D2F">
      <w:pPr>
        <w:rPr>
          <w:rFonts w:ascii="Tahoma" w:hAnsi="Tahoma" w:cs="Tahoma"/>
        </w:rPr>
      </w:pPr>
    </w:p>
    <w:p w:rsidR="00675D2F" w:rsidRPr="00972087" w:rsidRDefault="00675D2F" w:rsidP="00675D2F">
      <w:pPr>
        <w:rPr>
          <w:rFonts w:ascii="Tahoma" w:hAnsi="Tahoma" w:cs="Tahoma"/>
        </w:rPr>
      </w:pPr>
    </w:p>
    <w:p w:rsidR="00675D2F" w:rsidRPr="00972087" w:rsidRDefault="00675D2F" w:rsidP="00675D2F">
      <w:pPr>
        <w:rPr>
          <w:rFonts w:ascii="Tahoma" w:hAnsi="Tahoma" w:cs="Tahom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35"/>
        <w:gridCol w:w="3934"/>
      </w:tblGrid>
      <w:tr w:rsidR="00675D2F" w:rsidRPr="007B0A26" w:rsidTr="009E49C7">
        <w:trPr>
          <w:jc w:val="center"/>
        </w:trPr>
        <w:tc>
          <w:tcPr>
            <w:tcW w:w="3935" w:type="dxa"/>
            <w:vAlign w:val="center"/>
          </w:tcPr>
          <w:p w:rsidR="00675D2F" w:rsidRPr="00972087" w:rsidRDefault="00675D2F" w:rsidP="009E49C7">
            <w:pPr>
              <w:rPr>
                <w:rFonts w:ascii="Tahoma" w:hAnsi="Tahoma" w:cs="Tahoma"/>
                <w:b/>
                <w:lang w:val="ru-RU"/>
              </w:rPr>
            </w:pPr>
            <w:r w:rsidRPr="00972087">
              <w:rPr>
                <w:rFonts w:ascii="Tahoma" w:hAnsi="Tahoma" w:cs="Tahoma"/>
                <w:b/>
                <w:lang w:val="ru-RU"/>
              </w:rPr>
              <w:t>Согласован:</w:t>
            </w:r>
          </w:p>
          <w:p w:rsidR="00675D2F" w:rsidRPr="00972087" w:rsidRDefault="00675D2F" w:rsidP="009E49C7">
            <w:pPr>
              <w:rPr>
                <w:rFonts w:ascii="Tahoma" w:hAnsi="Tahoma" w:cs="Tahoma"/>
                <w:lang w:val="ru-RU"/>
              </w:rPr>
            </w:pPr>
            <w:r w:rsidRPr="00972087">
              <w:rPr>
                <w:rFonts w:ascii="Tahoma" w:hAnsi="Tahoma" w:cs="Tahoma"/>
                <w:lang w:val="ru-RU"/>
              </w:rPr>
              <w:t>ООО «РапидСофт Девелопмент»</w:t>
            </w:r>
          </w:p>
          <w:p w:rsidR="00675D2F" w:rsidRPr="00972087" w:rsidRDefault="00675D2F" w:rsidP="009E49C7">
            <w:pPr>
              <w:rPr>
                <w:rFonts w:ascii="Tahoma" w:hAnsi="Tahoma" w:cs="Tahoma"/>
                <w:lang w:val="ru-RU"/>
              </w:rPr>
            </w:pPr>
            <w:r w:rsidRPr="00972087">
              <w:rPr>
                <w:rFonts w:ascii="Tahoma" w:hAnsi="Tahoma" w:cs="Tahoma"/>
                <w:lang w:val="ru-RU"/>
              </w:rPr>
              <w:t>Генеральный директор</w:t>
            </w:r>
          </w:p>
          <w:p w:rsidR="00675D2F" w:rsidRPr="00972087" w:rsidRDefault="00675D2F" w:rsidP="009E49C7">
            <w:pPr>
              <w:rPr>
                <w:rFonts w:ascii="Tahoma" w:hAnsi="Tahoma" w:cs="Tahoma"/>
              </w:rPr>
            </w:pPr>
            <w:r w:rsidRPr="00972087">
              <w:rPr>
                <w:rFonts w:ascii="Tahoma" w:hAnsi="Tahoma" w:cs="Tahoma"/>
              </w:rPr>
              <w:t xml:space="preserve">Р.А. Василян        </w:t>
            </w:r>
            <w:r w:rsidRPr="00972087">
              <w:rPr>
                <w:rFonts w:ascii="Tahoma" w:hAnsi="Tahoma" w:cs="Tahoma"/>
              </w:rPr>
              <w:br/>
            </w:r>
          </w:p>
          <w:p w:rsidR="00675D2F" w:rsidRPr="00972087" w:rsidRDefault="00675D2F" w:rsidP="009E49C7">
            <w:pPr>
              <w:rPr>
                <w:rFonts w:ascii="Tahoma" w:hAnsi="Tahoma" w:cs="Tahoma"/>
              </w:rPr>
            </w:pPr>
            <w:proofErr w:type="spellStart"/>
            <w:r w:rsidRPr="00972087">
              <w:rPr>
                <w:rFonts w:ascii="Tahoma" w:hAnsi="Tahoma" w:cs="Tahoma"/>
              </w:rPr>
              <w:t>Подпись</w:t>
            </w:r>
            <w:proofErr w:type="spellEnd"/>
            <w:r w:rsidRPr="00972087">
              <w:rPr>
                <w:rFonts w:ascii="Tahoma" w:hAnsi="Tahoma" w:cs="Tahoma"/>
              </w:rPr>
              <w:t xml:space="preserve">     _____________________</w:t>
            </w:r>
          </w:p>
          <w:p w:rsidR="00675D2F" w:rsidRPr="00972087" w:rsidRDefault="00675D2F" w:rsidP="009E49C7">
            <w:pPr>
              <w:rPr>
                <w:rFonts w:ascii="Tahoma" w:hAnsi="Tahoma" w:cs="Tahoma"/>
              </w:rPr>
            </w:pPr>
          </w:p>
        </w:tc>
        <w:tc>
          <w:tcPr>
            <w:tcW w:w="3934" w:type="dxa"/>
            <w:vAlign w:val="center"/>
          </w:tcPr>
          <w:p w:rsidR="00675D2F" w:rsidRPr="00972087" w:rsidRDefault="00675D2F" w:rsidP="009E49C7">
            <w:pPr>
              <w:rPr>
                <w:rFonts w:ascii="Tahoma" w:hAnsi="Tahoma" w:cs="Tahoma"/>
                <w:b/>
                <w:lang w:val="ru-RU"/>
              </w:rPr>
            </w:pPr>
            <w:r w:rsidRPr="00972087">
              <w:rPr>
                <w:rFonts w:ascii="Tahoma" w:hAnsi="Tahoma" w:cs="Tahoma"/>
                <w:b/>
                <w:lang w:val="ru-RU"/>
              </w:rPr>
              <w:t>Согласован:</w:t>
            </w:r>
          </w:p>
          <w:p w:rsidR="00675D2F" w:rsidRPr="00972087" w:rsidRDefault="00675D2F" w:rsidP="009E49C7">
            <w:pPr>
              <w:rPr>
                <w:rFonts w:ascii="Tahoma" w:hAnsi="Tahoma" w:cs="Tahoma"/>
                <w:lang w:val="ru-RU"/>
              </w:rPr>
            </w:pPr>
            <w:r w:rsidRPr="00972087">
              <w:rPr>
                <w:rFonts w:ascii="Tahoma" w:hAnsi="Tahoma" w:cs="Tahoma"/>
                <w:lang w:val="ru-RU"/>
              </w:rPr>
              <w:t>ООО «Программа «Коллекция»»</w:t>
            </w:r>
          </w:p>
          <w:p w:rsidR="00675D2F" w:rsidRPr="00972087" w:rsidRDefault="00675D2F" w:rsidP="009E49C7">
            <w:pPr>
              <w:rPr>
                <w:rFonts w:ascii="Tahoma" w:hAnsi="Tahoma" w:cs="Tahoma"/>
                <w:lang w:val="ru-RU"/>
              </w:rPr>
            </w:pPr>
            <w:r w:rsidRPr="00972087">
              <w:rPr>
                <w:rFonts w:ascii="Tahoma" w:hAnsi="Tahoma" w:cs="Tahoma"/>
                <w:lang w:val="ru-RU"/>
              </w:rPr>
              <w:t>Генеральный директор</w:t>
            </w:r>
          </w:p>
          <w:p w:rsidR="00675D2F" w:rsidRPr="00972087" w:rsidRDefault="00675D2F" w:rsidP="009E49C7">
            <w:pPr>
              <w:rPr>
                <w:rFonts w:ascii="Tahoma" w:hAnsi="Tahoma" w:cs="Tahoma"/>
              </w:rPr>
            </w:pPr>
            <w:r w:rsidRPr="00972087">
              <w:rPr>
                <w:rFonts w:ascii="Tahoma" w:hAnsi="Tahoma" w:cs="Tahoma"/>
              </w:rPr>
              <w:t xml:space="preserve">Т.В. Белозерова        </w:t>
            </w:r>
            <w:r w:rsidRPr="00972087">
              <w:rPr>
                <w:rFonts w:ascii="Tahoma" w:hAnsi="Tahoma" w:cs="Tahoma"/>
              </w:rPr>
              <w:br/>
            </w:r>
          </w:p>
          <w:p w:rsidR="00675D2F" w:rsidRPr="00972087" w:rsidRDefault="00675D2F" w:rsidP="009E49C7">
            <w:pPr>
              <w:rPr>
                <w:rFonts w:ascii="Tahoma" w:hAnsi="Tahoma" w:cs="Tahoma"/>
              </w:rPr>
            </w:pPr>
            <w:proofErr w:type="spellStart"/>
            <w:r w:rsidRPr="00972087">
              <w:rPr>
                <w:rFonts w:ascii="Tahoma" w:hAnsi="Tahoma" w:cs="Tahoma"/>
              </w:rPr>
              <w:t>Подпись</w:t>
            </w:r>
            <w:proofErr w:type="spellEnd"/>
            <w:r w:rsidRPr="00972087">
              <w:rPr>
                <w:rFonts w:ascii="Tahoma" w:hAnsi="Tahoma" w:cs="Tahoma"/>
              </w:rPr>
              <w:t xml:space="preserve">     _____________________</w:t>
            </w:r>
          </w:p>
          <w:p w:rsidR="00675D2F" w:rsidRPr="00972087" w:rsidRDefault="00675D2F" w:rsidP="009E49C7">
            <w:pPr>
              <w:rPr>
                <w:rFonts w:ascii="Tahoma" w:hAnsi="Tahoma" w:cs="Tahoma"/>
              </w:rPr>
            </w:pPr>
          </w:p>
        </w:tc>
      </w:tr>
      <w:tr w:rsidR="00675D2F" w:rsidRPr="007B0A26" w:rsidTr="009E49C7">
        <w:trPr>
          <w:jc w:val="center"/>
        </w:trPr>
        <w:tc>
          <w:tcPr>
            <w:tcW w:w="3935" w:type="dxa"/>
            <w:vAlign w:val="center"/>
          </w:tcPr>
          <w:p w:rsidR="00675D2F" w:rsidRPr="00972087" w:rsidRDefault="00675D2F" w:rsidP="009E49C7">
            <w:pPr>
              <w:rPr>
                <w:rFonts w:ascii="Tahoma" w:hAnsi="Tahoma" w:cs="Tahoma"/>
              </w:rPr>
            </w:pPr>
          </w:p>
        </w:tc>
        <w:tc>
          <w:tcPr>
            <w:tcW w:w="3934" w:type="dxa"/>
            <w:vAlign w:val="center"/>
          </w:tcPr>
          <w:p w:rsidR="00675D2F" w:rsidRPr="00972087" w:rsidRDefault="00675D2F" w:rsidP="009E49C7">
            <w:pPr>
              <w:rPr>
                <w:rFonts w:ascii="Tahoma" w:hAnsi="Tahoma" w:cs="Tahoma"/>
              </w:rPr>
            </w:pPr>
          </w:p>
        </w:tc>
      </w:tr>
      <w:tr w:rsidR="00675D2F" w:rsidRPr="007B0A26" w:rsidTr="009E49C7">
        <w:trPr>
          <w:jc w:val="center"/>
        </w:trPr>
        <w:tc>
          <w:tcPr>
            <w:tcW w:w="3935" w:type="dxa"/>
            <w:vAlign w:val="center"/>
          </w:tcPr>
          <w:p w:rsidR="00675D2F" w:rsidRPr="00972087" w:rsidRDefault="00675D2F" w:rsidP="009E49C7">
            <w:pPr>
              <w:rPr>
                <w:rFonts w:ascii="Tahoma" w:hAnsi="Tahoma" w:cs="Tahoma"/>
              </w:rPr>
            </w:pPr>
          </w:p>
        </w:tc>
        <w:tc>
          <w:tcPr>
            <w:tcW w:w="3934" w:type="dxa"/>
            <w:vAlign w:val="center"/>
          </w:tcPr>
          <w:p w:rsidR="00675D2F" w:rsidRPr="00972087" w:rsidRDefault="00675D2F" w:rsidP="009E49C7">
            <w:pPr>
              <w:rPr>
                <w:rFonts w:ascii="Tahoma" w:hAnsi="Tahoma" w:cs="Tahoma"/>
              </w:rPr>
            </w:pPr>
          </w:p>
        </w:tc>
      </w:tr>
    </w:tbl>
    <w:p w:rsidR="00675D2F" w:rsidRPr="00972087" w:rsidRDefault="00675D2F" w:rsidP="00675D2F">
      <w:pPr>
        <w:rPr>
          <w:rFonts w:ascii="Tahoma" w:hAnsi="Tahoma" w:cs="Tahoma"/>
        </w:rPr>
      </w:pPr>
    </w:p>
    <w:p w:rsidR="00675D2F" w:rsidRPr="00972087" w:rsidRDefault="00675D2F" w:rsidP="00675D2F">
      <w:pPr>
        <w:rPr>
          <w:rFonts w:ascii="Tahoma" w:hAnsi="Tahoma" w:cs="Tahoma"/>
        </w:rPr>
      </w:pPr>
    </w:p>
    <w:p w:rsidR="00675D2F" w:rsidRPr="00972087" w:rsidRDefault="00675D2F" w:rsidP="00675D2F">
      <w:pPr>
        <w:rPr>
          <w:rFonts w:ascii="Tahoma" w:hAnsi="Tahoma" w:cs="Tahoma"/>
        </w:rPr>
      </w:pPr>
      <w:r w:rsidRPr="00972087">
        <w:rPr>
          <w:rFonts w:ascii="Tahoma" w:hAnsi="Tahoma" w:cs="Tahoma"/>
          <w:caps/>
          <w:szCs w:val="20"/>
        </w:rPr>
        <w:br w:type="page"/>
      </w:r>
    </w:p>
    <w:sdt>
      <w:sdtPr>
        <w:rPr>
          <w:rFonts w:ascii="Tahoma" w:hAnsi="Tahoma" w:cs="Tahoma"/>
          <w:bCs w:val="0"/>
          <w:color w:val="auto"/>
          <w:sz w:val="18"/>
          <w:szCs w:val="24"/>
          <w:lang w:val="ru-RU"/>
        </w:rPr>
        <w:id w:val="1932549769"/>
        <w:docPartObj>
          <w:docPartGallery w:val="Table of Contents"/>
          <w:docPartUnique/>
        </w:docPartObj>
      </w:sdtPr>
      <w:sdtEndPr>
        <w:rPr>
          <w:b/>
          <w:lang w:val="en-US"/>
        </w:rPr>
      </w:sdtEndPr>
      <w:sdtContent>
        <w:p w:rsidR="0052117B" w:rsidRPr="00972087" w:rsidRDefault="0052117B">
          <w:pPr>
            <w:pStyle w:val="af7"/>
            <w:rPr>
              <w:rFonts w:ascii="Tahoma" w:hAnsi="Tahoma" w:cs="Tahoma"/>
            </w:rPr>
          </w:pPr>
          <w:r w:rsidRPr="00972087">
            <w:rPr>
              <w:rFonts w:ascii="Tahoma" w:hAnsi="Tahoma" w:cs="Tahoma"/>
              <w:lang w:val="ru-RU"/>
            </w:rPr>
            <w:t>Оглавление</w:t>
          </w:r>
        </w:p>
        <w:p w:rsidR="00A649D0" w:rsidRPr="00972087" w:rsidRDefault="0052117B">
          <w:pPr>
            <w:pStyle w:val="12"/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r w:rsidRPr="00972087">
            <w:rPr>
              <w:rFonts w:ascii="Tahoma" w:hAnsi="Tahoma"/>
            </w:rPr>
            <w:fldChar w:fldCharType="begin"/>
          </w:r>
          <w:r w:rsidRPr="00972087">
            <w:rPr>
              <w:rFonts w:ascii="Tahoma" w:hAnsi="Tahoma"/>
            </w:rPr>
            <w:instrText xml:space="preserve"> TOC \o "1-3" \h \z \u </w:instrText>
          </w:r>
          <w:r w:rsidRPr="00972087">
            <w:rPr>
              <w:rFonts w:ascii="Tahoma" w:hAnsi="Tahoma"/>
            </w:rPr>
            <w:fldChar w:fldCharType="separate"/>
          </w:r>
          <w:hyperlink w:anchor="_Toc390863184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Глоссарий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_Toc390863184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4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12"/>
            <w:tabs>
              <w:tab w:val="left" w:pos="403"/>
            </w:tabs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hyperlink w:anchor="_Toc390863185" w:history="1">
            <w:r w:rsidR="00A649D0" w:rsidRPr="007B0A26">
              <w:rPr>
                <w:rStyle w:val="aff0"/>
                <w:rFonts w:ascii="Tahoma" w:hAnsi="Tahoma"/>
              </w:rPr>
              <w:t>1.</w:t>
            </w:r>
            <w:r w:rsidR="00A649D0" w:rsidRPr="00972087">
              <w:rPr>
                <w:rFonts w:ascii="Tahoma" w:eastAsiaTheme="minorEastAsia" w:hAnsi="Tahoma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</w:rPr>
              <w:t>Общие сведения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_Toc390863185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12"/>
            <w:tabs>
              <w:tab w:val="left" w:pos="403"/>
            </w:tabs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hyperlink w:anchor="_Toc390863186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</w:t>
            </w:r>
            <w:r w:rsidR="00A649D0" w:rsidRPr="00972087">
              <w:rPr>
                <w:rFonts w:ascii="Tahoma" w:eastAsiaTheme="minorEastAsia" w:hAnsi="Tahoma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страниц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_Toc390863186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187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Страница «Список фильмов»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_Toc390863187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88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2.1.1.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_Toc390863188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89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2.1.2.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_Toc390863189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190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Страница «Фильм»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_Toc390863190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91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2.2.1.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_Toc390863191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92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2.2.2.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_Toc390863192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193" w:history="1">
            <w:r w:rsidR="00A649D0" w:rsidRPr="007B0A26">
              <w:rPr>
                <w:rStyle w:val="aff0"/>
                <w:rFonts w:ascii="Tahoma" w:hAnsi="Tahoma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Страница «Список кинотеатров»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_Toc390863193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12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94" w:history="1">
            <w:r w:rsidR="00A649D0" w:rsidRPr="007B0A26">
              <w:rPr>
                <w:rStyle w:val="aff0"/>
                <w:rFonts w:ascii="Tahoma" w:hAnsi="Tahoma"/>
              </w:rPr>
              <w:t>2.3.1.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_Toc390863194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12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95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2.3.2.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_Toc390863195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12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196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Страница «Кинотеатр»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_Toc390863196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97" w:history="1">
            <w:r w:rsidR="00A649D0" w:rsidRPr="007B0A26">
              <w:rPr>
                <w:rStyle w:val="aff0"/>
                <w:rFonts w:ascii="Tahoma" w:hAnsi="Tahoma"/>
              </w:rPr>
              <w:t>2.4.1.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_Toc390863197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198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2.4.2.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_Toc390863198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199" w:history="1">
            <w:r w:rsidR="00A649D0" w:rsidRPr="00972087">
              <w:rPr>
                <w:rStyle w:val="aff0"/>
                <w:rFonts w:ascii="Tahoma" w:hAnsi="Tahoma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972087">
              <w:rPr>
                <w:rStyle w:val="aff0"/>
                <w:rFonts w:ascii="Tahoma" w:hAnsi="Tahoma"/>
                <w:lang w:val="ru-RU"/>
              </w:rPr>
              <w:t>Страница «Выбор мест»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_Toc390863199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0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2.5.1.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_Toc390863200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1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2.5.2.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_Toc390863201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18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02" w:history="1">
            <w:r w:rsidR="00A649D0" w:rsidRPr="007B0A26">
              <w:rPr>
                <w:rStyle w:val="aff0"/>
                <w:rFonts w:ascii="Tahoma" w:hAnsi="Tahoma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Страница «Заказ»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_Toc390863202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22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3" w:history="1">
            <w:r w:rsidR="00A649D0" w:rsidRPr="007B0A26">
              <w:rPr>
                <w:rStyle w:val="aff0"/>
                <w:rFonts w:ascii="Tahoma" w:hAnsi="Tahoma"/>
              </w:rPr>
              <w:t>2.6.1.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_Toc390863203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22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4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2.6.2.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_Toc390863204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22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05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Страница «Благодарность»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_Toc390863205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6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2.7.1.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_Toc390863206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7" w:history="1">
            <w:r w:rsidR="00A649D0" w:rsidRPr="007B0A26">
              <w:rPr>
                <w:rStyle w:val="aff0"/>
                <w:rFonts w:ascii="Tahoma" w:hAnsi="Tahoma"/>
              </w:rPr>
              <w:t>2.7.2.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_Toc390863207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25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08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Окно «Ошибка: кинотеатр не подтвердил бронь»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_Toc390863208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27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09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2.8.1.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_Toc390863209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27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10" w:history="1">
            <w:r w:rsidR="00A649D0" w:rsidRPr="007B0A26">
              <w:rPr>
                <w:rStyle w:val="aff0"/>
                <w:rFonts w:ascii="Tahoma" w:hAnsi="Tahoma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2.9.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Окно «Ошибка: время вышло»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_Toc390863210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11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2.9.1.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Описание элементов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_Toc390863211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12" w:history="1">
            <w:r w:rsidR="00A649D0" w:rsidRPr="00972087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2.10.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972087">
              <w:rPr>
                <w:rStyle w:val="aff0"/>
                <w:rFonts w:ascii="Tahoma" w:hAnsi="Tahoma"/>
                <w:lang w:val="ru-RU"/>
              </w:rPr>
              <w:t>Окно «Ошибка: списание бонуов не подтверждено»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_Toc390863212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13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2.10.1.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972087">
              <w:rPr>
                <w:rStyle w:val="aff0"/>
                <w:rFonts w:ascii="Tahoma" w:hAnsi="Tahoma"/>
                <w:lang w:val="ru-RU"/>
              </w:rPr>
              <w:t>Описание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_Toc390863213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14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2.10.2.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972087">
              <w:rPr>
                <w:rStyle w:val="aff0"/>
                <w:rFonts w:ascii="Tahoma" w:hAnsi="Tahoma"/>
                <w:lang w:val="ru-RU"/>
              </w:rPr>
              <w:t>Описание элементов таблицы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_Toc390863214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28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12"/>
            <w:tabs>
              <w:tab w:val="left" w:pos="403"/>
            </w:tabs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hyperlink w:anchor="_Toc390863215" w:history="1">
            <w:r w:rsidR="00A649D0" w:rsidRPr="007B0A26">
              <w:rPr>
                <w:rStyle w:val="aff0"/>
                <w:rFonts w:ascii="Tahoma" w:hAnsi="Tahoma"/>
              </w:rPr>
              <w:t>3.</w:t>
            </w:r>
            <w:r w:rsidR="00A649D0" w:rsidRPr="00972087">
              <w:rPr>
                <w:rFonts w:ascii="Tahoma" w:eastAsiaTheme="minorEastAsia" w:hAnsi="Tahoma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Статические страницы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_Toc390863215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29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12"/>
            <w:tabs>
              <w:tab w:val="left" w:pos="403"/>
            </w:tabs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hyperlink w:anchor="_Toc390863216" w:history="1">
            <w:r w:rsidR="00A649D0" w:rsidRPr="007B0A26">
              <w:rPr>
                <w:rStyle w:val="aff0"/>
                <w:rFonts w:ascii="Tahoma" w:hAnsi="Tahoma"/>
              </w:rPr>
              <w:t>4.</w:t>
            </w:r>
            <w:r w:rsidR="00A649D0" w:rsidRPr="00972087">
              <w:rPr>
                <w:rFonts w:ascii="Tahoma" w:eastAsiaTheme="minorEastAsia" w:hAnsi="Tahoma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</w:rPr>
              <w:t>Сценарии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_Toc390863216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29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17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Выбор кинотеатра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_Toc390863217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29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18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4.1.1.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Основной сценарий заказа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_Toc390863218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29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26"/>
            <w:rPr>
              <w:rFonts w:ascii="Tahoma" w:eastAsiaTheme="minorEastAsia" w:hAnsi="Tahoma"/>
              <w:noProof/>
              <w:sz w:val="22"/>
              <w:szCs w:val="22"/>
              <w:lang w:val="ru-RU" w:eastAsia="ru-RU"/>
            </w:rPr>
          </w:pPr>
          <w:hyperlink w:anchor="_Toc390863219" w:history="1">
            <w:r w:rsidR="00A649D0" w:rsidRPr="007B0A26">
              <w:rPr>
                <w:rStyle w:val="aff0"/>
                <w:rFonts w:ascii="Tahoma" w:hAnsi="Tahoma"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A649D0" w:rsidRPr="00972087">
              <w:rPr>
                <w:rFonts w:ascii="Tahoma" w:eastAsiaTheme="minorEastAsia" w:hAnsi="Tahoma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Выбор фильма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_Toc390863219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30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33"/>
            <w:rPr>
              <w:rFonts w:ascii="Tahoma" w:eastAsiaTheme="minorEastAsia" w:hAnsi="Tahoma"/>
              <w:iCs w:val="0"/>
              <w:noProof/>
              <w:sz w:val="22"/>
              <w:szCs w:val="22"/>
              <w:lang w:val="ru-RU" w:eastAsia="ru-RU"/>
            </w:rPr>
          </w:pPr>
          <w:hyperlink w:anchor="_Toc390863220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4.2.1.</w:t>
            </w:r>
            <w:r w:rsidR="00A649D0" w:rsidRPr="00972087">
              <w:rPr>
                <w:rFonts w:ascii="Tahoma" w:eastAsiaTheme="minorEastAsia" w:hAnsi="Tahoma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</w:rPr>
              <w:t>Основной сценарий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_Toc390863220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30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12"/>
            <w:tabs>
              <w:tab w:val="left" w:pos="403"/>
            </w:tabs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hyperlink w:anchor="_Toc390863221" w:history="1">
            <w:r w:rsidR="00A649D0" w:rsidRPr="007B0A26">
              <w:rPr>
                <w:rStyle w:val="aff0"/>
                <w:rFonts w:ascii="Tahoma" w:hAnsi="Tahoma"/>
              </w:rPr>
              <w:t>5.</w:t>
            </w:r>
            <w:r w:rsidR="00A649D0" w:rsidRPr="00972087">
              <w:rPr>
                <w:rFonts w:ascii="Tahoma" w:eastAsiaTheme="minorEastAsia" w:hAnsi="Tahoma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Ограничения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_Toc390863221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30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A649D0" w:rsidRPr="00972087" w:rsidRDefault="0051381B">
          <w:pPr>
            <w:pStyle w:val="12"/>
            <w:tabs>
              <w:tab w:val="left" w:pos="403"/>
            </w:tabs>
            <w:rPr>
              <w:rFonts w:ascii="Tahoma" w:eastAsiaTheme="minorEastAsia" w:hAnsi="Tahoma"/>
              <w:bCs w:val="0"/>
              <w:noProof/>
              <w:sz w:val="22"/>
              <w:szCs w:val="22"/>
              <w:lang w:val="ru-RU" w:eastAsia="ru-RU"/>
            </w:rPr>
          </w:pPr>
          <w:hyperlink w:anchor="_Toc390863222" w:history="1">
            <w:r w:rsidR="00A649D0" w:rsidRPr="007B0A26">
              <w:rPr>
                <w:rStyle w:val="aff0"/>
                <w:rFonts w:ascii="Tahoma" w:hAnsi="Tahoma"/>
                <w:lang w:val="ru-RU"/>
              </w:rPr>
              <w:t>6.</w:t>
            </w:r>
            <w:r w:rsidR="00A649D0" w:rsidRPr="00972087">
              <w:rPr>
                <w:rFonts w:ascii="Tahoma" w:eastAsiaTheme="minorEastAsia" w:hAnsi="Tahoma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A649D0" w:rsidRPr="007B0A26">
              <w:rPr>
                <w:rStyle w:val="aff0"/>
                <w:rFonts w:ascii="Tahoma" w:hAnsi="Tahoma"/>
                <w:lang w:val="ru-RU"/>
              </w:rPr>
              <w:t>Требования к предоставлению материалов Заказчиком</w:t>
            </w:r>
            <w:r w:rsidR="00A649D0" w:rsidRPr="00972087">
              <w:rPr>
                <w:rFonts w:ascii="Tahoma" w:hAnsi="Tahoma"/>
                <w:noProof/>
                <w:webHidden/>
              </w:rPr>
              <w:tab/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begin"/>
            </w:r>
            <w:r w:rsidR="00A649D0" w:rsidRPr="00972087">
              <w:rPr>
                <w:rFonts w:ascii="Tahoma" w:hAnsi="Tahoma"/>
                <w:noProof/>
                <w:webHidden/>
              </w:rPr>
              <w:instrText xml:space="preserve"> PAGEREF _Toc390863222 \h </w:instrText>
            </w:r>
            <w:r w:rsidR="00A649D0" w:rsidRPr="00972087">
              <w:rPr>
                <w:rFonts w:ascii="Tahoma" w:hAnsi="Tahoma"/>
                <w:noProof/>
                <w:webHidden/>
              </w:rPr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separate"/>
            </w:r>
            <w:r w:rsidR="00A649D0" w:rsidRPr="00972087">
              <w:rPr>
                <w:rFonts w:ascii="Tahoma" w:hAnsi="Tahoma"/>
                <w:noProof/>
                <w:webHidden/>
              </w:rPr>
              <w:t>31</w:t>
            </w:r>
            <w:r w:rsidR="00A649D0" w:rsidRPr="00972087">
              <w:rPr>
                <w:rFonts w:ascii="Tahoma" w:hAnsi="Tahoma"/>
                <w:noProof/>
                <w:webHidden/>
              </w:rPr>
              <w:fldChar w:fldCharType="end"/>
            </w:r>
          </w:hyperlink>
        </w:p>
        <w:p w:rsidR="0052117B" w:rsidRPr="00972087" w:rsidRDefault="0052117B">
          <w:pPr>
            <w:rPr>
              <w:rFonts w:ascii="Tahoma" w:hAnsi="Tahoma" w:cs="Tahoma"/>
            </w:rPr>
          </w:pPr>
          <w:r w:rsidRPr="00972087">
            <w:rPr>
              <w:rFonts w:ascii="Tahoma" w:hAnsi="Tahoma" w:cs="Tahoma"/>
              <w:b/>
              <w:bCs/>
            </w:rPr>
            <w:lastRenderedPageBreak/>
            <w:fldChar w:fldCharType="end"/>
          </w:r>
        </w:p>
      </w:sdtContent>
    </w:sdt>
    <w:p w:rsidR="00AE7264" w:rsidRPr="007B0A26" w:rsidRDefault="00AE7264" w:rsidP="0052117B">
      <w:pPr>
        <w:pStyle w:val="1"/>
        <w:numPr>
          <w:ilvl w:val="0"/>
          <w:numId w:val="0"/>
        </w:numPr>
        <w:spacing w:before="120" w:after="120"/>
        <w:ind w:left="360" w:hanging="360"/>
        <w:rPr>
          <w:rFonts w:ascii="Tahoma" w:hAnsi="Tahoma" w:cs="Tahoma"/>
          <w:lang w:val="ru-RU"/>
        </w:rPr>
      </w:pPr>
      <w:bookmarkStart w:id="2" w:name="_Toc388992821"/>
      <w:bookmarkStart w:id="3" w:name="_Toc390863184"/>
      <w:r w:rsidRPr="007B0A26">
        <w:rPr>
          <w:rFonts w:ascii="Tahoma" w:hAnsi="Tahoma" w:cs="Tahoma"/>
          <w:lang w:val="ru-RU"/>
        </w:rPr>
        <w:t>Глоссарий</w:t>
      </w:r>
      <w:bookmarkEnd w:id="1"/>
      <w:bookmarkEnd w:id="2"/>
      <w:bookmarkEnd w:id="3"/>
    </w:p>
    <w:p w:rsidR="00AE7264" w:rsidRPr="007B0A26" w:rsidRDefault="00AE7264" w:rsidP="0052117B">
      <w:pPr>
        <w:pStyle w:val="af8"/>
        <w:keepNext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Табл. </w:t>
      </w:r>
      <w:r w:rsidRPr="00972087">
        <w:rPr>
          <w:rFonts w:ascii="Tahoma" w:hAnsi="Tahoma" w:cs="Tahoma"/>
          <w:sz w:val="20"/>
          <w:szCs w:val="20"/>
        </w:rPr>
        <w:fldChar w:fldCharType="begin"/>
      </w:r>
      <w:r w:rsidRPr="007B0A26">
        <w:rPr>
          <w:rFonts w:ascii="Tahoma" w:hAnsi="Tahoma" w:cs="Tahoma"/>
          <w:sz w:val="20"/>
          <w:szCs w:val="20"/>
          <w:lang w:val="ru-RU"/>
        </w:rPr>
        <w:instrText xml:space="preserve"> </w:instrText>
      </w:r>
      <w:r w:rsidRPr="007B0A26">
        <w:rPr>
          <w:rFonts w:ascii="Tahoma" w:hAnsi="Tahoma" w:cs="Tahoma"/>
          <w:sz w:val="20"/>
          <w:szCs w:val="20"/>
        </w:rPr>
        <w:instrText>SEQ</w:instrText>
      </w:r>
      <w:r w:rsidRPr="007B0A26">
        <w:rPr>
          <w:rFonts w:ascii="Tahoma" w:hAnsi="Tahoma" w:cs="Tahoma"/>
          <w:sz w:val="20"/>
          <w:szCs w:val="20"/>
          <w:lang w:val="ru-RU"/>
        </w:rPr>
        <w:instrText xml:space="preserve"> Табл. \* </w:instrText>
      </w:r>
      <w:r w:rsidRPr="007B0A26">
        <w:rPr>
          <w:rFonts w:ascii="Tahoma" w:hAnsi="Tahoma" w:cs="Tahoma"/>
          <w:sz w:val="20"/>
          <w:szCs w:val="20"/>
        </w:rPr>
        <w:instrText>ARABIC</w:instrText>
      </w:r>
      <w:r w:rsidRPr="007B0A26">
        <w:rPr>
          <w:rFonts w:ascii="Tahoma" w:hAnsi="Tahoma" w:cs="Tahoma"/>
          <w:sz w:val="20"/>
          <w:szCs w:val="20"/>
          <w:lang w:val="ru-RU"/>
        </w:rPr>
        <w:instrText xml:space="preserve"> </w:instrText>
      </w:r>
      <w:r w:rsidRPr="00972087">
        <w:rPr>
          <w:rFonts w:ascii="Tahoma" w:hAnsi="Tahoma" w:cs="Tahoma"/>
          <w:sz w:val="20"/>
          <w:szCs w:val="20"/>
        </w:rPr>
        <w:fldChar w:fldCharType="separate"/>
      </w:r>
      <w:r w:rsidRPr="007B0A26">
        <w:rPr>
          <w:rFonts w:ascii="Tahoma" w:hAnsi="Tahoma" w:cs="Tahoma"/>
          <w:noProof/>
          <w:sz w:val="20"/>
          <w:szCs w:val="20"/>
          <w:lang w:val="ru-RU"/>
        </w:rPr>
        <w:t>1</w:t>
      </w:r>
      <w:r w:rsidRPr="00972087">
        <w:rPr>
          <w:rFonts w:ascii="Tahoma" w:hAnsi="Tahoma" w:cs="Tahoma"/>
          <w:noProof/>
          <w:sz w:val="20"/>
          <w:szCs w:val="20"/>
        </w:rPr>
        <w:fldChar w:fldCharType="end"/>
      </w:r>
      <w:r w:rsidRPr="007B0A26">
        <w:rPr>
          <w:rFonts w:ascii="Tahoma" w:hAnsi="Tahoma" w:cs="Tahoma"/>
          <w:sz w:val="20"/>
          <w:szCs w:val="20"/>
          <w:lang w:val="ru-RU"/>
        </w:rPr>
        <w:t>. Список определений и сокращений</w:t>
      </w:r>
    </w:p>
    <w:tbl>
      <w:tblPr>
        <w:tblStyle w:val="afff7"/>
        <w:tblW w:w="9639" w:type="dxa"/>
        <w:tblLook w:val="04A0" w:firstRow="1" w:lastRow="0" w:firstColumn="1" w:lastColumn="0" w:noHBand="0" w:noVBand="1"/>
      </w:tblPr>
      <w:tblGrid>
        <w:gridCol w:w="2376"/>
        <w:gridCol w:w="7263"/>
      </w:tblGrid>
      <w:tr w:rsidR="00AE7264" w:rsidRPr="007B0A26" w:rsidTr="00972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6" w:type="dxa"/>
          </w:tcPr>
          <w:p w:rsidR="00AE7264" w:rsidRPr="007B0A26" w:rsidRDefault="00AE7264" w:rsidP="0052117B">
            <w:pPr>
              <w:spacing w:line="240" w:lineRule="auto"/>
              <w:rPr>
                <w:rFonts w:ascii="Tahoma" w:hAnsi="Tahoma" w:cs="Tahoma"/>
                <w:b w:val="0"/>
                <w:sz w:val="20"/>
                <w:szCs w:val="20"/>
              </w:rPr>
            </w:pPr>
            <w:proofErr w:type="spellStart"/>
            <w:r w:rsidRPr="007B0A26">
              <w:rPr>
                <w:rFonts w:ascii="Tahoma" w:hAnsi="Tahoma" w:cs="Tahoma"/>
                <w:sz w:val="20"/>
                <w:szCs w:val="20"/>
              </w:rPr>
              <w:t>Термин</w:t>
            </w:r>
            <w:proofErr w:type="spellEnd"/>
          </w:p>
        </w:tc>
        <w:tc>
          <w:tcPr>
            <w:tcW w:w="7263" w:type="dxa"/>
          </w:tcPr>
          <w:p w:rsidR="00AE7264" w:rsidRPr="007B0A26" w:rsidRDefault="00AE7264" w:rsidP="0052117B">
            <w:pPr>
              <w:spacing w:line="240" w:lineRule="auto"/>
              <w:rPr>
                <w:rFonts w:ascii="Tahoma" w:hAnsi="Tahoma" w:cs="Tahoma"/>
                <w:b w:val="0"/>
                <w:sz w:val="20"/>
                <w:szCs w:val="20"/>
              </w:rPr>
            </w:pPr>
            <w:proofErr w:type="spellStart"/>
            <w:r w:rsidRPr="007B0A26">
              <w:rPr>
                <w:rFonts w:ascii="Tahoma" w:hAnsi="Tahoma" w:cs="Tahoma"/>
                <w:sz w:val="20"/>
                <w:szCs w:val="20"/>
              </w:rPr>
              <w:t>Описание</w:t>
            </w:r>
            <w:proofErr w:type="spellEnd"/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972087">
              <w:rPr>
                <w:rFonts w:ascii="Tahoma" w:hAnsi="Tahoma" w:cs="Tahoma"/>
                <w:sz w:val="20"/>
                <w:szCs w:val="20"/>
              </w:rPr>
              <w:t>Партнер</w:t>
            </w:r>
            <w:proofErr w:type="spellEnd"/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Юридическое лицо или индивидуальный предприниматель, вступившее с Банком в договорные отношения по поводу реализации Программы ВТБ 24 «Коллекция». 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proofErr w:type="spellStart"/>
            <w:r w:rsidRPr="007B0A26">
              <w:rPr>
                <w:rFonts w:ascii="Tahoma" w:hAnsi="Tahoma" w:cs="Tahoma"/>
                <w:sz w:val="20"/>
                <w:szCs w:val="20"/>
              </w:rPr>
              <w:t>Киноход.ру</w:t>
            </w:r>
            <w:proofErr w:type="spellEnd"/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Система управления заказами билетов </w:t>
            </w:r>
            <w:r w:rsidR="00675D2F"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Партнера </w:t>
            </w:r>
            <w:proofErr w:type="spellStart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Киноход</w:t>
            </w:r>
            <w:proofErr w:type="spellEnd"/>
            <w:r w:rsidR="00972087" w:rsidRPr="00972087">
              <w:rPr>
                <w:rFonts w:ascii="Tahoma" w:hAnsi="Tahoma" w:cs="Tahoma"/>
                <w:sz w:val="20"/>
                <w:szCs w:val="20"/>
                <w:lang w:val="ru-RU"/>
              </w:rPr>
              <w:t>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7B0A26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7B0A26">
              <w:rPr>
                <w:rFonts w:ascii="Tahoma" w:hAnsi="Tahoma" w:cs="Tahoma"/>
                <w:sz w:val="20"/>
                <w:szCs w:val="20"/>
              </w:rPr>
              <w:t>Виджет</w:t>
            </w:r>
            <w:proofErr w:type="spellEnd"/>
          </w:p>
        </w:tc>
        <w:tc>
          <w:tcPr>
            <w:tcW w:w="7263" w:type="dxa"/>
          </w:tcPr>
          <w:p w:rsidR="000B5BAB" w:rsidRPr="0071368F" w:rsidRDefault="004A4387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Разрабатываемая п</w:t>
            </w:r>
            <w:r w:rsidR="000B5BAB"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рограмма для ЭВМ, интерфейс которой отображается на сайте «Коллекция», предназначенная для заказа билетов из системы </w:t>
            </w:r>
            <w:proofErr w:type="spellStart"/>
            <w:r w:rsidR="000B5BAB" w:rsidRPr="007B0A26">
              <w:rPr>
                <w:rFonts w:ascii="Tahoma" w:hAnsi="Tahoma" w:cs="Tahoma"/>
                <w:sz w:val="20"/>
                <w:szCs w:val="20"/>
                <w:lang w:val="ru-RU"/>
              </w:rPr>
              <w:t>Киноход.ру</w:t>
            </w:r>
            <w:proofErr w:type="spellEnd"/>
            <w:r w:rsidR="000B5BAB" w:rsidRPr="007B0A26">
              <w:rPr>
                <w:rFonts w:ascii="Tahoma" w:hAnsi="Tahoma" w:cs="Tahoma"/>
                <w:sz w:val="20"/>
                <w:szCs w:val="20"/>
                <w:lang w:val="ru-RU"/>
              </w:rPr>
              <w:t>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>Программа ВТБ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r w:rsidRPr="00972087">
              <w:rPr>
                <w:rFonts w:ascii="Tahoma" w:hAnsi="Tahoma" w:cs="Tahoma"/>
                <w:sz w:val="20"/>
                <w:szCs w:val="20"/>
              </w:rPr>
              <w:t>24 «Коллекция»</w:t>
            </w:r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Бонусная программа «Коллекция» ВТБ 24 (ЗАО), представляющая собой комплекс мероприятий, предназначенный для поощрения клиентов </w:t>
            </w:r>
            <w:r w:rsidR="00EA2BDB">
              <w:rPr>
                <w:rFonts w:ascii="Tahoma" w:hAnsi="Tahoma" w:cs="Tahoma"/>
                <w:sz w:val="20"/>
                <w:szCs w:val="20"/>
                <w:lang w:val="ru-RU"/>
              </w:rPr>
              <w:t xml:space="preserve">банка ВТБ 24 (ЗАО) 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осуществлять покупки с помощью эмитированной банком ВТБ 24 (ЗАО) карты международной платежной системы 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Visa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International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или 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MasterCard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Worldwide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Система, Система «Коллекция», Система лояльности</w:t>
            </w:r>
          </w:p>
        </w:tc>
        <w:tc>
          <w:tcPr>
            <w:tcW w:w="7263" w:type="dxa"/>
          </w:tcPr>
          <w:p w:rsidR="000B5BAB" w:rsidRPr="00972087" w:rsidDel="00766DF8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Комплекс взаимодействующих программных компонентов, обеспечивающий работу Программы ВТБ</w:t>
            </w:r>
            <w:r w:rsidRPr="00972087">
              <w:rPr>
                <w:rFonts w:ascii="Tahoma" w:hAnsi="Tahoma" w:cs="Tahoma"/>
                <w:sz w:val="20"/>
                <w:szCs w:val="20"/>
              </w:rPr>
              <w:t> 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24 «Коллекция».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Сайт «Коллекция»</w:t>
            </w:r>
            <w:r w:rsidR="00675D2F" w:rsidRPr="00972087">
              <w:rPr>
                <w:rFonts w:ascii="Tahoma" w:hAnsi="Tahoma" w:cs="Tahoma"/>
                <w:sz w:val="20"/>
                <w:szCs w:val="20"/>
                <w:lang w:val="ru-RU"/>
              </w:rPr>
              <w:t>, Сайт</w:t>
            </w:r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Сайт Программы ВТБ 24 «Коллекция» </w:t>
            </w:r>
            <w:hyperlink r:id="rId12" w:history="1"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</w:rPr>
                <w:t>https</w:t>
              </w:r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  <w:lang w:val="ru-RU"/>
                </w:rPr>
                <w:t>://</w:t>
              </w:r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</w:rPr>
                <w:t>bonus</w:t>
              </w:r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  <w:lang w:val="ru-RU"/>
                </w:rPr>
                <w:t>.</w:t>
              </w:r>
              <w:proofErr w:type="spellStart"/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</w:rPr>
                <w:t>vtb</w:t>
              </w:r>
              <w:proofErr w:type="spellEnd"/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  <w:lang w:val="ru-RU"/>
                </w:rPr>
                <w:t>24.</w:t>
              </w:r>
              <w:proofErr w:type="spellStart"/>
              <w:r w:rsidRPr="007B0A26">
                <w:rPr>
                  <w:rStyle w:val="aff0"/>
                  <w:rFonts w:ascii="Tahoma" w:hAnsi="Tahoma" w:cs="Tahoma"/>
                  <w:noProof w:val="0"/>
                  <w:sz w:val="20"/>
                  <w:szCs w:val="20"/>
                </w:rPr>
                <w:t>ru</w:t>
              </w:r>
              <w:proofErr w:type="spellEnd"/>
            </w:hyperlink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proofErr w:type="spellStart"/>
            <w:r w:rsidRPr="00972087">
              <w:rPr>
                <w:rFonts w:ascii="Tahoma" w:hAnsi="Tahoma" w:cs="Tahoma"/>
                <w:sz w:val="20"/>
                <w:szCs w:val="20"/>
              </w:rPr>
              <w:t>Банк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</w:rPr>
              <w:t>, ВТБ24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, Заказчик</w:t>
            </w:r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ООО «Программа «Коллекция»», </w:t>
            </w:r>
            <w:r w:rsidR="007B0A26" w:rsidRPr="007B0A26">
              <w:rPr>
                <w:rFonts w:ascii="Tahoma" w:hAnsi="Tahoma" w:cs="Tahoma"/>
                <w:sz w:val="20"/>
                <w:szCs w:val="20"/>
                <w:lang w:val="ru-RU"/>
              </w:rPr>
              <w:t>организатор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Программы ВТБ 24 «Коллекция». 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 xml:space="preserve">ИС 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Б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</w:rPr>
              <w:t>анка</w:t>
            </w:r>
            <w:proofErr w:type="spellEnd"/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Информационная система Банка ВТБ 24 (ЗАО) (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Терадата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).</w:t>
            </w:r>
          </w:p>
        </w:tc>
      </w:tr>
      <w:tr w:rsidR="000B5BAB" w:rsidRPr="00EA2BDB" w:rsidTr="00972087">
        <w:tc>
          <w:tcPr>
            <w:tcW w:w="2376" w:type="dxa"/>
          </w:tcPr>
          <w:p w:rsidR="000B5BAB" w:rsidRPr="007B0A26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7B0A26">
              <w:rPr>
                <w:rFonts w:ascii="Tahoma" w:hAnsi="Tahoma" w:cs="Tahoma"/>
                <w:sz w:val="20"/>
                <w:szCs w:val="20"/>
              </w:rPr>
              <w:t>Участник</w:t>
            </w:r>
            <w:proofErr w:type="spellEnd"/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Клиент банка ВТБ</w:t>
            </w:r>
            <w:r w:rsidRPr="0071368F">
              <w:rPr>
                <w:rFonts w:ascii="Tahoma" w:hAnsi="Tahoma" w:cs="Tahoma"/>
                <w:sz w:val="20"/>
                <w:szCs w:val="20"/>
              </w:rPr>
              <w:t> </w:t>
            </w:r>
            <w:r w:rsidRPr="0071368F">
              <w:rPr>
                <w:rFonts w:ascii="Tahoma" w:hAnsi="Tahoma" w:cs="Tahoma"/>
                <w:sz w:val="20"/>
                <w:szCs w:val="20"/>
                <w:lang w:val="ru-RU"/>
              </w:rPr>
              <w:t>24</w:t>
            </w:r>
            <w:r w:rsidR="00EA2BDB">
              <w:rPr>
                <w:rFonts w:ascii="Tahoma" w:hAnsi="Tahoma" w:cs="Tahoma"/>
                <w:sz w:val="20"/>
                <w:szCs w:val="20"/>
                <w:lang w:val="ru-RU"/>
              </w:rPr>
              <w:t xml:space="preserve"> (ЗАО)</w:t>
            </w:r>
            <w:r w:rsidRPr="0071368F">
              <w:rPr>
                <w:rFonts w:ascii="Tahoma" w:hAnsi="Tahoma" w:cs="Tahoma"/>
                <w:sz w:val="20"/>
                <w:szCs w:val="20"/>
                <w:lang w:val="ru-RU"/>
              </w:rPr>
              <w:t xml:space="preserve">, прошедший процесс активации (подписавший с Банком договор-оферту, условия программы лояльности). 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Участник имеет право обменивать накопленные бонусы на вознаграждения.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7B0A26" w:rsidRDefault="000B5BAB" w:rsidP="00972087">
            <w:pPr>
              <w:spacing w:before="0" w:after="0"/>
              <w:rPr>
                <w:rFonts w:ascii="Tahoma" w:hAnsi="Tahoma" w:cs="Tahoma"/>
                <w:b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b/>
                <w:sz w:val="20"/>
                <w:szCs w:val="20"/>
                <w:lang w:val="ru-RU"/>
              </w:rPr>
              <w:t>API</w:t>
            </w:r>
          </w:p>
        </w:tc>
        <w:tc>
          <w:tcPr>
            <w:tcW w:w="7263" w:type="dxa"/>
          </w:tcPr>
          <w:p w:rsidR="00765C89" w:rsidRPr="007B0A26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Интерфейс программирования</w:t>
            </w:r>
            <w:r w:rsidR="00765C89">
              <w:rPr>
                <w:rFonts w:ascii="Tahoma" w:hAnsi="Tahoma" w:cs="Tahoma"/>
                <w:sz w:val="20"/>
                <w:szCs w:val="20"/>
                <w:lang w:val="ru-RU"/>
              </w:rPr>
              <w:t xml:space="preserve"> Партнера </w:t>
            </w:r>
            <w:proofErr w:type="spellStart"/>
            <w:r w:rsidR="00765C89">
              <w:rPr>
                <w:rFonts w:ascii="Tahoma" w:hAnsi="Tahoma" w:cs="Tahoma"/>
                <w:sz w:val="20"/>
                <w:szCs w:val="20"/>
                <w:lang w:val="ru-RU"/>
              </w:rPr>
              <w:t>Киноход</w:t>
            </w:r>
            <w:proofErr w:type="spellEnd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 (англ. </w:t>
            </w:r>
            <w:proofErr w:type="spellStart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application</w:t>
            </w:r>
            <w:proofErr w:type="spellEnd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programming</w:t>
            </w:r>
            <w:proofErr w:type="spellEnd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interface</w:t>
            </w:r>
            <w:proofErr w:type="spellEnd"/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, API [эй-пи-ай])</w:t>
            </w:r>
            <w:r w:rsidR="00765C89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— набор готовых классов, процедур, функций, структур и констант, предоставляемых приложением (библиотекой, сервисом) для использования во внешних программных продуктах.</w:t>
            </w:r>
          </w:p>
        </w:tc>
      </w:tr>
      <w:tr w:rsidR="000B5BAB" w:rsidRPr="007B0A26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>OTP</w:t>
            </w:r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>One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-</w:t>
            </w:r>
            <w:r w:rsidRPr="00972087">
              <w:rPr>
                <w:rFonts w:ascii="Tahoma" w:hAnsi="Tahoma" w:cs="Tahoma"/>
                <w:sz w:val="20"/>
                <w:szCs w:val="20"/>
              </w:rPr>
              <w:t>time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-</w:t>
            </w:r>
            <w:r w:rsidRPr="00972087">
              <w:rPr>
                <w:rFonts w:ascii="Tahoma" w:hAnsi="Tahoma" w:cs="Tahoma"/>
                <w:sz w:val="20"/>
                <w:szCs w:val="20"/>
              </w:rPr>
              <w:t>password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, одноразовый пароль, присылаемый Пользователю с помощью </w:t>
            </w:r>
            <w:r w:rsidRPr="00972087">
              <w:rPr>
                <w:rFonts w:ascii="Tahoma" w:hAnsi="Tahoma" w:cs="Tahoma"/>
                <w:sz w:val="20"/>
                <w:szCs w:val="20"/>
              </w:rPr>
              <w:t>SMS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>SMS</w:t>
            </w:r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>Short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r w:rsidRPr="00972087">
              <w:rPr>
                <w:rFonts w:ascii="Tahoma" w:hAnsi="Tahoma" w:cs="Tahoma"/>
                <w:sz w:val="20"/>
                <w:szCs w:val="20"/>
              </w:rPr>
              <w:t>Message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 </w:t>
            </w:r>
            <w:r w:rsidRPr="00972087">
              <w:rPr>
                <w:rFonts w:ascii="Tahoma" w:hAnsi="Tahoma" w:cs="Tahoma"/>
                <w:sz w:val="20"/>
                <w:szCs w:val="20"/>
              </w:rPr>
              <w:t>Service</w:t>
            </w: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, услуга отправки коротких сообщений на мобильный телефон.</w:t>
            </w:r>
          </w:p>
        </w:tc>
      </w:tr>
      <w:tr w:rsidR="000B5BAB" w:rsidRPr="00D717CF" w:rsidTr="00972087">
        <w:tc>
          <w:tcPr>
            <w:tcW w:w="2376" w:type="dxa"/>
          </w:tcPr>
          <w:p w:rsidR="000B5BAB" w:rsidRPr="00972087" w:rsidRDefault="000B5BAB" w:rsidP="00972087">
            <w:pPr>
              <w:pStyle w:val="af8"/>
              <w:spacing w:before="0" w:after="0"/>
              <w:rPr>
                <w:rFonts w:ascii="Tahoma" w:hAnsi="Tahoma" w:cs="Tahoma"/>
                <w:sz w:val="20"/>
                <w:szCs w:val="20"/>
              </w:rPr>
            </w:pPr>
            <w:r w:rsidRPr="00972087">
              <w:rPr>
                <w:rFonts w:ascii="Tahoma" w:hAnsi="Tahoma" w:cs="Tahoma"/>
                <w:sz w:val="20"/>
                <w:szCs w:val="20"/>
              </w:rPr>
              <w:t xml:space="preserve">ИС 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</w:rPr>
              <w:t>Uniteller</w:t>
            </w:r>
            <w:proofErr w:type="spellEnd"/>
          </w:p>
        </w:tc>
        <w:tc>
          <w:tcPr>
            <w:tcW w:w="7263" w:type="dxa"/>
          </w:tcPr>
          <w:p w:rsidR="000B5BAB" w:rsidRPr="00972087" w:rsidRDefault="000B5BAB" w:rsidP="00972087">
            <w:pPr>
              <w:spacing w:before="0" w:after="0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 xml:space="preserve">Информационная система компании 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</w:rPr>
              <w:t>Uniteller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, предоставляющей услугу интернет-</w:t>
            </w:r>
            <w:proofErr w:type="spellStart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эквайринга</w:t>
            </w:r>
            <w:proofErr w:type="spellEnd"/>
            <w:r w:rsidRPr="00972087">
              <w:rPr>
                <w:rFonts w:ascii="Tahoma" w:hAnsi="Tahoma" w:cs="Tahoma"/>
                <w:sz w:val="20"/>
                <w:szCs w:val="20"/>
                <w:lang w:val="ru-RU"/>
              </w:rPr>
              <w:t>.</w:t>
            </w:r>
          </w:p>
        </w:tc>
      </w:tr>
    </w:tbl>
    <w:p w:rsidR="00AE7264" w:rsidRPr="007B0A26" w:rsidRDefault="00AE7264" w:rsidP="0052117B">
      <w:pPr>
        <w:rPr>
          <w:rFonts w:ascii="Tahoma" w:hAnsi="Tahoma" w:cs="Tahoma"/>
          <w:lang w:val="ru-RU"/>
        </w:rPr>
      </w:pPr>
    </w:p>
    <w:p w:rsidR="0006694D" w:rsidRPr="007B0A26" w:rsidRDefault="0006694D">
      <w:pPr>
        <w:spacing w:before="0" w:after="0"/>
        <w:rPr>
          <w:rFonts w:ascii="Tahoma" w:hAnsi="Tahoma" w:cs="Tahoma"/>
          <w:lang w:val="ru-RU"/>
        </w:rPr>
      </w:pPr>
      <w:r w:rsidRPr="007B0A26">
        <w:rPr>
          <w:rFonts w:ascii="Tahoma" w:hAnsi="Tahoma" w:cs="Tahoma"/>
          <w:lang w:val="ru-RU"/>
        </w:rPr>
        <w:br w:type="page"/>
      </w:r>
    </w:p>
    <w:p w:rsidR="00AE7264" w:rsidRPr="007B0A26" w:rsidRDefault="00AE7264" w:rsidP="0052117B">
      <w:pPr>
        <w:pStyle w:val="1"/>
        <w:keepLines/>
        <w:tabs>
          <w:tab w:val="clear" w:pos="709"/>
          <w:tab w:val="left" w:pos="454"/>
        </w:tabs>
        <w:spacing w:before="120" w:after="120" w:line="276" w:lineRule="auto"/>
        <w:rPr>
          <w:rFonts w:ascii="Tahoma" w:hAnsi="Tahoma" w:cs="Tahoma"/>
        </w:rPr>
      </w:pPr>
      <w:bookmarkStart w:id="4" w:name="_Toc388992822"/>
      <w:bookmarkStart w:id="5" w:name="_Toc390863185"/>
      <w:proofErr w:type="spellStart"/>
      <w:r w:rsidRPr="007B0A26">
        <w:rPr>
          <w:rFonts w:ascii="Tahoma" w:hAnsi="Tahoma" w:cs="Tahoma"/>
        </w:rPr>
        <w:lastRenderedPageBreak/>
        <w:t>Общие</w:t>
      </w:r>
      <w:proofErr w:type="spellEnd"/>
      <w:r w:rsidRPr="007B0A26">
        <w:rPr>
          <w:rFonts w:ascii="Tahoma" w:hAnsi="Tahoma" w:cs="Tahoma"/>
        </w:rPr>
        <w:t xml:space="preserve"> </w:t>
      </w:r>
      <w:proofErr w:type="spellStart"/>
      <w:r w:rsidRPr="007B0A26">
        <w:rPr>
          <w:rFonts w:ascii="Tahoma" w:hAnsi="Tahoma" w:cs="Tahoma"/>
        </w:rPr>
        <w:t>сведения</w:t>
      </w:r>
      <w:bookmarkEnd w:id="0"/>
      <w:bookmarkEnd w:id="4"/>
      <w:bookmarkEnd w:id="5"/>
      <w:proofErr w:type="spellEnd"/>
    </w:p>
    <w:p w:rsidR="00AE7264" w:rsidRPr="007B0A26" w:rsidRDefault="00AE7264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В настоящем документе содержится описание реализации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виджета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="0006694D" w:rsidRPr="007B0A26">
        <w:rPr>
          <w:rFonts w:ascii="Tahoma" w:hAnsi="Tahoma" w:cs="Tahoma"/>
          <w:sz w:val="20"/>
          <w:szCs w:val="20"/>
          <w:lang w:val="ru-RU"/>
        </w:rPr>
        <w:t>«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Киноход</w:t>
      </w:r>
      <w:proofErr w:type="gramStart"/>
      <w:r w:rsidRPr="007B0A26">
        <w:rPr>
          <w:rFonts w:ascii="Tahoma" w:hAnsi="Tahoma" w:cs="Tahoma"/>
          <w:sz w:val="20"/>
          <w:szCs w:val="20"/>
          <w:lang w:val="ru-RU"/>
        </w:rPr>
        <w:t>.р</w:t>
      </w:r>
      <w:proofErr w:type="gramEnd"/>
      <w:r w:rsidRPr="007B0A26">
        <w:rPr>
          <w:rFonts w:ascii="Tahoma" w:hAnsi="Tahoma" w:cs="Tahoma"/>
          <w:sz w:val="20"/>
          <w:szCs w:val="20"/>
          <w:lang w:val="ru-RU"/>
        </w:rPr>
        <w:t>у</w:t>
      </w:r>
      <w:proofErr w:type="spellEnd"/>
      <w:r w:rsidR="0006694D" w:rsidRPr="007B0A26">
        <w:rPr>
          <w:rFonts w:ascii="Tahoma" w:hAnsi="Tahoma" w:cs="Tahoma"/>
          <w:sz w:val="20"/>
          <w:szCs w:val="20"/>
          <w:lang w:val="ru-RU"/>
        </w:rPr>
        <w:t>»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для </w:t>
      </w:r>
      <w:r w:rsidR="007B0A26" w:rsidRPr="007B0A26">
        <w:rPr>
          <w:rFonts w:ascii="Tahoma" w:hAnsi="Tahoma" w:cs="Tahoma"/>
          <w:sz w:val="20"/>
          <w:szCs w:val="20"/>
          <w:lang w:val="ru-RU"/>
        </w:rPr>
        <w:t>С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айта </w:t>
      </w:r>
      <w:r w:rsidR="0006694D" w:rsidRPr="007B0A26">
        <w:rPr>
          <w:rFonts w:ascii="Tahoma" w:hAnsi="Tahoma" w:cs="Tahoma"/>
          <w:sz w:val="20"/>
          <w:szCs w:val="20"/>
          <w:lang w:val="ru-RU"/>
        </w:rPr>
        <w:t>«Коллекция».</w:t>
      </w:r>
    </w:p>
    <w:p w:rsidR="00AE7264" w:rsidRPr="007B0A26" w:rsidRDefault="00AE7264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Цель: </w:t>
      </w:r>
      <w:r w:rsidR="0006694D" w:rsidRPr="007B0A26">
        <w:rPr>
          <w:rFonts w:ascii="Tahoma" w:hAnsi="Tahoma" w:cs="Tahoma"/>
          <w:sz w:val="20"/>
          <w:szCs w:val="20"/>
          <w:lang w:val="ru-RU"/>
        </w:rPr>
        <w:t>разработка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proofErr w:type="spellStart"/>
      <w:r w:rsidR="007B0A26" w:rsidRPr="007B0A26">
        <w:rPr>
          <w:rFonts w:ascii="Tahoma" w:hAnsi="Tahoma" w:cs="Tahoma"/>
          <w:sz w:val="20"/>
          <w:szCs w:val="20"/>
          <w:lang w:val="ru-RU"/>
        </w:rPr>
        <w:t>В</w:t>
      </w:r>
      <w:r w:rsidRPr="007B0A26">
        <w:rPr>
          <w:rFonts w:ascii="Tahoma" w:hAnsi="Tahoma" w:cs="Tahoma"/>
          <w:sz w:val="20"/>
          <w:szCs w:val="20"/>
          <w:lang w:val="ru-RU"/>
        </w:rPr>
        <w:t>иджет</w:t>
      </w:r>
      <w:r w:rsidR="0006694D" w:rsidRPr="007B0A26">
        <w:rPr>
          <w:rFonts w:ascii="Tahoma" w:hAnsi="Tahoma" w:cs="Tahoma"/>
          <w:sz w:val="20"/>
          <w:szCs w:val="20"/>
          <w:lang w:val="ru-RU"/>
        </w:rPr>
        <w:t>а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="0072160D" w:rsidRPr="007B0A26">
        <w:rPr>
          <w:rFonts w:ascii="Tahoma" w:hAnsi="Tahoma" w:cs="Tahoma"/>
          <w:sz w:val="20"/>
          <w:szCs w:val="20"/>
          <w:lang w:val="ru-RU"/>
        </w:rPr>
        <w:t xml:space="preserve">для онлайн-категории партнера </w:t>
      </w:r>
      <w:proofErr w:type="spellStart"/>
      <w:r w:rsidR="0072160D" w:rsidRPr="007B0A26">
        <w:rPr>
          <w:rFonts w:ascii="Tahoma" w:hAnsi="Tahoma" w:cs="Tahoma"/>
          <w:sz w:val="20"/>
          <w:szCs w:val="20"/>
          <w:lang w:val="ru-RU"/>
        </w:rPr>
        <w:t>Киноход</w:t>
      </w:r>
      <w:proofErr w:type="gramStart"/>
      <w:r w:rsidR="0072160D" w:rsidRPr="007B0A26">
        <w:rPr>
          <w:rFonts w:ascii="Tahoma" w:hAnsi="Tahoma" w:cs="Tahoma"/>
          <w:sz w:val="20"/>
          <w:szCs w:val="20"/>
          <w:lang w:val="ru-RU"/>
        </w:rPr>
        <w:t>.р</w:t>
      </w:r>
      <w:proofErr w:type="gramEnd"/>
      <w:r w:rsidR="0072160D" w:rsidRPr="007B0A26">
        <w:rPr>
          <w:rFonts w:ascii="Tahoma" w:hAnsi="Tahoma" w:cs="Tahoma"/>
          <w:sz w:val="20"/>
          <w:szCs w:val="20"/>
          <w:lang w:val="ru-RU"/>
        </w:rPr>
        <w:t>у</w:t>
      </w:r>
      <w:proofErr w:type="spellEnd"/>
      <w:r w:rsidR="0072160D" w:rsidRPr="007B0A26">
        <w:rPr>
          <w:rFonts w:ascii="Tahoma" w:hAnsi="Tahoma" w:cs="Tahoma"/>
          <w:sz w:val="20"/>
          <w:szCs w:val="20"/>
          <w:lang w:val="ru-RU"/>
        </w:rPr>
        <w:t xml:space="preserve"> для </w:t>
      </w:r>
      <w:r w:rsidR="007B0A26" w:rsidRPr="007B0A26">
        <w:rPr>
          <w:rFonts w:ascii="Tahoma" w:hAnsi="Tahoma" w:cs="Tahoma"/>
          <w:sz w:val="20"/>
          <w:szCs w:val="20"/>
          <w:lang w:val="ru-RU"/>
        </w:rPr>
        <w:t>С</w:t>
      </w:r>
      <w:r w:rsidR="0072160D" w:rsidRPr="007B0A26">
        <w:rPr>
          <w:rFonts w:ascii="Tahoma" w:hAnsi="Tahoma" w:cs="Tahoma"/>
          <w:sz w:val="20"/>
          <w:szCs w:val="20"/>
          <w:lang w:val="ru-RU"/>
        </w:rPr>
        <w:t>айта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="0006694D" w:rsidRPr="00972087">
        <w:rPr>
          <w:rFonts w:ascii="Tahoma" w:hAnsi="Tahoma" w:cs="Tahoma"/>
          <w:sz w:val="20"/>
          <w:szCs w:val="20"/>
          <w:lang w:val="ru-RU"/>
        </w:rPr>
        <w:t>«Коллекция».</w:t>
      </w:r>
    </w:p>
    <w:p w:rsidR="00AE7264" w:rsidRPr="007B0A26" w:rsidRDefault="00A5656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Требуется</w:t>
      </w:r>
      <w:r w:rsidR="00AE7264" w:rsidRPr="007B0A26">
        <w:rPr>
          <w:rFonts w:ascii="Tahoma" w:hAnsi="Tahoma" w:cs="Tahoma"/>
          <w:sz w:val="20"/>
          <w:szCs w:val="20"/>
          <w:lang w:val="ru-RU"/>
        </w:rPr>
        <w:t xml:space="preserve"> реализовать два типичных пользовательских сценария:</w:t>
      </w:r>
    </w:p>
    <w:p w:rsidR="00AE7264" w:rsidRPr="007B0A26" w:rsidRDefault="00AE7264" w:rsidP="008E6A44">
      <w:pPr>
        <w:pStyle w:val="af"/>
        <w:keepLines/>
        <w:numPr>
          <w:ilvl w:val="0"/>
          <w:numId w:val="21"/>
        </w:numPr>
        <w:spacing w:line="276" w:lineRule="auto"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выбор и приобретение билета на заданный фильм;</w:t>
      </w:r>
    </w:p>
    <w:p w:rsidR="00710A9F" w:rsidRPr="007B0A26" w:rsidRDefault="00AE7264" w:rsidP="008E6A44">
      <w:pPr>
        <w:pStyle w:val="af"/>
        <w:keepLines/>
        <w:numPr>
          <w:ilvl w:val="0"/>
          <w:numId w:val="21"/>
        </w:numPr>
        <w:spacing w:line="276" w:lineRule="auto"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выбор и приобретение билета на фильм в конкретном кинотеатре.</w:t>
      </w:r>
    </w:p>
    <w:p w:rsidR="00616D7D" w:rsidRPr="007B0A26" w:rsidRDefault="00616D7D" w:rsidP="0052117B">
      <w:pPr>
        <w:pStyle w:val="1"/>
        <w:spacing w:before="120" w:after="120"/>
        <w:rPr>
          <w:rFonts w:ascii="Tahoma" w:hAnsi="Tahoma" w:cs="Tahoma"/>
          <w:color w:val="auto"/>
          <w:sz w:val="32"/>
          <w:lang w:val="ru-RU"/>
        </w:rPr>
      </w:pPr>
      <w:bookmarkStart w:id="6" w:name="_Toc388992823"/>
      <w:bookmarkStart w:id="7" w:name="_Toc390863186"/>
      <w:r w:rsidRPr="007B0A26">
        <w:rPr>
          <w:rFonts w:ascii="Tahoma" w:hAnsi="Tahoma" w:cs="Tahoma"/>
          <w:lang w:val="ru-RU"/>
        </w:rPr>
        <w:t>Описание страниц</w:t>
      </w:r>
      <w:bookmarkEnd w:id="6"/>
      <w:bookmarkEnd w:id="7"/>
      <w:r w:rsidR="00972087">
        <w:rPr>
          <w:rFonts w:ascii="Tahoma" w:hAnsi="Tahoma" w:cs="Tahoma"/>
        </w:rPr>
        <w:t xml:space="preserve"> </w:t>
      </w:r>
      <w:proofErr w:type="spellStart"/>
      <w:r w:rsidR="009E49C7">
        <w:rPr>
          <w:rFonts w:ascii="Tahoma" w:hAnsi="Tahoma" w:cs="Tahoma"/>
          <w:lang w:val="ru-RU"/>
        </w:rPr>
        <w:t>в</w:t>
      </w:r>
      <w:r w:rsidR="00972087">
        <w:rPr>
          <w:rFonts w:ascii="Tahoma" w:hAnsi="Tahoma" w:cs="Tahoma"/>
          <w:lang w:val="ru-RU"/>
        </w:rPr>
        <w:t>иджета</w:t>
      </w:r>
      <w:proofErr w:type="spellEnd"/>
    </w:p>
    <w:p w:rsidR="0094681E" w:rsidRPr="007B0A26" w:rsidRDefault="00761739" w:rsidP="0052117B">
      <w:pPr>
        <w:pStyle w:val="21"/>
        <w:spacing w:before="120"/>
        <w:rPr>
          <w:rFonts w:ascii="Tahoma" w:hAnsi="Tahoma" w:cs="Tahoma"/>
          <w:lang w:val="ru-RU"/>
        </w:rPr>
      </w:pPr>
      <w:bookmarkStart w:id="8" w:name="_Toc388992824"/>
      <w:bookmarkStart w:id="9" w:name="_Toc390863187"/>
      <w:r w:rsidRPr="007B0A26">
        <w:rPr>
          <w:rFonts w:ascii="Tahoma" w:hAnsi="Tahoma" w:cs="Tahoma"/>
          <w:lang w:val="ru-RU"/>
        </w:rPr>
        <w:t>Страница «Список фильмов»</w:t>
      </w:r>
      <w:bookmarkEnd w:id="8"/>
      <w:bookmarkEnd w:id="9"/>
    </w:p>
    <w:p w:rsidR="0094681E" w:rsidRPr="007B0A26" w:rsidRDefault="00616D7D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10" w:name="_Toc388992825"/>
      <w:bookmarkStart w:id="11" w:name="_Toc390863188"/>
      <w:r w:rsidRPr="007B0A26">
        <w:rPr>
          <w:rFonts w:ascii="Tahoma" w:hAnsi="Tahoma" w:cs="Tahoma"/>
          <w:lang w:val="ru-RU"/>
        </w:rPr>
        <w:t>Описание страницы</w:t>
      </w:r>
      <w:bookmarkEnd w:id="10"/>
      <w:bookmarkEnd w:id="11"/>
    </w:p>
    <w:p w:rsidR="0094681E" w:rsidRPr="007B0A26" w:rsidRDefault="001F39A2" w:rsidP="0052117B">
      <w:pPr>
        <w:pStyle w:val="AxureImageParagraph"/>
        <w:ind w:left="-567"/>
        <w:rPr>
          <w:rFonts w:ascii="Tahoma" w:hAnsi="Tahoma" w:cs="Tahoma"/>
          <w:lang w:val="ru-RU"/>
        </w:rPr>
      </w:pPr>
      <w:r w:rsidRPr="006479C7">
        <w:rPr>
          <w:rFonts w:ascii="Tahoma" w:hAnsi="Tahoma" w:cs="Tahoma"/>
          <w:noProof/>
          <w:lang w:val="ru-RU" w:eastAsia="ru-RU"/>
        </w:rPr>
        <w:drawing>
          <wp:inline distT="0" distB="0" distL="0" distR="0" wp14:anchorId="43A06306" wp14:editId="7B03BB36">
            <wp:extent cx="6119495" cy="3175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E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12" w:name="_Toc388992826"/>
      <w:bookmarkStart w:id="13" w:name="_Toc390863189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12"/>
      <w:bookmarkEnd w:id="13"/>
    </w:p>
    <w:p w:rsidR="00BC3DC4" w:rsidRPr="007B0A26" w:rsidRDefault="00BC3DC4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7B0A26" w:rsidRPr="008D300B">
        <w:rPr>
          <w:rFonts w:ascii="Tahoma" w:hAnsi="Tahoma" w:cs="Tahoma"/>
          <w:sz w:val="20"/>
          <w:szCs w:val="20"/>
          <w:lang w:val="ru-RU"/>
        </w:rPr>
        <w:t>пред</w:t>
      </w:r>
      <w:r w:rsidR="007B0A26">
        <w:rPr>
          <w:rFonts w:ascii="Tahoma" w:hAnsi="Tahoma" w:cs="Tahoma"/>
          <w:sz w:val="20"/>
          <w:szCs w:val="20"/>
          <w:lang w:val="ru-RU"/>
        </w:rPr>
        <w:t>у</w:t>
      </w:r>
      <w:r w:rsidR="007B0A26" w:rsidRPr="008D300B">
        <w:rPr>
          <w:rFonts w:ascii="Tahoma" w:hAnsi="Tahoma" w:cs="Tahoma"/>
          <w:sz w:val="20"/>
          <w:szCs w:val="20"/>
          <w:lang w:val="ru-RU"/>
        </w:rPr>
        <w:t>смо</w:t>
      </w:r>
      <w:r w:rsidR="007B0A26">
        <w:rPr>
          <w:rFonts w:ascii="Tahoma" w:hAnsi="Tahoma" w:cs="Tahoma"/>
          <w:sz w:val="20"/>
          <w:szCs w:val="20"/>
          <w:lang w:val="ru-RU"/>
        </w:rPr>
        <w:t>т</w:t>
      </w:r>
      <w:r w:rsidR="007B0A26" w:rsidRPr="008D300B">
        <w:rPr>
          <w:rFonts w:ascii="Tahoma" w:hAnsi="Tahoma" w:cs="Tahoma"/>
          <w:sz w:val="20"/>
          <w:szCs w:val="20"/>
          <w:lang w:val="ru-RU"/>
        </w:rPr>
        <w:t xml:space="preserve">рены 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только </w:t>
      </w:r>
      <w:r w:rsidR="005D61AF" w:rsidRPr="007B0A26">
        <w:rPr>
          <w:rFonts w:ascii="Tahoma" w:hAnsi="Tahoma" w:cs="Tahoma"/>
          <w:sz w:val="20"/>
          <w:szCs w:val="20"/>
          <w:lang w:val="ru-RU"/>
        </w:rPr>
        <w:t>описанные в</w:t>
      </w:r>
      <w:proofErr w:type="gramStart"/>
      <w:r w:rsidR="005D61AF"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="00616D7D" w:rsidRPr="007B0A26">
        <w:rPr>
          <w:rFonts w:ascii="Tahoma" w:hAnsi="Tahoma" w:cs="Tahoma"/>
          <w:sz w:val="20"/>
          <w:szCs w:val="20"/>
          <w:lang w:val="ru-RU"/>
        </w:rPr>
        <w:t>Т</w:t>
      </w:r>
      <w:proofErr w:type="gramEnd"/>
      <w:r w:rsidR="005D61AF" w:rsidRPr="007B0A26">
        <w:rPr>
          <w:rFonts w:ascii="Tahoma" w:hAnsi="Tahoma" w:cs="Tahoma"/>
          <w:sz w:val="20"/>
          <w:szCs w:val="20"/>
          <w:lang w:val="ru-RU"/>
        </w:rPr>
        <w:t>абл</w:t>
      </w:r>
      <w:r w:rsidR="00616D7D" w:rsidRPr="007B0A26">
        <w:rPr>
          <w:rFonts w:ascii="Tahoma" w:hAnsi="Tahoma" w:cs="Tahoma"/>
          <w:sz w:val="20"/>
          <w:szCs w:val="20"/>
          <w:lang w:val="ru-RU"/>
        </w:rPr>
        <w:t>. 2.</w:t>
      </w:r>
      <w:r w:rsidR="005D61AF" w:rsidRPr="007B0A26">
        <w:rPr>
          <w:rFonts w:ascii="Tahoma" w:hAnsi="Tahoma" w:cs="Tahoma"/>
          <w:sz w:val="20"/>
          <w:szCs w:val="20"/>
          <w:lang w:val="ru-RU"/>
        </w:rPr>
        <w:t xml:space="preserve">  активные элементы, </w:t>
      </w:r>
      <w:r w:rsidRPr="007B0A26">
        <w:rPr>
          <w:rFonts w:ascii="Tahoma" w:hAnsi="Tahoma" w:cs="Tahoma"/>
          <w:sz w:val="20"/>
          <w:szCs w:val="20"/>
          <w:lang w:val="ru-RU"/>
        </w:rPr>
        <w:t>возможный дополнительный функционал рассматривается вне рамок текущей задачи.</w:t>
      </w:r>
    </w:p>
    <w:p w:rsidR="00BC3DC4" w:rsidRPr="007B0A26" w:rsidRDefault="00BC3DC4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При первом открытии вкладки все фильтры имеют значения по умолчанию.</w:t>
      </w:r>
    </w:p>
    <w:p w:rsidR="00BC3DC4" w:rsidRPr="007B0A26" w:rsidRDefault="00620376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Порядок сортировки</w:t>
      </w:r>
      <w:r w:rsidR="00BC3DC4" w:rsidRPr="007B0A26">
        <w:rPr>
          <w:rFonts w:ascii="Tahoma" w:hAnsi="Tahoma" w:cs="Tahoma"/>
          <w:sz w:val="20"/>
          <w:szCs w:val="20"/>
          <w:lang w:val="ru-RU"/>
        </w:rPr>
        <w:t xml:space="preserve"> фильмов по</w:t>
      </w:r>
      <w:r w:rsidR="00616D7D"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="00066C38" w:rsidRPr="007B0A26">
        <w:rPr>
          <w:rFonts w:ascii="Tahoma" w:hAnsi="Tahoma" w:cs="Tahoma"/>
          <w:sz w:val="20"/>
          <w:szCs w:val="20"/>
          <w:lang w:val="ru-RU"/>
        </w:rPr>
        <w:t>популярности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(числу показов)</w:t>
      </w:r>
      <w:r w:rsidR="00BC3DC4"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BC3DC4" w:rsidRPr="007B0A26" w:rsidRDefault="00616D7D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При открытии страницы загружаются первые 20 фильмов, чтобы посмотреть список </w:t>
      </w:r>
      <w:proofErr w:type="gramStart"/>
      <w:r w:rsidRPr="007B0A26">
        <w:rPr>
          <w:rFonts w:ascii="Tahoma" w:hAnsi="Tahoma" w:cs="Tahoma"/>
          <w:sz w:val="20"/>
          <w:szCs w:val="20"/>
          <w:lang w:val="ru-RU"/>
        </w:rPr>
        <w:t>из</w:t>
      </w:r>
      <w:proofErr w:type="gramEnd"/>
      <w:r w:rsidRPr="007B0A26">
        <w:rPr>
          <w:rFonts w:ascii="Tahoma" w:hAnsi="Tahoma" w:cs="Tahoma"/>
          <w:sz w:val="20"/>
          <w:szCs w:val="20"/>
          <w:lang w:val="ru-RU"/>
        </w:rPr>
        <w:t xml:space="preserve"> следующих 20, необход</w:t>
      </w:r>
      <w:r w:rsidR="00066C38" w:rsidRPr="007B0A26">
        <w:rPr>
          <w:rFonts w:ascii="Tahoma" w:hAnsi="Tahoma" w:cs="Tahoma"/>
          <w:sz w:val="20"/>
          <w:szCs w:val="20"/>
          <w:lang w:val="ru-RU"/>
        </w:rPr>
        <w:t xml:space="preserve">имо </w:t>
      </w:r>
      <w:proofErr w:type="spellStart"/>
      <w:r w:rsidR="00066C38" w:rsidRPr="007B0A26">
        <w:rPr>
          <w:rFonts w:ascii="Tahoma" w:hAnsi="Tahoma" w:cs="Tahoma"/>
          <w:sz w:val="20"/>
          <w:szCs w:val="20"/>
          <w:lang w:val="ru-RU"/>
        </w:rPr>
        <w:t>нжать</w:t>
      </w:r>
      <w:proofErr w:type="spellEnd"/>
      <w:r w:rsidR="00066C38" w:rsidRPr="007B0A26">
        <w:rPr>
          <w:rFonts w:ascii="Tahoma" w:hAnsi="Tahoma" w:cs="Tahoma"/>
          <w:sz w:val="20"/>
          <w:szCs w:val="20"/>
          <w:lang w:val="ru-RU"/>
        </w:rPr>
        <w:t xml:space="preserve"> кнопку «Показать еще»</w:t>
      </w:r>
      <w:r w:rsidR="00BC3DC4" w:rsidRPr="007B0A26">
        <w:rPr>
          <w:rFonts w:ascii="Tahoma" w:hAnsi="Tahoma" w:cs="Tahoma"/>
          <w:sz w:val="20"/>
          <w:szCs w:val="20"/>
          <w:lang w:val="ru-RU"/>
        </w:rPr>
        <w:t>.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</w:t>
      </w:r>
    </w:p>
    <w:p w:rsidR="00BC3DC4" w:rsidRPr="0091040B" w:rsidRDefault="00616D7D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Дополнительные требования </w:t>
      </w:r>
      <w:r w:rsidR="00BC3DC4" w:rsidRPr="007B0A26">
        <w:rPr>
          <w:rFonts w:ascii="Tahoma" w:hAnsi="Tahoma" w:cs="Tahoma"/>
          <w:sz w:val="20"/>
          <w:szCs w:val="20"/>
          <w:lang w:val="ru-RU"/>
        </w:rPr>
        <w:t>дизайна не должны нарушать ограничения данного Т</w:t>
      </w:r>
      <w:r w:rsidR="0091040B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="00BC3DC4" w:rsidRPr="0091040B">
        <w:rPr>
          <w:rFonts w:ascii="Tahoma" w:hAnsi="Tahoma" w:cs="Tahoma"/>
          <w:sz w:val="20"/>
          <w:szCs w:val="20"/>
          <w:lang w:val="ru-RU"/>
        </w:rPr>
        <w:t>З</w:t>
      </w:r>
      <w:r w:rsidR="0091040B">
        <w:rPr>
          <w:rFonts w:ascii="Tahoma" w:hAnsi="Tahoma" w:cs="Tahoma"/>
          <w:sz w:val="20"/>
          <w:szCs w:val="20"/>
          <w:lang w:val="ru-RU"/>
        </w:rPr>
        <w:t>адания</w:t>
      </w:r>
      <w:r w:rsidR="00BC3DC4" w:rsidRPr="0091040B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30203B" w:rsidRPr="0091040B" w:rsidRDefault="0030203B" w:rsidP="0052117B">
      <w:pPr>
        <w:rPr>
          <w:rFonts w:ascii="Tahoma" w:hAnsi="Tahoma" w:cs="Tahoma"/>
          <w:sz w:val="20"/>
          <w:szCs w:val="20"/>
          <w:lang w:val="ru-RU"/>
        </w:rPr>
      </w:pPr>
    </w:p>
    <w:p w:rsidR="00616D7D" w:rsidRPr="0091040B" w:rsidRDefault="00616D7D" w:rsidP="009E49C7">
      <w:pPr>
        <w:keepNext/>
        <w:rPr>
          <w:rFonts w:ascii="Tahoma" w:hAnsi="Tahoma" w:cs="Tahoma"/>
          <w:b/>
          <w:sz w:val="20"/>
          <w:szCs w:val="20"/>
          <w:lang w:val="ru-RU"/>
        </w:rPr>
      </w:pPr>
      <w:r w:rsidRPr="0091040B">
        <w:rPr>
          <w:rFonts w:ascii="Tahoma" w:hAnsi="Tahoma" w:cs="Tahoma"/>
          <w:b/>
          <w:sz w:val="20"/>
          <w:szCs w:val="20"/>
          <w:lang w:val="ru-RU"/>
        </w:rPr>
        <w:lastRenderedPageBreak/>
        <w:t>Табл. 2.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807"/>
        <w:gridCol w:w="1925"/>
        <w:gridCol w:w="1903"/>
        <w:gridCol w:w="2070"/>
        <w:gridCol w:w="2148"/>
      </w:tblGrid>
      <w:tr w:rsidR="00EE023E" w:rsidRPr="007B0A26" w:rsidTr="008813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7" w:type="dxa"/>
          </w:tcPr>
          <w:p w:rsidR="00EE023E" w:rsidRPr="009E49C7" w:rsidRDefault="00EE023E" w:rsidP="009E49C7">
            <w:pPr>
              <w:pStyle w:val="Content"/>
              <w:keepNext/>
              <w:tabs>
                <w:tab w:val="clear" w:pos="480"/>
                <w:tab w:val="left" w:pos="284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925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03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0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2148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EE023E" w:rsidRPr="00D717CF" w:rsidTr="00881381">
        <w:tc>
          <w:tcPr>
            <w:tcW w:w="1807" w:type="dxa"/>
            <w:vMerge w:val="restart"/>
          </w:tcPr>
          <w:p w:rsidR="00EE023E" w:rsidRPr="00EA2BDB" w:rsidRDefault="00820F1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1925" w:type="dxa"/>
          </w:tcPr>
          <w:p w:rsidR="00EE023E" w:rsidRPr="00EA2BDB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Фильтр с выбором даты</w:t>
            </w:r>
          </w:p>
        </w:tc>
        <w:tc>
          <w:tcPr>
            <w:tcW w:w="1903" w:type="dxa"/>
          </w:tcPr>
          <w:p w:rsidR="00EE023E" w:rsidRPr="00EA2BDB" w:rsidRDefault="00E57F3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Задать день, в который должен идти фильм</w:t>
            </w:r>
          </w:p>
        </w:tc>
        <w:tc>
          <w:tcPr>
            <w:tcW w:w="2070" w:type="dxa"/>
          </w:tcPr>
          <w:p w:rsidR="00EE023E" w:rsidRPr="00EA2BDB" w:rsidRDefault="00E57F3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Да</w:t>
            </w:r>
            <w:r w:rsidR="00BC3DC4" w:rsidRPr="00EA2BDB">
              <w:rPr>
                <w:rFonts w:ascii="Tahoma" w:hAnsi="Tahoma"/>
                <w:sz w:val="20"/>
                <w:lang w:val="ru-RU"/>
              </w:rPr>
              <w:t>, по умолчанию, текущая дата</w:t>
            </w:r>
          </w:p>
        </w:tc>
        <w:tc>
          <w:tcPr>
            <w:tcW w:w="2148" w:type="dxa"/>
          </w:tcPr>
          <w:p w:rsidR="00EE023E" w:rsidRPr="00EA2BDB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EE023E" w:rsidRPr="00D717CF" w:rsidTr="00881381">
        <w:tc>
          <w:tcPr>
            <w:tcW w:w="1807" w:type="dxa"/>
            <w:vMerge/>
          </w:tcPr>
          <w:p w:rsidR="00EE023E" w:rsidRPr="00EA2BDB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</w:tcPr>
          <w:p w:rsidR="00EE023E" w:rsidRPr="00EA2BDB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Фильтр с выбором города</w:t>
            </w:r>
          </w:p>
        </w:tc>
        <w:tc>
          <w:tcPr>
            <w:tcW w:w="1903" w:type="dxa"/>
          </w:tcPr>
          <w:p w:rsidR="00EE023E" w:rsidRPr="00EA2BDB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Задать город, в котором должен идти фильм</w:t>
            </w:r>
          </w:p>
        </w:tc>
        <w:tc>
          <w:tcPr>
            <w:tcW w:w="2070" w:type="dxa"/>
          </w:tcPr>
          <w:p w:rsidR="00EE023E" w:rsidRPr="00EA2BDB" w:rsidRDefault="00BC3DC4" w:rsidP="00EA2BD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Да, по умолчанию</w:t>
            </w:r>
            <w:r w:rsidR="00624EC7" w:rsidRPr="00EA2BDB">
              <w:rPr>
                <w:rFonts w:ascii="Tahoma" w:hAnsi="Tahoma"/>
                <w:sz w:val="20"/>
                <w:lang w:val="ru-RU"/>
              </w:rPr>
              <w:t>,</w:t>
            </w:r>
            <w:r w:rsidRPr="00EA2BDB">
              <w:rPr>
                <w:rFonts w:ascii="Tahoma" w:hAnsi="Tahoma"/>
                <w:sz w:val="20"/>
                <w:lang w:val="ru-RU"/>
              </w:rPr>
              <w:t xml:space="preserve"> </w:t>
            </w:r>
            <w:r w:rsidR="00624EC7" w:rsidRPr="009E49C7">
              <w:rPr>
                <w:rFonts w:ascii="Tahoma" w:hAnsi="Tahoma"/>
                <w:sz w:val="20"/>
                <w:lang w:val="ru-RU"/>
              </w:rPr>
              <w:t xml:space="preserve">город </w:t>
            </w:r>
            <w:r w:rsidR="00EA2BDB">
              <w:rPr>
                <w:rFonts w:ascii="Tahoma" w:hAnsi="Tahoma"/>
                <w:sz w:val="20"/>
                <w:lang w:val="ru-RU"/>
              </w:rPr>
              <w:t>Участника</w:t>
            </w:r>
            <w:r w:rsidR="00EA2BDB" w:rsidRPr="009E49C7">
              <w:rPr>
                <w:rFonts w:ascii="Tahoma" w:hAnsi="Tahoma"/>
                <w:sz w:val="20"/>
                <w:lang w:val="ru-RU"/>
              </w:rPr>
              <w:t xml:space="preserve"> </w:t>
            </w:r>
            <w:r w:rsidR="00624EC7" w:rsidRPr="009E49C7">
              <w:rPr>
                <w:rFonts w:ascii="Tahoma" w:hAnsi="Tahoma"/>
                <w:sz w:val="20"/>
                <w:lang w:val="ru-RU"/>
              </w:rPr>
              <w:t xml:space="preserve">виджет должен получать от </w:t>
            </w:r>
            <w:r w:rsidR="00730FA2">
              <w:rPr>
                <w:rFonts w:ascii="Tahoma" w:hAnsi="Tahoma"/>
                <w:sz w:val="20"/>
                <w:lang w:val="ru-RU"/>
              </w:rPr>
              <w:t>С</w:t>
            </w:r>
            <w:r w:rsidR="00624EC7" w:rsidRPr="009E49C7">
              <w:rPr>
                <w:rFonts w:ascii="Tahoma" w:hAnsi="Tahoma"/>
                <w:sz w:val="20"/>
                <w:lang w:val="ru-RU"/>
              </w:rPr>
              <w:t>айта «Коллекция»</w:t>
            </w:r>
          </w:p>
        </w:tc>
        <w:tc>
          <w:tcPr>
            <w:tcW w:w="2148" w:type="dxa"/>
          </w:tcPr>
          <w:p w:rsidR="00EE023E" w:rsidRPr="00EA2BDB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881381" w:rsidRPr="007B0A26" w:rsidTr="00881381">
        <w:tc>
          <w:tcPr>
            <w:tcW w:w="1807" w:type="dxa"/>
            <w:vMerge w:val="restart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Ссылки на начальные вкладки сценариев</w:t>
            </w:r>
          </w:p>
        </w:tc>
        <w:tc>
          <w:tcPr>
            <w:tcW w:w="1925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 xml:space="preserve">Ссылка «Фильмы» </w:t>
            </w:r>
          </w:p>
        </w:tc>
        <w:tc>
          <w:tcPr>
            <w:tcW w:w="1903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Переход на вкладку «Список фильмов»</w:t>
            </w:r>
          </w:p>
        </w:tc>
        <w:tc>
          <w:tcPr>
            <w:tcW w:w="2070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48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Неактивная</w:t>
            </w:r>
          </w:p>
        </w:tc>
      </w:tr>
      <w:tr w:rsidR="00881381" w:rsidRPr="007B0A26" w:rsidTr="00881381">
        <w:tc>
          <w:tcPr>
            <w:tcW w:w="1807" w:type="dxa"/>
            <w:vMerge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Ссылка «Кинотеатры»</w:t>
            </w:r>
          </w:p>
        </w:tc>
        <w:tc>
          <w:tcPr>
            <w:tcW w:w="1903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070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48" w:type="dxa"/>
          </w:tcPr>
          <w:p w:rsidR="00881381" w:rsidRPr="00EA2BDB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EA2BDB">
              <w:rPr>
                <w:rFonts w:ascii="Tahoma" w:hAnsi="Tahoma"/>
                <w:sz w:val="20"/>
                <w:lang w:val="ru-RU"/>
              </w:rPr>
              <w:t>Активная</w:t>
            </w:r>
          </w:p>
        </w:tc>
      </w:tr>
      <w:tr w:rsidR="00EE023E" w:rsidRPr="00D717CF" w:rsidTr="00881381">
        <w:tc>
          <w:tcPr>
            <w:tcW w:w="1807" w:type="dxa"/>
            <w:vMerge w:val="restart"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Фильтры по атрибутам фильмама</w:t>
            </w:r>
          </w:p>
        </w:tc>
        <w:tc>
          <w:tcPr>
            <w:tcW w:w="1925" w:type="dxa"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по жанру</w:t>
            </w:r>
          </w:p>
        </w:tc>
        <w:tc>
          <w:tcPr>
            <w:tcW w:w="1903" w:type="dxa"/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Выбор жанра, тэг которого должен присутствовать в описании фильма</w:t>
            </w:r>
          </w:p>
        </w:tc>
        <w:tc>
          <w:tcPr>
            <w:tcW w:w="2070" w:type="dxa"/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Да, по умолчанию «Все»</w:t>
            </w:r>
          </w:p>
        </w:tc>
        <w:tc>
          <w:tcPr>
            <w:tcW w:w="2148" w:type="dxa"/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EE023E" w:rsidRPr="00D717CF" w:rsidTr="00881381">
        <w:tc>
          <w:tcPr>
            <w:tcW w:w="1807" w:type="dxa"/>
            <w:vMerge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по названию</w:t>
            </w:r>
          </w:p>
        </w:tc>
        <w:tc>
          <w:tcPr>
            <w:tcW w:w="1903" w:type="dxa"/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Поиск фильма  по названию</w:t>
            </w:r>
          </w:p>
        </w:tc>
        <w:tc>
          <w:tcPr>
            <w:tcW w:w="2070" w:type="dxa"/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Да, по умолчанию не задан</w:t>
            </w:r>
          </w:p>
        </w:tc>
        <w:tc>
          <w:tcPr>
            <w:tcW w:w="2148" w:type="dxa"/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EE023E" w:rsidRPr="007B0A26" w:rsidTr="00881381">
        <w:trPr>
          <w:trHeight w:val="127"/>
        </w:trPr>
        <w:tc>
          <w:tcPr>
            <w:tcW w:w="1807" w:type="dxa"/>
            <w:vMerge w:val="restart"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Таблица фильмов</w:t>
            </w:r>
          </w:p>
        </w:tc>
        <w:tc>
          <w:tcPr>
            <w:tcW w:w="1925" w:type="dxa"/>
            <w:tcBorders>
              <w:bottom w:val="single" w:sz="4" w:space="0" w:color="BFBFBF" w:themeColor="background1" w:themeShade="BF"/>
            </w:tcBorders>
          </w:tcPr>
          <w:p w:rsidR="00EE023E" w:rsidRPr="007B0A26" w:rsidRDefault="00A43A1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Постер</w:t>
            </w:r>
          </w:p>
        </w:tc>
        <w:tc>
          <w:tcPr>
            <w:tcW w:w="1903" w:type="dxa"/>
            <w:tcBorders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Опционально</w:t>
            </w: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48" w:type="dxa"/>
            <w:tcBorders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E023E" w:rsidRPr="007B0A26" w:rsidTr="00881381">
        <w:trPr>
          <w:trHeight w:val="187"/>
        </w:trPr>
        <w:tc>
          <w:tcPr>
            <w:tcW w:w="1807" w:type="dxa"/>
            <w:vMerge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фильма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E023E" w:rsidRPr="007B0A26" w:rsidTr="00881381">
        <w:trPr>
          <w:trHeight w:val="100"/>
        </w:trPr>
        <w:tc>
          <w:tcPr>
            <w:tcW w:w="1807" w:type="dxa"/>
            <w:vMerge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Жанры фильма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E023E" w:rsidRPr="007B0A26" w:rsidTr="00881381">
        <w:trPr>
          <w:trHeight w:val="160"/>
        </w:trPr>
        <w:tc>
          <w:tcPr>
            <w:tcW w:w="1807" w:type="dxa"/>
            <w:vMerge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Год выпуска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E023E" w:rsidRPr="007B0A26" w:rsidTr="00881381">
        <w:trPr>
          <w:trHeight w:val="600"/>
        </w:trPr>
        <w:tc>
          <w:tcPr>
            <w:tcW w:w="1807" w:type="dxa"/>
            <w:vMerge/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2E1A84" w:rsidRPr="007B0A26" w:rsidRDefault="00EE023E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Возрастное ограничение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2E1A84" w:rsidRPr="007B0A26" w:rsidTr="00881381">
        <w:trPr>
          <w:trHeight w:val="300"/>
        </w:trPr>
        <w:tc>
          <w:tcPr>
            <w:tcW w:w="1807" w:type="dxa"/>
            <w:vMerge/>
          </w:tcPr>
          <w:p w:rsidR="002E1A84" w:rsidRPr="007B0A26" w:rsidRDefault="002E1A8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2E1A84" w:rsidRPr="007B0A26" w:rsidRDefault="002E1A84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Длительность фильма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2E1A84" w:rsidRPr="007B0A26" w:rsidRDefault="002E1A8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2E1A84" w:rsidRPr="007B0A26" w:rsidRDefault="002E1A8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2E1A84" w:rsidRPr="007B0A26" w:rsidRDefault="002E1A8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E023E" w:rsidRPr="007B0A26" w:rsidTr="00881381">
        <w:trPr>
          <w:trHeight w:val="334"/>
        </w:trPr>
        <w:tc>
          <w:tcPr>
            <w:tcW w:w="1807" w:type="dxa"/>
            <w:vMerge/>
            <w:tcBorders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Рейтинг фильма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E023E" w:rsidRPr="007B0A26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012D6" w:rsidRPr="00D717CF" w:rsidTr="00881381">
        <w:trPr>
          <w:trHeight w:val="213"/>
        </w:trPr>
        <w:tc>
          <w:tcPr>
            <w:tcW w:w="3732" w:type="dxa"/>
            <w:gridSpan w:val="2"/>
            <w:tcBorders>
              <w:top w:val="single" w:sz="4" w:space="0" w:color="BFBFBF" w:themeColor="background1" w:themeShade="BF"/>
            </w:tcBorders>
          </w:tcPr>
          <w:p w:rsidR="009012D6" w:rsidRPr="007B0A26" w:rsidRDefault="009012D6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«Показать еще»</w:t>
            </w:r>
          </w:p>
        </w:tc>
        <w:tc>
          <w:tcPr>
            <w:tcW w:w="1903" w:type="dxa"/>
            <w:tcBorders>
              <w:top w:val="single" w:sz="4" w:space="0" w:color="BFBFBF" w:themeColor="background1" w:themeShade="BF"/>
            </w:tcBorders>
          </w:tcPr>
          <w:p w:rsidR="009012D6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Выводит следующие 20 элементов списка фильмов.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9012D6" w:rsidRPr="007B0A26" w:rsidRDefault="00BC3DC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  <w:r w:rsidR="007C3E4C" w:rsidRPr="007B0A26">
              <w:rPr>
                <w:rFonts w:ascii="Tahoma" w:hAnsi="Tahoma"/>
                <w:sz w:val="20"/>
                <w:lang w:val="ru-RU"/>
              </w:rPr>
              <w:t>, если количество элементов списка больше 20.</w:t>
            </w:r>
          </w:p>
        </w:tc>
        <w:tc>
          <w:tcPr>
            <w:tcW w:w="2148" w:type="dxa"/>
            <w:tcBorders>
              <w:top w:val="single" w:sz="4" w:space="0" w:color="BFBFBF" w:themeColor="background1" w:themeShade="BF"/>
            </w:tcBorders>
          </w:tcPr>
          <w:p w:rsidR="009012D6" w:rsidRPr="007B0A26" w:rsidRDefault="009012D6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820F14" w:rsidRPr="007B0A26" w:rsidRDefault="00820F14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Для перехода на траницу с выбранным фильмом необходимо кликнуть по выбранной строке из таблицы фильмов. При этом осуществится переход на страницу «Фильм» (см. раздел 3.2.). Для перехода к выбору кинотеатров необходимо кликнуть по ссылке «Кинотеатры», при этом осуществится переход на страницу «Список кинотеатров», см. раздел 3.3.</w:t>
      </w:r>
    </w:p>
    <w:p w:rsidR="005643BC" w:rsidRPr="007B0A26" w:rsidRDefault="005643BC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</w:p>
    <w:p w:rsidR="005643BC" w:rsidRPr="007B0A26" w:rsidRDefault="005643BC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Возможные переходы со страницы «Список фильмов»:</w:t>
      </w:r>
    </w:p>
    <w:p w:rsidR="005643BC" w:rsidRPr="007B0A26" w:rsidRDefault="005643BC" w:rsidP="008E6A44">
      <w:pPr>
        <w:pStyle w:val="Content"/>
        <w:numPr>
          <w:ilvl w:val="0"/>
          <w:numId w:val="28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кинотеатров»;</w:t>
      </w:r>
    </w:p>
    <w:p w:rsidR="005643BC" w:rsidRPr="007B0A26" w:rsidRDefault="005643BC" w:rsidP="008E6A44">
      <w:pPr>
        <w:pStyle w:val="Content"/>
        <w:numPr>
          <w:ilvl w:val="0"/>
          <w:numId w:val="28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«Фильм».</w:t>
      </w:r>
    </w:p>
    <w:p w:rsidR="0094681E" w:rsidRPr="007B0A26" w:rsidRDefault="00761739" w:rsidP="0052117B">
      <w:pPr>
        <w:pStyle w:val="21"/>
        <w:spacing w:before="120"/>
        <w:rPr>
          <w:rFonts w:ascii="Tahoma" w:hAnsi="Tahoma" w:cs="Tahoma"/>
          <w:sz w:val="26"/>
          <w:lang w:val="ru-RU"/>
        </w:rPr>
      </w:pPr>
      <w:bookmarkStart w:id="14" w:name="_Toc388992827"/>
      <w:bookmarkStart w:id="15" w:name="_Toc390863190"/>
      <w:r w:rsidRPr="007B0A26">
        <w:rPr>
          <w:rFonts w:ascii="Tahoma" w:hAnsi="Tahoma" w:cs="Tahoma"/>
          <w:lang w:val="ru-RU"/>
        </w:rPr>
        <w:lastRenderedPageBreak/>
        <w:t>Страница «Фильм»</w:t>
      </w:r>
      <w:bookmarkEnd w:id="14"/>
      <w:bookmarkEnd w:id="15"/>
    </w:p>
    <w:p w:rsidR="00616D7D" w:rsidRPr="007B0A26" w:rsidRDefault="00616D7D" w:rsidP="008E6A44">
      <w:pPr>
        <w:pStyle w:val="31"/>
        <w:numPr>
          <w:ilvl w:val="2"/>
          <w:numId w:val="23"/>
        </w:numPr>
        <w:spacing w:before="120"/>
        <w:rPr>
          <w:rFonts w:ascii="Tahoma" w:hAnsi="Tahoma" w:cs="Tahoma"/>
          <w:lang w:val="ru-RU"/>
        </w:rPr>
      </w:pPr>
      <w:bookmarkStart w:id="16" w:name="_Toc388992828"/>
      <w:bookmarkStart w:id="17" w:name="_Toc390863191"/>
      <w:r w:rsidRPr="007B0A26">
        <w:rPr>
          <w:rFonts w:ascii="Tahoma" w:hAnsi="Tahoma" w:cs="Tahoma"/>
          <w:lang w:val="ru-RU"/>
        </w:rPr>
        <w:t>Описание страницы</w:t>
      </w:r>
      <w:bookmarkEnd w:id="16"/>
      <w:bookmarkEnd w:id="17"/>
    </w:p>
    <w:p w:rsidR="0094681E" w:rsidRPr="007B0A26" w:rsidRDefault="003350BA" w:rsidP="0052117B">
      <w:pPr>
        <w:pStyle w:val="AxureImageParagraph"/>
        <w:ind w:left="-567"/>
        <w:rPr>
          <w:rFonts w:ascii="Tahoma" w:hAnsi="Tahoma" w:cs="Tahoma"/>
        </w:rPr>
      </w:pPr>
      <w:r w:rsidRPr="006479C7">
        <w:rPr>
          <w:rFonts w:ascii="Tahoma" w:hAnsi="Tahoma" w:cs="Tahoma"/>
          <w:noProof/>
          <w:lang w:val="ru-RU" w:eastAsia="ru-RU"/>
        </w:rPr>
        <w:drawing>
          <wp:inline distT="0" distB="0" distL="0" distR="0" wp14:anchorId="55B2651E" wp14:editId="37DE19EC">
            <wp:extent cx="6119495" cy="59035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E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18" w:name="_Toc388992829"/>
      <w:bookmarkStart w:id="19" w:name="_Toc390863192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18"/>
      <w:bookmarkEnd w:id="19"/>
    </w:p>
    <w:p w:rsidR="00B641F8" w:rsidRPr="007B0A26" w:rsidRDefault="009B109E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С</w:t>
      </w:r>
      <w:r w:rsidR="00B641F8" w:rsidRPr="007B0A26">
        <w:rPr>
          <w:rFonts w:ascii="Tahoma" w:hAnsi="Tahoma" w:cs="Tahoma"/>
          <w:sz w:val="20"/>
          <w:szCs w:val="20"/>
          <w:lang w:val="ru-RU"/>
        </w:rPr>
        <w:t>еансы</w:t>
      </w:r>
      <w:r w:rsidRPr="007B0A26">
        <w:rPr>
          <w:rFonts w:ascii="Tahoma" w:hAnsi="Tahoma" w:cs="Tahoma"/>
          <w:sz w:val="20"/>
          <w:szCs w:val="20"/>
          <w:lang w:val="ru-RU"/>
        </w:rPr>
        <w:t>, на которые невозможно купить билеты</w:t>
      </w:r>
      <w:r w:rsidR="007D1437" w:rsidRPr="007B0A26">
        <w:rPr>
          <w:rFonts w:ascii="Tahoma" w:hAnsi="Tahoma" w:cs="Tahoma"/>
          <w:sz w:val="20"/>
          <w:szCs w:val="20"/>
          <w:lang w:val="ru-RU"/>
        </w:rPr>
        <w:t xml:space="preserve"> (например, все билеты проданы, сеанс уже начался и проч.)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, </w:t>
      </w:r>
      <w:r w:rsidR="00B641F8" w:rsidRPr="007B0A26">
        <w:rPr>
          <w:rFonts w:ascii="Tahoma" w:hAnsi="Tahoma" w:cs="Tahoma"/>
          <w:sz w:val="20"/>
          <w:szCs w:val="20"/>
          <w:lang w:val="ru-RU"/>
        </w:rPr>
        <w:t>не должны отображаться в расписании.</w:t>
      </w:r>
    </w:p>
    <w:p w:rsidR="00363692" w:rsidRPr="007B0A26" w:rsidRDefault="00363692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>пред</w:t>
      </w:r>
      <w:r w:rsidR="0091040B">
        <w:rPr>
          <w:rFonts w:ascii="Tahoma" w:hAnsi="Tahoma" w:cs="Tahoma"/>
          <w:sz w:val="20"/>
          <w:szCs w:val="20"/>
          <w:lang w:val="ru-RU"/>
        </w:rPr>
        <w:t>у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>смо</w:t>
      </w:r>
      <w:r w:rsidR="0091040B">
        <w:rPr>
          <w:rFonts w:ascii="Tahoma" w:hAnsi="Tahoma" w:cs="Tahoma"/>
          <w:sz w:val="20"/>
          <w:szCs w:val="20"/>
          <w:lang w:val="ru-RU"/>
        </w:rPr>
        <w:t>т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 xml:space="preserve">рены </w:t>
      </w:r>
      <w:r w:rsidRPr="0091040B">
        <w:rPr>
          <w:rFonts w:ascii="Tahoma" w:hAnsi="Tahoma" w:cs="Tahoma"/>
          <w:sz w:val="20"/>
          <w:szCs w:val="20"/>
          <w:lang w:val="ru-RU"/>
        </w:rPr>
        <w:t>только следующие активные элементы (см. Табл.</w:t>
      </w:r>
      <w:r w:rsidR="00820F14" w:rsidRPr="0091040B">
        <w:rPr>
          <w:rFonts w:ascii="Tahoma" w:hAnsi="Tahoma" w:cs="Tahoma"/>
          <w:sz w:val="20"/>
          <w:szCs w:val="20"/>
          <w:lang w:val="ru-RU"/>
        </w:rPr>
        <w:t>3.</w:t>
      </w:r>
      <w:r w:rsidRPr="0091040B">
        <w:rPr>
          <w:rFonts w:ascii="Tahoma" w:hAnsi="Tahoma" w:cs="Tahoma"/>
          <w:sz w:val="20"/>
          <w:szCs w:val="20"/>
          <w:lang w:val="ru-RU"/>
        </w:rPr>
        <w:t>), возможный допол</w:t>
      </w:r>
      <w:r w:rsidR="00881381" w:rsidRPr="0091040B">
        <w:rPr>
          <w:rFonts w:ascii="Tahoma" w:hAnsi="Tahoma" w:cs="Tahoma"/>
          <w:sz w:val="20"/>
          <w:szCs w:val="20"/>
          <w:lang w:val="ru-RU"/>
        </w:rPr>
        <w:t>нительный функционал рассматрив</w:t>
      </w:r>
      <w:r w:rsidRPr="007B0A26">
        <w:rPr>
          <w:rFonts w:ascii="Tahoma" w:hAnsi="Tahoma" w:cs="Tahoma"/>
          <w:sz w:val="20"/>
          <w:szCs w:val="20"/>
          <w:lang w:val="ru-RU"/>
        </w:rPr>
        <w:t>ается вне рамок текущей задачи.</w:t>
      </w:r>
    </w:p>
    <w:p w:rsidR="00363692" w:rsidRPr="007B0A26" w:rsidRDefault="00363692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При первом открытии вкладки все фильтры </w:t>
      </w:r>
      <w:r w:rsidR="00820F14" w:rsidRPr="007B0A26">
        <w:rPr>
          <w:rFonts w:ascii="Tahoma" w:hAnsi="Tahoma" w:cs="Tahoma"/>
          <w:sz w:val="20"/>
          <w:szCs w:val="20"/>
          <w:lang w:val="ru-RU"/>
        </w:rPr>
        <w:t>сохраняют значения, установленные на родительской странице</w:t>
      </w:r>
      <w:r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363692" w:rsidRPr="007B0A26" w:rsidRDefault="00363692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Порядок  сортировки </w:t>
      </w:r>
      <w:r w:rsidR="00820F14" w:rsidRPr="007B0A26">
        <w:rPr>
          <w:rFonts w:ascii="Tahoma" w:hAnsi="Tahoma" w:cs="Tahoma"/>
          <w:sz w:val="20"/>
          <w:szCs w:val="20"/>
          <w:lang w:val="ru-RU"/>
        </w:rPr>
        <w:t xml:space="preserve">кинотеатров </w:t>
      </w:r>
      <w:r w:rsidR="007E757E" w:rsidRPr="007B0A26">
        <w:rPr>
          <w:rFonts w:ascii="Tahoma" w:hAnsi="Tahoma" w:cs="Tahoma"/>
          <w:sz w:val="20"/>
          <w:szCs w:val="20"/>
          <w:lang w:val="ru-RU"/>
        </w:rPr>
        <w:t>устанавливается по алфавиту</w:t>
      </w:r>
      <w:r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30203B" w:rsidRPr="0091040B" w:rsidRDefault="007E757E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Дополнительные требования дизайна не должны нарушать ограничения данного</w:t>
      </w:r>
      <w:r w:rsidR="00A72550" w:rsidRPr="007B0A26">
        <w:rPr>
          <w:rFonts w:ascii="Tahoma" w:hAnsi="Tahoma" w:cs="Tahoma"/>
          <w:sz w:val="20"/>
          <w:szCs w:val="20"/>
          <w:lang w:val="ru-RU"/>
        </w:rPr>
        <w:t xml:space="preserve"> Т</w:t>
      </w:r>
      <w:r w:rsidR="0091040B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="00A72550" w:rsidRPr="0091040B">
        <w:rPr>
          <w:rFonts w:ascii="Tahoma" w:hAnsi="Tahoma" w:cs="Tahoma"/>
          <w:sz w:val="20"/>
          <w:szCs w:val="20"/>
          <w:lang w:val="ru-RU"/>
        </w:rPr>
        <w:t>З</w:t>
      </w:r>
      <w:r w:rsidR="0091040B">
        <w:rPr>
          <w:rFonts w:ascii="Tahoma" w:hAnsi="Tahoma" w:cs="Tahoma"/>
          <w:sz w:val="20"/>
          <w:szCs w:val="20"/>
          <w:lang w:val="ru-RU"/>
        </w:rPr>
        <w:t>адания</w:t>
      </w:r>
      <w:r w:rsidR="00A72550" w:rsidRPr="0091040B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363692" w:rsidRPr="0091040B" w:rsidRDefault="00820F14" w:rsidP="009E49C7">
      <w:pPr>
        <w:keepNext/>
        <w:rPr>
          <w:rFonts w:ascii="Tahoma" w:hAnsi="Tahoma" w:cs="Tahoma"/>
          <w:b/>
          <w:sz w:val="20"/>
          <w:szCs w:val="20"/>
          <w:lang w:val="ru-RU"/>
        </w:rPr>
      </w:pPr>
      <w:r w:rsidRPr="0091040B">
        <w:rPr>
          <w:rFonts w:ascii="Tahoma" w:hAnsi="Tahoma" w:cs="Tahoma"/>
          <w:b/>
          <w:sz w:val="20"/>
          <w:szCs w:val="20"/>
          <w:lang w:val="ru-RU"/>
        </w:rPr>
        <w:lastRenderedPageBreak/>
        <w:t>Табл. 3.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982"/>
        <w:gridCol w:w="2020"/>
        <w:gridCol w:w="1844"/>
        <w:gridCol w:w="2115"/>
        <w:gridCol w:w="1892"/>
      </w:tblGrid>
      <w:tr w:rsidR="001F4AE0" w:rsidRPr="007B0A26" w:rsidTr="004B7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2" w:type="dxa"/>
          </w:tcPr>
          <w:p w:rsidR="00EE023E" w:rsidRPr="00765C89" w:rsidRDefault="00EE023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2020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844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115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1892" w:type="dxa"/>
          </w:tcPr>
          <w:p w:rsidR="00EE023E" w:rsidRPr="00765C89" w:rsidRDefault="00EE023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1F4AE0" w:rsidRPr="00D717CF" w:rsidTr="004B74E5">
        <w:tc>
          <w:tcPr>
            <w:tcW w:w="1982" w:type="dxa"/>
            <w:vMerge w:val="restart"/>
          </w:tcPr>
          <w:p w:rsidR="00D50D74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2020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 выбором даты</w:t>
            </w:r>
          </w:p>
        </w:tc>
        <w:tc>
          <w:tcPr>
            <w:tcW w:w="1844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Задать день, в который должен идти фильм</w:t>
            </w:r>
          </w:p>
        </w:tc>
        <w:tc>
          <w:tcPr>
            <w:tcW w:w="2115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</w:t>
            </w:r>
            <w:r w:rsidR="007E757E" w:rsidRPr="007B0A26">
              <w:rPr>
                <w:rFonts w:ascii="Tahoma" w:hAnsi="Tahoma"/>
                <w:sz w:val="20"/>
                <w:lang w:val="ru-RU"/>
              </w:rPr>
              <w:t>а, зн</w:t>
            </w:r>
            <w:r w:rsidRPr="007B0A26">
              <w:rPr>
                <w:rFonts w:ascii="Tahoma" w:hAnsi="Tahoma"/>
                <w:sz w:val="20"/>
                <w:lang w:val="ru-RU"/>
              </w:rPr>
              <w:t>а</w:t>
            </w:r>
            <w:r w:rsidR="007E757E" w:rsidRPr="007B0A26">
              <w:rPr>
                <w:rFonts w:ascii="Tahoma" w:hAnsi="Tahoma"/>
                <w:sz w:val="20"/>
                <w:lang w:val="ru-RU"/>
              </w:rPr>
              <w:t>чение сохраняется с родительской страницы</w:t>
            </w:r>
          </w:p>
        </w:tc>
        <w:tc>
          <w:tcPr>
            <w:tcW w:w="1892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1F4AE0" w:rsidRPr="00D717CF" w:rsidTr="004B74E5">
        <w:tc>
          <w:tcPr>
            <w:tcW w:w="1982" w:type="dxa"/>
            <w:vMerge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 выбором города</w:t>
            </w:r>
          </w:p>
        </w:tc>
        <w:tc>
          <w:tcPr>
            <w:tcW w:w="1844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Задать город, в котором должен идти фильм</w:t>
            </w:r>
          </w:p>
        </w:tc>
        <w:tc>
          <w:tcPr>
            <w:tcW w:w="2115" w:type="dxa"/>
          </w:tcPr>
          <w:p w:rsidR="00D50D74" w:rsidRPr="007B0A26" w:rsidRDefault="007E757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Да, значение сохраняется с родительской страницы</w:t>
            </w:r>
          </w:p>
        </w:tc>
        <w:tc>
          <w:tcPr>
            <w:tcW w:w="1892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1F4AE0" w:rsidRPr="007B0A26" w:rsidTr="004B74E5">
        <w:tc>
          <w:tcPr>
            <w:tcW w:w="1982" w:type="dxa"/>
            <w:vMerge w:val="restart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Ссылки на начальные вкладки сценариев</w:t>
            </w:r>
          </w:p>
        </w:tc>
        <w:tc>
          <w:tcPr>
            <w:tcW w:w="2020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на вкладку «Фильмы»</w:t>
            </w:r>
          </w:p>
        </w:tc>
        <w:tc>
          <w:tcPr>
            <w:tcW w:w="1844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фильмов»</w:t>
            </w:r>
          </w:p>
        </w:tc>
        <w:tc>
          <w:tcPr>
            <w:tcW w:w="2115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F4AE0" w:rsidRPr="007B0A26" w:rsidTr="004B74E5">
        <w:tc>
          <w:tcPr>
            <w:tcW w:w="1982" w:type="dxa"/>
            <w:vMerge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на вкладку «Кинотеатры»</w:t>
            </w:r>
          </w:p>
        </w:tc>
        <w:tc>
          <w:tcPr>
            <w:tcW w:w="1844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115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D717CF" w:rsidTr="004B74E5">
        <w:tc>
          <w:tcPr>
            <w:tcW w:w="1982" w:type="dxa"/>
            <w:vMerge w:val="restart"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описания фильма</w:t>
            </w:r>
          </w:p>
        </w:tc>
        <w:tc>
          <w:tcPr>
            <w:tcW w:w="2020" w:type="dxa"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Постер</w:t>
            </w:r>
          </w:p>
        </w:tc>
        <w:tc>
          <w:tcPr>
            <w:tcW w:w="1844" w:type="dxa"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Опционально</w:t>
            </w:r>
          </w:p>
        </w:tc>
        <w:tc>
          <w:tcPr>
            <w:tcW w:w="2115" w:type="dxa"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 случае его отсутствия необходимо «изображение по умолчанию»</w:t>
            </w:r>
          </w:p>
        </w:tc>
      </w:tr>
      <w:tr w:rsidR="00AB31B3" w:rsidRPr="007B0A26" w:rsidTr="002E1A84">
        <w:trPr>
          <w:trHeight w:val="348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фильма</w:t>
            </w:r>
          </w:p>
        </w:tc>
        <w:tc>
          <w:tcPr>
            <w:tcW w:w="1844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2E1A84">
        <w:trPr>
          <w:trHeight w:val="231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Жанры фильма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2E1A84">
        <w:trPr>
          <w:trHeight w:val="145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Год выпуска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2E1A84">
        <w:trPr>
          <w:trHeight w:val="145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Возрастное ограничение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2E1A84">
        <w:trPr>
          <w:trHeight w:val="204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Длительность фильма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2E1A84">
        <w:trPr>
          <w:trHeight w:val="287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Рейтинг фильма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65681C">
        <w:trPr>
          <w:trHeight w:val="127"/>
        </w:trPr>
        <w:tc>
          <w:tcPr>
            <w:tcW w:w="1982" w:type="dxa"/>
            <w:vMerge/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Текст с описанием фильма (аннотация)</w:t>
            </w:r>
          </w:p>
        </w:tc>
        <w:tc>
          <w:tcPr>
            <w:tcW w:w="1844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AB31B3" w:rsidRPr="007B0A26" w:rsidTr="004B74E5">
        <w:trPr>
          <w:trHeight w:val="127"/>
        </w:trPr>
        <w:tc>
          <w:tcPr>
            <w:tcW w:w="1982" w:type="dxa"/>
            <w:vMerge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Рейтинг фильма</w:t>
            </w:r>
          </w:p>
        </w:tc>
        <w:tc>
          <w:tcPr>
            <w:tcW w:w="1844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4E6B9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bottom w:val="single" w:sz="4" w:space="0" w:color="BFBFBF" w:themeColor="background1" w:themeShade="BF"/>
            </w:tcBorders>
          </w:tcPr>
          <w:p w:rsidR="00AB31B3" w:rsidRPr="007B0A26" w:rsidRDefault="00AB31B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F4AE0" w:rsidRPr="00D717CF" w:rsidTr="004B74E5">
        <w:trPr>
          <w:trHeight w:val="187"/>
        </w:trPr>
        <w:tc>
          <w:tcPr>
            <w:tcW w:w="198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Блок кадров из фильма</w:t>
            </w: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Изображения с кадрами из фильма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 случае отсутствия кадров блок скрывается</w:t>
            </w:r>
          </w:p>
        </w:tc>
      </w:tr>
      <w:tr w:rsidR="001F4AE0" w:rsidRPr="007B0A26" w:rsidTr="004B74E5">
        <w:trPr>
          <w:trHeight w:val="100"/>
        </w:trPr>
        <w:tc>
          <w:tcPr>
            <w:tcW w:w="1982" w:type="dxa"/>
            <w:vMerge w:val="restart"/>
            <w:tcBorders>
              <w:top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«Таблица кинотеатров, в которых идет выбранный фильм»</w:t>
            </w: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кинотеатра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7C40D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кинотеатра является ссылкой на страницу «Кинотеатр»</w:t>
            </w: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F4AE0" w:rsidRPr="007B0A26" w:rsidTr="004B74E5">
        <w:trPr>
          <w:trHeight w:val="160"/>
        </w:trPr>
        <w:tc>
          <w:tcPr>
            <w:tcW w:w="1982" w:type="dxa"/>
            <w:vMerge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Адрес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F4AE0" w:rsidRPr="007B0A26" w:rsidTr="004B74E5">
        <w:trPr>
          <w:trHeight w:val="336"/>
        </w:trPr>
        <w:tc>
          <w:tcPr>
            <w:tcW w:w="1982" w:type="dxa"/>
            <w:vMerge/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D50D74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Метро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D50D7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0D74" w:rsidRPr="007B0A26" w:rsidRDefault="002B0D4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Может быть несколько</w:t>
            </w:r>
          </w:p>
        </w:tc>
      </w:tr>
      <w:tr w:rsidR="001F4AE0" w:rsidRPr="007B0A26" w:rsidTr="00CE128A">
        <w:trPr>
          <w:trHeight w:val="1810"/>
        </w:trPr>
        <w:tc>
          <w:tcPr>
            <w:tcW w:w="1982" w:type="dxa"/>
            <w:vMerge/>
          </w:tcPr>
          <w:p w:rsidR="00A72550" w:rsidRPr="007B0A26" w:rsidRDefault="00A7255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</w:tcBorders>
          </w:tcPr>
          <w:p w:rsidR="00A72550" w:rsidRPr="007B0A26" w:rsidRDefault="00A72550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Расписание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</w:tcBorders>
          </w:tcPr>
          <w:p w:rsidR="00A72550" w:rsidRPr="007B0A26" w:rsidRDefault="00A7255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Расписание выбранного фильма на указанную в фильтре дату в указанном кинотеатре </w:t>
            </w:r>
          </w:p>
        </w:tc>
        <w:tc>
          <w:tcPr>
            <w:tcW w:w="2115" w:type="dxa"/>
            <w:tcBorders>
              <w:top w:val="single" w:sz="4" w:space="0" w:color="BFBFBF" w:themeColor="background1" w:themeShade="BF"/>
            </w:tcBorders>
          </w:tcPr>
          <w:p w:rsidR="00A72550" w:rsidRPr="007B0A26" w:rsidRDefault="00A7255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</w:tcBorders>
          </w:tcPr>
          <w:p w:rsidR="00A72550" w:rsidRPr="007B0A26" w:rsidRDefault="00A7255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F4AE0" w:rsidRPr="00D717CF" w:rsidTr="004B74E5">
        <w:trPr>
          <w:trHeight w:val="307"/>
        </w:trPr>
        <w:tc>
          <w:tcPr>
            <w:tcW w:w="1982" w:type="dxa"/>
            <w:vMerge/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Сеансы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A42AE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</w:t>
            </w:r>
            <w:r w:rsidR="001F4AE0" w:rsidRPr="007B0A26">
              <w:rPr>
                <w:rFonts w:ascii="Tahoma" w:hAnsi="Tahoma"/>
                <w:sz w:val="20"/>
                <w:lang w:val="ru-RU"/>
              </w:rPr>
              <w:t>а</w:t>
            </w:r>
            <w:r w:rsidRPr="007B0A26">
              <w:rPr>
                <w:rFonts w:ascii="Tahoma" w:hAnsi="Tahoma"/>
                <w:sz w:val="20"/>
                <w:lang w:val="ru-RU"/>
              </w:rPr>
              <w:t>н</w:t>
            </w:r>
            <w:r w:rsidR="001F4AE0" w:rsidRPr="007B0A26">
              <w:rPr>
                <w:rFonts w:ascii="Tahoma" w:hAnsi="Tahoma"/>
                <w:sz w:val="20"/>
                <w:lang w:val="ru-RU"/>
              </w:rPr>
              <w:t>с представлен временем начала и ссылкой</w:t>
            </w:r>
            <w:r w:rsidR="007C4A29" w:rsidRPr="007B0A26">
              <w:rPr>
                <w:rFonts w:ascii="Tahoma" w:hAnsi="Tahoma"/>
                <w:sz w:val="20"/>
                <w:lang w:val="ru-RU"/>
              </w:rPr>
              <w:t>, отк</w:t>
            </w:r>
            <w:r w:rsidR="003D3ED4" w:rsidRPr="007B0A26">
              <w:rPr>
                <w:rFonts w:ascii="Tahoma" w:hAnsi="Tahoma"/>
                <w:sz w:val="20"/>
                <w:lang w:val="ru-RU"/>
              </w:rPr>
              <w:t>рывающая страницу «Выбор мест»</w:t>
            </w:r>
            <w:r w:rsidR="007C4A29" w:rsidRPr="007B0A26">
              <w:rPr>
                <w:rFonts w:ascii="Tahoma" w:hAnsi="Tahoma"/>
                <w:sz w:val="20"/>
                <w:lang w:val="ru-RU"/>
              </w:rPr>
              <w:t>, для указанного сеанса</w:t>
            </w:r>
            <w:r w:rsidR="007C71B0" w:rsidRPr="007B0A26">
              <w:rPr>
                <w:rFonts w:ascii="Tahoma" w:hAnsi="Tahoma"/>
                <w:sz w:val="20"/>
                <w:lang w:val="ru-RU"/>
              </w:rPr>
              <w:t>.</w:t>
            </w:r>
          </w:p>
          <w:p w:rsidR="003D3ED4" w:rsidRPr="007B0A26" w:rsidRDefault="003D3ED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3D3ED4" w:rsidRPr="007B0A26" w:rsidRDefault="007C71B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</w:t>
            </w:r>
            <w:r w:rsidR="003D3ED4" w:rsidRPr="007B0A26">
              <w:rPr>
                <w:rFonts w:ascii="Tahoma" w:hAnsi="Tahoma"/>
                <w:sz w:val="20"/>
                <w:lang w:val="ru-RU"/>
              </w:rPr>
              <w:t>м. раздел 3.5.</w:t>
            </w: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  <w:r w:rsidR="004B74E5" w:rsidRPr="007B0A26">
              <w:rPr>
                <w:rFonts w:ascii="Tahoma" w:hAnsi="Tahoma"/>
                <w:sz w:val="20"/>
                <w:lang w:val="ru-RU"/>
              </w:rPr>
              <w:t xml:space="preserve"> 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B6AD5" w:rsidRPr="007B0A26" w:rsidRDefault="008B6AD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Сеансы на фильмы в формате 3д должны быть отдельно помечены.</w:t>
            </w:r>
          </w:p>
          <w:p w:rsidR="008B6AD5" w:rsidRPr="007B0A26" w:rsidRDefault="008B6AD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8B6AD5" w:rsidRPr="007B0A26" w:rsidRDefault="008B6AD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Сеансы, на которые нет доступных для заказа билетов, не должны отображаться.</w:t>
            </w:r>
          </w:p>
          <w:p w:rsidR="008B6AD5" w:rsidRPr="007B0A26" w:rsidRDefault="008B6AD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003DFC" w:rsidRPr="007B0A26" w:rsidRDefault="008B6AD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Должен отображаться хотя бы один сеанс, чтобы кинотеатр попал в список.</w:t>
            </w:r>
          </w:p>
        </w:tc>
      </w:tr>
      <w:tr w:rsidR="001F4AE0" w:rsidRPr="007B0A26" w:rsidTr="004B74E5">
        <w:trPr>
          <w:trHeight w:val="154"/>
        </w:trPr>
        <w:tc>
          <w:tcPr>
            <w:tcW w:w="1982" w:type="dxa"/>
            <w:vMerge/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Время сеанса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4B74E5" w:rsidRPr="007B0A26" w:rsidTr="00003DFC">
        <w:trPr>
          <w:gridAfter w:val="4"/>
          <w:wAfter w:w="7871" w:type="dxa"/>
          <w:trHeight w:val="481"/>
        </w:trPr>
        <w:tc>
          <w:tcPr>
            <w:tcW w:w="1982" w:type="dxa"/>
            <w:vMerge/>
            <w:tcBorders>
              <w:bottom w:val="single" w:sz="4" w:space="0" w:color="BFBFBF" w:themeColor="background1" w:themeShade="BF"/>
            </w:tcBorders>
          </w:tcPr>
          <w:p w:rsidR="004B74E5" w:rsidRPr="007B0A26" w:rsidRDefault="004B74E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F4AE0" w:rsidRPr="00D717CF" w:rsidTr="003350BA">
        <w:trPr>
          <w:trHeight w:val="2184"/>
        </w:trPr>
        <w:tc>
          <w:tcPr>
            <w:tcW w:w="198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Блок «трейлеры»</w:t>
            </w:r>
          </w:p>
        </w:tc>
        <w:tc>
          <w:tcPr>
            <w:tcW w:w="20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Ссылки на трейлеры к выбранному фильму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03DFC" w:rsidRPr="007B0A26" w:rsidRDefault="00003DF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003DFC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23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Открываются в отдельных страницах, не относящихся к виджету. В случае отсутствия ссылок блок скрывается.</w:t>
            </w:r>
          </w:p>
        </w:tc>
      </w:tr>
      <w:tr w:rsidR="003350BA" w:rsidRPr="00D717CF" w:rsidTr="0065681C">
        <w:trPr>
          <w:trHeight w:val="398"/>
        </w:trPr>
        <w:tc>
          <w:tcPr>
            <w:tcW w:w="4002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«Показать еще»</w:t>
            </w:r>
          </w:p>
        </w:tc>
        <w:tc>
          <w:tcPr>
            <w:tcW w:w="184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Выводит следующие 20 элементов из списка</w:t>
            </w:r>
          </w:p>
        </w:tc>
        <w:tc>
          <w:tcPr>
            <w:tcW w:w="211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B7543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Да, если количе</w:t>
            </w:r>
            <w:r w:rsidRPr="0091040B">
              <w:rPr>
                <w:rFonts w:ascii="Tahoma" w:hAnsi="Tahoma"/>
                <w:sz w:val="20"/>
                <w:lang w:val="ru-RU"/>
              </w:rPr>
              <w:t>ство элементов списка больше 20</w:t>
            </w:r>
          </w:p>
        </w:tc>
        <w:tc>
          <w:tcPr>
            <w:tcW w:w="189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5643BC" w:rsidRPr="007B0A26" w:rsidRDefault="005643BC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Возможные переходы со страницы «Фильм»:</w:t>
      </w:r>
    </w:p>
    <w:p w:rsidR="005643BC" w:rsidRPr="007B0A26" w:rsidRDefault="005643BC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кинотеатров»;</w:t>
      </w:r>
    </w:p>
    <w:p w:rsidR="005643BC" w:rsidRPr="0091040B" w:rsidRDefault="005643BC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фильмов»;</w:t>
      </w:r>
    </w:p>
    <w:p w:rsidR="0065681C" w:rsidRPr="007B0A26" w:rsidRDefault="0065681C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«Кинотеатр»;</w:t>
      </w:r>
    </w:p>
    <w:p w:rsidR="005643BC" w:rsidRPr="007B0A26" w:rsidRDefault="005643BC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«Выбор мест».</w:t>
      </w:r>
    </w:p>
    <w:p w:rsidR="005643BC" w:rsidRPr="00972087" w:rsidRDefault="005643BC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94681E" w:rsidRPr="007B0A26" w:rsidRDefault="0094681E" w:rsidP="0052117B">
      <w:pPr>
        <w:pStyle w:val="21"/>
        <w:spacing w:before="120"/>
        <w:rPr>
          <w:rFonts w:ascii="Tahoma" w:hAnsi="Tahoma" w:cs="Tahoma"/>
          <w:sz w:val="26"/>
        </w:rPr>
      </w:pPr>
      <w:r w:rsidRPr="007B0A26">
        <w:rPr>
          <w:rFonts w:ascii="Tahoma" w:hAnsi="Tahoma" w:cs="Tahoma"/>
          <w:b/>
          <w:color w:val="404040" w:themeColor="text1" w:themeTint="BF"/>
          <w:sz w:val="26"/>
          <w:lang w:val="ru-RU"/>
        </w:rPr>
        <w:br w:type="page"/>
      </w:r>
      <w:bookmarkStart w:id="20" w:name="_Toc388992830"/>
      <w:bookmarkStart w:id="21" w:name="_Toc390863193"/>
      <w:r w:rsidR="00761739" w:rsidRPr="007B0A26">
        <w:rPr>
          <w:rFonts w:ascii="Tahoma" w:hAnsi="Tahoma" w:cs="Tahoma"/>
          <w:lang w:val="ru-RU"/>
        </w:rPr>
        <w:lastRenderedPageBreak/>
        <w:t>Страница «Список кинотеатров»</w:t>
      </w:r>
      <w:bookmarkEnd w:id="20"/>
      <w:bookmarkEnd w:id="21"/>
    </w:p>
    <w:p w:rsidR="0094681E" w:rsidRPr="0091040B" w:rsidRDefault="00616D7D" w:rsidP="0052117B">
      <w:pPr>
        <w:pStyle w:val="31"/>
        <w:spacing w:before="120"/>
        <w:rPr>
          <w:rFonts w:ascii="Tahoma" w:hAnsi="Tahoma" w:cs="Tahoma"/>
        </w:rPr>
      </w:pPr>
      <w:bookmarkStart w:id="22" w:name="_Toc388992831"/>
      <w:bookmarkStart w:id="23" w:name="_Toc390863194"/>
      <w:proofErr w:type="spellStart"/>
      <w:r w:rsidRPr="007B0A26">
        <w:rPr>
          <w:rFonts w:ascii="Tahoma" w:hAnsi="Tahoma" w:cs="Tahoma"/>
        </w:rPr>
        <w:t>Описание</w:t>
      </w:r>
      <w:proofErr w:type="spellEnd"/>
      <w:r w:rsidRPr="007B0A26">
        <w:rPr>
          <w:rFonts w:ascii="Tahoma" w:hAnsi="Tahoma" w:cs="Tahoma"/>
        </w:rPr>
        <w:t xml:space="preserve"> </w:t>
      </w:r>
      <w:proofErr w:type="spellStart"/>
      <w:r w:rsidRPr="007B0A26">
        <w:rPr>
          <w:rFonts w:ascii="Tahoma" w:hAnsi="Tahoma" w:cs="Tahoma"/>
        </w:rPr>
        <w:t>страницы</w:t>
      </w:r>
      <w:bookmarkEnd w:id="22"/>
      <w:bookmarkEnd w:id="23"/>
      <w:proofErr w:type="spellEnd"/>
    </w:p>
    <w:p w:rsidR="0094681E" w:rsidRPr="0091040B" w:rsidRDefault="00570225" w:rsidP="0052117B">
      <w:pPr>
        <w:pStyle w:val="AxureImageParagraph"/>
        <w:ind w:left="-567"/>
        <w:rPr>
          <w:rFonts w:ascii="Tahoma" w:hAnsi="Tahoma" w:cs="Tahoma"/>
        </w:rPr>
      </w:pPr>
      <w:r w:rsidRPr="0091040B">
        <w:rPr>
          <w:rFonts w:ascii="Tahoma" w:hAnsi="Tahoma" w:cs="Tahoma"/>
          <w:noProof/>
          <w:lang w:val="ru-RU" w:eastAsia="ru-RU"/>
        </w:rPr>
        <w:drawing>
          <wp:inline distT="0" distB="0" distL="0" distR="0" wp14:anchorId="67DE2606" wp14:editId="50659D27">
            <wp:extent cx="6119495" cy="3201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E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24" w:name="_Toc388992832"/>
      <w:bookmarkStart w:id="25" w:name="_Toc390863195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24"/>
      <w:bookmarkEnd w:id="25"/>
    </w:p>
    <w:p w:rsidR="000A3C7C" w:rsidRPr="0091040B" w:rsidRDefault="000A3C7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>пред</w:t>
      </w:r>
      <w:r w:rsidR="0091040B">
        <w:rPr>
          <w:rFonts w:ascii="Tahoma" w:hAnsi="Tahoma" w:cs="Tahoma"/>
          <w:sz w:val="20"/>
          <w:szCs w:val="20"/>
          <w:lang w:val="ru-RU"/>
        </w:rPr>
        <w:t>у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>смо</w:t>
      </w:r>
      <w:r w:rsidR="0091040B">
        <w:rPr>
          <w:rFonts w:ascii="Tahoma" w:hAnsi="Tahoma" w:cs="Tahoma"/>
          <w:sz w:val="20"/>
          <w:szCs w:val="20"/>
          <w:lang w:val="ru-RU"/>
        </w:rPr>
        <w:t>т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 xml:space="preserve">рены </w:t>
      </w:r>
      <w:r w:rsidRPr="0091040B">
        <w:rPr>
          <w:rFonts w:ascii="Tahoma" w:hAnsi="Tahoma" w:cs="Tahoma"/>
          <w:sz w:val="20"/>
          <w:szCs w:val="20"/>
          <w:lang w:val="ru-RU"/>
        </w:rPr>
        <w:t>только следующие активные элементы (см. Табл.4.), возможный дополнительный функционал рассматривается вне рамок текущей задачи.</w:t>
      </w:r>
    </w:p>
    <w:p w:rsidR="000A3C7C" w:rsidRPr="007B0A26" w:rsidRDefault="000A3C7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При первом открытии вкладки все фильтры сохраняют значения, до этого установленные на странице «Список фильмов» (см. раздел 3.1.) или имеют значения по умолчанию.</w:t>
      </w:r>
    </w:p>
    <w:p w:rsidR="000A3C7C" w:rsidRPr="007B0A26" w:rsidRDefault="000A3C7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Порядок  сортировки кинотеатров устанавливается по алфавиту.</w:t>
      </w:r>
    </w:p>
    <w:p w:rsidR="000A3C7C" w:rsidRPr="0091040B" w:rsidRDefault="000A3C7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Дополнительные требования дизайна не должны нарушать ограничения данного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Т</w:t>
      </w:r>
      <w:r w:rsidR="0091040B">
        <w:rPr>
          <w:rFonts w:ascii="Tahoma" w:hAnsi="Tahoma" w:cs="Tahoma"/>
          <w:sz w:val="20"/>
          <w:szCs w:val="20"/>
          <w:lang w:val="ru-RU"/>
        </w:rPr>
        <w:t>ехничегого</w:t>
      </w:r>
      <w:proofErr w:type="spellEnd"/>
      <w:r w:rsidR="0091040B">
        <w:rPr>
          <w:rFonts w:ascii="Tahoma" w:hAnsi="Tahoma" w:cs="Tahoma"/>
          <w:sz w:val="20"/>
          <w:szCs w:val="20"/>
          <w:lang w:val="ru-RU"/>
        </w:rPr>
        <w:t xml:space="preserve"> </w:t>
      </w:r>
      <w:r w:rsidRPr="0091040B">
        <w:rPr>
          <w:rFonts w:ascii="Tahoma" w:hAnsi="Tahoma" w:cs="Tahoma"/>
          <w:sz w:val="20"/>
          <w:szCs w:val="20"/>
          <w:lang w:val="ru-RU"/>
        </w:rPr>
        <w:t>З</w:t>
      </w:r>
      <w:r w:rsidR="0091040B">
        <w:rPr>
          <w:rFonts w:ascii="Tahoma" w:hAnsi="Tahoma" w:cs="Tahoma"/>
          <w:sz w:val="20"/>
          <w:szCs w:val="20"/>
          <w:lang w:val="ru-RU"/>
        </w:rPr>
        <w:t>адания</w:t>
      </w:r>
      <w:r w:rsidRPr="0091040B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0A3C7C" w:rsidRPr="007B0A26" w:rsidRDefault="000A3C7C" w:rsidP="0052117B">
      <w:pPr>
        <w:rPr>
          <w:rFonts w:ascii="Tahoma" w:hAnsi="Tahoma" w:cs="Tahoma"/>
          <w:b/>
          <w:sz w:val="20"/>
          <w:szCs w:val="20"/>
          <w:lang w:val="ru-RU"/>
        </w:rPr>
      </w:pPr>
      <w:r w:rsidRPr="007B0A26">
        <w:rPr>
          <w:rFonts w:ascii="Tahoma" w:hAnsi="Tahoma" w:cs="Tahoma"/>
          <w:b/>
          <w:sz w:val="20"/>
          <w:szCs w:val="20"/>
          <w:lang w:val="ru-RU"/>
        </w:rPr>
        <w:t>Табл. 4.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918"/>
        <w:gridCol w:w="1974"/>
        <w:gridCol w:w="1922"/>
        <w:gridCol w:w="2070"/>
        <w:gridCol w:w="1969"/>
      </w:tblGrid>
      <w:tr w:rsidR="00356E23" w:rsidRPr="007B0A26" w:rsidTr="00CC54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8" w:type="dxa"/>
          </w:tcPr>
          <w:p w:rsidR="00C63839" w:rsidRPr="00765C89" w:rsidRDefault="00C63839" w:rsidP="0052117B">
            <w:pPr>
              <w:pStyle w:val="Content"/>
              <w:tabs>
                <w:tab w:val="clear" w:pos="480"/>
                <w:tab w:val="left" w:pos="284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974" w:type="dxa"/>
          </w:tcPr>
          <w:p w:rsidR="00C63839" w:rsidRPr="00765C89" w:rsidRDefault="00C63839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22" w:type="dxa"/>
          </w:tcPr>
          <w:p w:rsidR="00C63839" w:rsidRPr="00765C89" w:rsidRDefault="00C63839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0" w:type="dxa"/>
          </w:tcPr>
          <w:p w:rsidR="00C63839" w:rsidRPr="00765C89" w:rsidRDefault="00C63839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1969" w:type="dxa"/>
          </w:tcPr>
          <w:p w:rsidR="00C63839" w:rsidRPr="00765C89" w:rsidRDefault="00C63839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356E23" w:rsidRPr="00D717CF" w:rsidTr="00CC548F">
        <w:tc>
          <w:tcPr>
            <w:tcW w:w="1918" w:type="dxa"/>
            <w:vMerge w:val="restart"/>
          </w:tcPr>
          <w:p w:rsidR="00544082" w:rsidRPr="0091040B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1974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Фильтр с выбором даты</w:t>
            </w:r>
          </w:p>
        </w:tc>
        <w:tc>
          <w:tcPr>
            <w:tcW w:w="1922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Задать день, в который должен идти фильм</w:t>
            </w:r>
          </w:p>
        </w:tc>
        <w:tc>
          <w:tcPr>
            <w:tcW w:w="2070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Да, по умолчанию, текущая дата</w:t>
            </w:r>
          </w:p>
        </w:tc>
        <w:tc>
          <w:tcPr>
            <w:tcW w:w="1969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356E23" w:rsidRPr="00D717CF" w:rsidTr="00CC548F">
        <w:tc>
          <w:tcPr>
            <w:tcW w:w="1918" w:type="dxa"/>
            <w:vMerge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Фильтр с выбором города</w:t>
            </w:r>
          </w:p>
        </w:tc>
        <w:tc>
          <w:tcPr>
            <w:tcW w:w="1922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Задать город, в котором должен идти фильм</w:t>
            </w:r>
          </w:p>
        </w:tc>
        <w:tc>
          <w:tcPr>
            <w:tcW w:w="2070" w:type="dxa"/>
          </w:tcPr>
          <w:p w:rsidR="00544082" w:rsidRPr="0091040B" w:rsidRDefault="00624EC7" w:rsidP="00EA2BD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 xml:space="preserve">Да, по </w:t>
            </w:r>
            <w:r w:rsidRPr="0071368F">
              <w:rPr>
                <w:rFonts w:ascii="Tahoma" w:hAnsi="Tahoma"/>
                <w:sz w:val="20"/>
                <w:lang w:val="ru-RU"/>
              </w:rPr>
              <w:t xml:space="preserve">умолчанию, </w:t>
            </w:r>
            <w:r w:rsidRPr="009E49C7">
              <w:rPr>
                <w:rFonts w:ascii="Tahoma" w:hAnsi="Tahoma"/>
                <w:sz w:val="20"/>
                <w:lang w:val="ru-RU"/>
              </w:rPr>
              <w:t xml:space="preserve">город </w:t>
            </w:r>
            <w:r w:rsidR="00EA2BDB">
              <w:rPr>
                <w:rFonts w:ascii="Tahoma" w:hAnsi="Tahoma"/>
                <w:sz w:val="20"/>
                <w:lang w:val="ru-RU"/>
              </w:rPr>
              <w:t>Участника</w:t>
            </w:r>
            <w:r w:rsidR="00EA2BDB" w:rsidRPr="009E49C7">
              <w:rPr>
                <w:rFonts w:ascii="Tahoma" w:hAnsi="Tahoma"/>
                <w:sz w:val="20"/>
                <w:lang w:val="ru-RU"/>
              </w:rPr>
              <w:t xml:space="preserve"> </w:t>
            </w:r>
            <w:r w:rsidRPr="009E49C7">
              <w:rPr>
                <w:rFonts w:ascii="Tahoma" w:hAnsi="Tahoma"/>
                <w:sz w:val="20"/>
                <w:lang w:val="ru-RU"/>
              </w:rPr>
              <w:t xml:space="preserve">виджет должен получать от </w:t>
            </w:r>
            <w:r w:rsidR="00730FA2">
              <w:rPr>
                <w:rFonts w:ascii="Tahoma" w:hAnsi="Tahoma"/>
                <w:sz w:val="20"/>
                <w:lang w:val="ru-RU"/>
              </w:rPr>
              <w:t>С</w:t>
            </w:r>
            <w:r w:rsidRPr="009E49C7">
              <w:rPr>
                <w:rFonts w:ascii="Tahoma" w:hAnsi="Tahoma"/>
                <w:sz w:val="20"/>
                <w:lang w:val="ru-RU"/>
              </w:rPr>
              <w:t>айта «Коллекция»</w:t>
            </w:r>
          </w:p>
        </w:tc>
        <w:tc>
          <w:tcPr>
            <w:tcW w:w="1969" w:type="dxa"/>
          </w:tcPr>
          <w:p w:rsidR="00544082" w:rsidRPr="0091040B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91040B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881381" w:rsidRPr="007B0A26" w:rsidTr="00CC548F">
        <w:tc>
          <w:tcPr>
            <w:tcW w:w="1918" w:type="dxa"/>
            <w:vMerge w:val="restart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Ссылки на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начальные вкладки сценариев</w:t>
            </w:r>
          </w:p>
        </w:tc>
        <w:tc>
          <w:tcPr>
            <w:tcW w:w="1974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 xml:space="preserve">Ссылка на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вкладку «Фильмы»</w:t>
            </w:r>
          </w:p>
        </w:tc>
        <w:tc>
          <w:tcPr>
            <w:tcW w:w="1922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 xml:space="preserve">Переход на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вкладку «Список фильмов»</w:t>
            </w:r>
          </w:p>
        </w:tc>
        <w:tc>
          <w:tcPr>
            <w:tcW w:w="2070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Да</w:t>
            </w:r>
          </w:p>
        </w:tc>
        <w:tc>
          <w:tcPr>
            <w:tcW w:w="1969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881381" w:rsidRPr="007B0A26" w:rsidTr="00CC548F">
        <w:tc>
          <w:tcPr>
            <w:tcW w:w="1918" w:type="dxa"/>
            <w:vMerge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на вкладку «Кинотеатры»</w:t>
            </w:r>
          </w:p>
        </w:tc>
        <w:tc>
          <w:tcPr>
            <w:tcW w:w="1922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070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69" w:type="dxa"/>
          </w:tcPr>
          <w:p w:rsidR="00881381" w:rsidRPr="007B0A26" w:rsidRDefault="0088138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Неактивная</w:t>
            </w:r>
          </w:p>
        </w:tc>
      </w:tr>
      <w:tr w:rsidR="00356E23" w:rsidRPr="00D717CF" w:rsidTr="00CC548F">
        <w:trPr>
          <w:trHeight w:val="1692"/>
        </w:trPr>
        <w:tc>
          <w:tcPr>
            <w:tcW w:w="1918" w:type="dxa"/>
            <w:tcBorders>
              <w:bottom w:val="single" w:sz="4" w:space="0" w:color="BFBFBF" w:themeColor="background1" w:themeShade="BF"/>
            </w:tcBorders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«Фильтр по названию кинотеатра»</w:t>
            </w:r>
          </w:p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  <w:tcBorders>
              <w:bottom w:val="single" w:sz="4" w:space="0" w:color="BFBFBF" w:themeColor="background1" w:themeShade="BF"/>
            </w:tcBorders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«Название кинотеатра»</w:t>
            </w:r>
          </w:p>
        </w:tc>
        <w:tc>
          <w:tcPr>
            <w:tcW w:w="1922" w:type="dxa"/>
            <w:tcBorders>
              <w:bottom w:val="single" w:sz="4" w:space="0" w:color="BFBFBF" w:themeColor="background1" w:themeShade="BF"/>
            </w:tcBorders>
          </w:tcPr>
          <w:p w:rsidR="00544082" w:rsidRPr="007B0A26" w:rsidRDefault="006612C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Задать название или часть названия кинотеатра, по умолчанию не имеет значения</w:t>
            </w: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544082" w:rsidRPr="007B0A26" w:rsidRDefault="006612C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69" w:type="dxa"/>
            <w:tcBorders>
              <w:bottom w:val="single" w:sz="4" w:space="0" w:color="BFBFBF" w:themeColor="background1" w:themeShade="BF"/>
            </w:tcBorders>
          </w:tcPr>
          <w:p w:rsidR="00544082" w:rsidRPr="007B0A26" w:rsidRDefault="006612C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356E23" w:rsidRPr="00D717CF" w:rsidTr="00CC548F">
        <w:trPr>
          <w:trHeight w:val="360"/>
        </w:trPr>
        <w:tc>
          <w:tcPr>
            <w:tcW w:w="191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91040B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«Фильтр по названию метро»</w:t>
            </w:r>
          </w:p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  <w:tcBorders>
              <w:top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«Название метро»</w:t>
            </w:r>
          </w:p>
        </w:tc>
        <w:tc>
          <w:tcPr>
            <w:tcW w:w="1922" w:type="dxa"/>
            <w:tcBorders>
              <w:top w:val="single" w:sz="4" w:space="0" w:color="BFBFBF" w:themeColor="background1" w:themeShade="BF"/>
            </w:tcBorders>
          </w:tcPr>
          <w:p w:rsidR="00CC548F" w:rsidRPr="007B0A26" w:rsidRDefault="00356E2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Выбрать станцию метро из списка. Можно отфильтровать список, задав</w:t>
            </w:r>
            <w:r w:rsidR="00CC548F" w:rsidRPr="007B0A26">
              <w:rPr>
                <w:rFonts w:ascii="Tahoma" w:hAnsi="Tahoma"/>
                <w:sz w:val="20"/>
                <w:lang w:val="ru-RU"/>
              </w:rPr>
              <w:t xml:space="preserve"> название или часть названия </w:t>
            </w:r>
            <w:r w:rsidRPr="007B0A26">
              <w:rPr>
                <w:rFonts w:ascii="Tahoma" w:hAnsi="Tahoma"/>
                <w:sz w:val="20"/>
                <w:lang w:val="ru-RU"/>
              </w:rPr>
              <w:t>станции. П</w:t>
            </w:r>
            <w:r w:rsidR="00CC548F" w:rsidRPr="007B0A26">
              <w:rPr>
                <w:rFonts w:ascii="Tahoma" w:hAnsi="Tahoma"/>
                <w:sz w:val="20"/>
                <w:lang w:val="ru-RU"/>
              </w:rPr>
              <w:t xml:space="preserve">о умолчанию не имеет </w:t>
            </w:r>
            <w:r w:rsidRPr="007B0A26">
              <w:rPr>
                <w:rFonts w:ascii="Tahoma" w:hAnsi="Tahoma"/>
                <w:sz w:val="20"/>
                <w:lang w:val="ru-RU"/>
              </w:rPr>
              <w:t xml:space="preserve">выбранного </w:t>
            </w:r>
            <w:r w:rsidR="00CC548F" w:rsidRPr="007B0A26">
              <w:rPr>
                <w:rFonts w:ascii="Tahoma" w:hAnsi="Tahoma"/>
                <w:sz w:val="20"/>
                <w:lang w:val="ru-RU"/>
              </w:rPr>
              <w:t>значения</w:t>
            </w:r>
            <w:r w:rsidR="002B0D44" w:rsidRPr="007B0A26">
              <w:rPr>
                <w:rFonts w:ascii="Tahoma" w:hAnsi="Tahoma"/>
                <w:sz w:val="20"/>
                <w:lang w:val="ru-RU"/>
              </w:rPr>
              <w:t>. В городе где нет метро элемент скрывается.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CC548F" w:rsidRPr="007B0A26" w:rsidRDefault="00926DA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69" w:type="dxa"/>
            <w:tcBorders>
              <w:top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356E23" w:rsidRPr="007B0A26" w:rsidTr="00CC548F">
        <w:tc>
          <w:tcPr>
            <w:tcW w:w="1918" w:type="dxa"/>
            <w:vMerge w:val="restart"/>
            <w:tcBorders>
              <w:top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Таблица кинотеатров</w:t>
            </w:r>
          </w:p>
        </w:tc>
        <w:tc>
          <w:tcPr>
            <w:tcW w:w="1974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кинотеатра</w:t>
            </w:r>
          </w:p>
        </w:tc>
        <w:tc>
          <w:tcPr>
            <w:tcW w:w="1922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69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56E23" w:rsidRPr="007B0A26" w:rsidTr="00CC548F">
        <w:trPr>
          <w:trHeight w:val="664"/>
        </w:trPr>
        <w:tc>
          <w:tcPr>
            <w:tcW w:w="1918" w:type="dxa"/>
            <w:vMerge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Адрес кинотеатра</w:t>
            </w:r>
          </w:p>
        </w:tc>
        <w:tc>
          <w:tcPr>
            <w:tcW w:w="1922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69" w:type="dxa"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56E23" w:rsidRPr="007B0A26" w:rsidTr="00CC548F">
        <w:trPr>
          <w:trHeight w:val="187"/>
        </w:trPr>
        <w:tc>
          <w:tcPr>
            <w:tcW w:w="1918" w:type="dxa"/>
            <w:vMerge/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Телефон кинотеатра</w:t>
            </w:r>
          </w:p>
        </w:tc>
        <w:tc>
          <w:tcPr>
            <w:tcW w:w="192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Может быть несколько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56E23" w:rsidRPr="007B0A26" w:rsidTr="00CC548F">
        <w:trPr>
          <w:trHeight w:val="100"/>
        </w:trPr>
        <w:tc>
          <w:tcPr>
            <w:tcW w:w="1918" w:type="dxa"/>
            <w:vMerge/>
            <w:tcBorders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7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Метро рядом с кинотеатром</w:t>
            </w:r>
          </w:p>
        </w:tc>
        <w:tc>
          <w:tcPr>
            <w:tcW w:w="192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Может быть несколько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C548F" w:rsidRPr="00D717CF" w:rsidTr="00CC548F">
        <w:trPr>
          <w:trHeight w:val="160"/>
        </w:trPr>
        <w:tc>
          <w:tcPr>
            <w:tcW w:w="3892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«Показать еще»</w:t>
            </w:r>
          </w:p>
        </w:tc>
        <w:tc>
          <w:tcPr>
            <w:tcW w:w="192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Выводит следующие 20 элементов из списка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DC706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  <w:r w:rsidRPr="0091040B">
              <w:rPr>
                <w:rFonts w:ascii="Tahoma" w:hAnsi="Tahoma"/>
                <w:sz w:val="20"/>
                <w:lang w:val="ru-RU"/>
              </w:rPr>
              <w:t>, если количество элементов списка больше 20</w:t>
            </w:r>
          </w:p>
        </w:tc>
        <w:tc>
          <w:tcPr>
            <w:tcW w:w="19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548F" w:rsidRPr="007B0A26" w:rsidRDefault="00CC548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0A3C7C" w:rsidRPr="007B0A26" w:rsidRDefault="000A3C7C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Для перехода на траницу с выбранным кинотеатром необходимо кликнуть по выбранной строке из таблицы кинотеатров. При этом осуществится переход на страницу «Кинотеатр» (см. раздел 3.4.). Для перехода к выбору фильмов (из общего списка фильмов, без предварительного выбора конкретного кинотеатра) необходимо кликнуть по ссылке «Фильмы», при этом осуществится переход на страницу «Список фильмов», см. раздел 3.1.</w:t>
      </w:r>
    </w:p>
    <w:p w:rsidR="0030203B" w:rsidRPr="007B0A26" w:rsidRDefault="0030203B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Возможные переходы со страницы «Список кинотеатров»:</w:t>
      </w:r>
    </w:p>
    <w:p w:rsidR="0030203B" w:rsidRPr="0091040B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91040B">
        <w:rPr>
          <w:rFonts w:ascii="Tahoma" w:hAnsi="Tahoma"/>
          <w:sz w:val="20"/>
          <w:lang w:val="ru-RU"/>
        </w:rPr>
        <w:lastRenderedPageBreak/>
        <w:t>Страница «Список фильмов»;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«Кинотеатр».</w:t>
      </w:r>
    </w:p>
    <w:p w:rsidR="0030203B" w:rsidRPr="007B0A26" w:rsidRDefault="0030203B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</w:p>
    <w:p w:rsidR="0094681E" w:rsidRPr="007B0A26" w:rsidRDefault="0094681E" w:rsidP="0052117B">
      <w:pPr>
        <w:pStyle w:val="21"/>
        <w:spacing w:before="120"/>
        <w:rPr>
          <w:rFonts w:ascii="Tahoma" w:hAnsi="Tahoma" w:cs="Tahoma"/>
          <w:lang w:val="ru-RU"/>
        </w:rPr>
      </w:pPr>
      <w:r w:rsidRPr="007B0A26">
        <w:rPr>
          <w:rFonts w:ascii="Tahoma" w:hAnsi="Tahoma" w:cs="Tahoma"/>
          <w:b/>
          <w:lang w:val="ru-RU"/>
        </w:rPr>
        <w:br w:type="page"/>
      </w:r>
      <w:bookmarkStart w:id="26" w:name="_Toc388992833"/>
      <w:bookmarkStart w:id="27" w:name="_Toc390863196"/>
      <w:r w:rsidR="00761739" w:rsidRPr="007B0A26">
        <w:rPr>
          <w:rFonts w:ascii="Tahoma" w:hAnsi="Tahoma" w:cs="Tahoma"/>
          <w:lang w:val="ru-RU"/>
        </w:rPr>
        <w:lastRenderedPageBreak/>
        <w:t>Страница «Кинотеатр»</w:t>
      </w:r>
      <w:bookmarkEnd w:id="26"/>
      <w:bookmarkEnd w:id="27"/>
    </w:p>
    <w:p w:rsidR="0094681E" w:rsidRPr="007B0A26" w:rsidRDefault="00616D7D" w:rsidP="0052117B">
      <w:pPr>
        <w:pStyle w:val="31"/>
        <w:spacing w:before="120"/>
        <w:ind w:left="1224"/>
        <w:rPr>
          <w:rFonts w:ascii="Tahoma" w:hAnsi="Tahoma" w:cs="Tahoma"/>
        </w:rPr>
      </w:pPr>
      <w:bookmarkStart w:id="28" w:name="_Toc388992834"/>
      <w:bookmarkStart w:id="29" w:name="_Toc390863197"/>
      <w:proofErr w:type="spellStart"/>
      <w:r w:rsidRPr="007B0A26">
        <w:rPr>
          <w:rFonts w:ascii="Tahoma" w:hAnsi="Tahoma" w:cs="Tahoma"/>
        </w:rPr>
        <w:t>Описание</w:t>
      </w:r>
      <w:proofErr w:type="spellEnd"/>
      <w:r w:rsidRPr="007B0A26">
        <w:rPr>
          <w:rFonts w:ascii="Tahoma" w:hAnsi="Tahoma" w:cs="Tahoma"/>
        </w:rPr>
        <w:t xml:space="preserve"> </w:t>
      </w:r>
      <w:proofErr w:type="spellStart"/>
      <w:r w:rsidRPr="007B0A26">
        <w:rPr>
          <w:rFonts w:ascii="Tahoma" w:hAnsi="Tahoma" w:cs="Tahoma"/>
        </w:rPr>
        <w:t>страницы</w:t>
      </w:r>
      <w:bookmarkEnd w:id="28"/>
      <w:bookmarkEnd w:id="29"/>
      <w:proofErr w:type="spellEnd"/>
    </w:p>
    <w:p w:rsidR="0094681E" w:rsidRPr="007B0A26" w:rsidRDefault="00CE128A" w:rsidP="0052117B">
      <w:pPr>
        <w:pStyle w:val="AxureImageParagraph"/>
        <w:ind w:left="-567"/>
        <w:rPr>
          <w:rFonts w:ascii="Tahoma" w:hAnsi="Tahoma" w:cs="Tahoma"/>
          <w:lang w:val="ru-RU"/>
        </w:rPr>
      </w:pPr>
      <w:r w:rsidRPr="006479C7">
        <w:rPr>
          <w:rFonts w:ascii="Tahoma" w:hAnsi="Tahoma" w:cs="Tahoma"/>
          <w:noProof/>
          <w:lang w:val="ru-RU" w:eastAsia="ru-RU"/>
        </w:rPr>
        <w:drawing>
          <wp:inline distT="0" distB="0" distL="0" distR="0" wp14:anchorId="266A1351" wp14:editId="4E73C77E">
            <wp:extent cx="6119495" cy="43160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E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30" w:name="_Toc388992835"/>
      <w:bookmarkStart w:id="31" w:name="_Toc390863198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30"/>
      <w:bookmarkEnd w:id="31"/>
    </w:p>
    <w:p w:rsidR="00B641F8" w:rsidRPr="007B0A26" w:rsidRDefault="00B641F8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Непродаваемые сеансы не должны отображаться в расписании.</w:t>
      </w:r>
    </w:p>
    <w:p w:rsidR="007C4A29" w:rsidRPr="0091040B" w:rsidRDefault="007C4A29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>пред</w:t>
      </w:r>
      <w:r w:rsidR="0091040B">
        <w:rPr>
          <w:rFonts w:ascii="Tahoma" w:hAnsi="Tahoma" w:cs="Tahoma"/>
          <w:sz w:val="20"/>
          <w:szCs w:val="20"/>
          <w:lang w:val="ru-RU"/>
        </w:rPr>
        <w:t>у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>смо</w:t>
      </w:r>
      <w:r w:rsidR="0091040B">
        <w:rPr>
          <w:rFonts w:ascii="Tahoma" w:hAnsi="Tahoma" w:cs="Tahoma"/>
          <w:sz w:val="20"/>
          <w:szCs w:val="20"/>
          <w:lang w:val="ru-RU"/>
        </w:rPr>
        <w:t>т</w:t>
      </w:r>
      <w:r w:rsidR="0091040B" w:rsidRPr="008D300B">
        <w:rPr>
          <w:rFonts w:ascii="Tahoma" w:hAnsi="Tahoma" w:cs="Tahoma"/>
          <w:sz w:val="20"/>
          <w:szCs w:val="20"/>
          <w:lang w:val="ru-RU"/>
        </w:rPr>
        <w:t xml:space="preserve">рены </w:t>
      </w:r>
      <w:r w:rsidRPr="0091040B">
        <w:rPr>
          <w:rFonts w:ascii="Tahoma" w:hAnsi="Tahoma" w:cs="Tahoma"/>
          <w:sz w:val="20"/>
          <w:szCs w:val="20"/>
          <w:lang w:val="ru-RU"/>
        </w:rPr>
        <w:t>только следующие активные элементы (см. Табл.5.), возможный дополнительный функционал рассматривается вне рамок текущей задачи.</w:t>
      </w:r>
    </w:p>
    <w:p w:rsidR="007C4A29" w:rsidRPr="007B0A26" w:rsidRDefault="007C4A29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При первом открытии вкладки все фильтры сохраняют значения, установленные на родительской странице.</w:t>
      </w:r>
    </w:p>
    <w:p w:rsidR="007C4A29" w:rsidRPr="007B0A26" w:rsidRDefault="007C4A29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Порядок  сортировки фильмов устанавливается по </w:t>
      </w:r>
      <w:r w:rsidR="00066C38" w:rsidRPr="007B0A26">
        <w:rPr>
          <w:rFonts w:ascii="Tahoma" w:hAnsi="Tahoma" w:cs="Tahoma"/>
          <w:sz w:val="20"/>
          <w:szCs w:val="20"/>
          <w:lang w:val="ru-RU"/>
        </w:rPr>
        <w:t>популярности</w:t>
      </w:r>
      <w:r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7C4A29" w:rsidRPr="00EA2BDB" w:rsidRDefault="007C4A29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Дополнительные требования дизайна не должны нарушать ограничения данного Т</w:t>
      </w:r>
      <w:r w:rsidR="00EA2BDB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Pr="00EA2BDB">
        <w:rPr>
          <w:rFonts w:ascii="Tahoma" w:hAnsi="Tahoma" w:cs="Tahoma"/>
          <w:sz w:val="20"/>
          <w:szCs w:val="20"/>
          <w:lang w:val="ru-RU"/>
        </w:rPr>
        <w:t>З</w:t>
      </w:r>
      <w:r w:rsidR="00EA2BDB">
        <w:rPr>
          <w:rFonts w:ascii="Tahoma" w:hAnsi="Tahoma" w:cs="Tahoma"/>
          <w:sz w:val="20"/>
          <w:szCs w:val="20"/>
          <w:lang w:val="ru-RU"/>
        </w:rPr>
        <w:t>адания</w:t>
      </w:r>
      <w:r w:rsidRPr="00EA2BDB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5D61AF" w:rsidRPr="007B0A26" w:rsidRDefault="004B74E5" w:rsidP="0052117B">
      <w:pPr>
        <w:rPr>
          <w:rFonts w:ascii="Tahoma" w:hAnsi="Tahoma" w:cs="Tahoma"/>
          <w:b/>
          <w:sz w:val="20"/>
          <w:szCs w:val="20"/>
          <w:lang w:val="ru-RU"/>
        </w:rPr>
      </w:pPr>
      <w:r w:rsidRPr="007B0A26">
        <w:rPr>
          <w:rFonts w:ascii="Tahoma" w:hAnsi="Tahoma" w:cs="Tahoma"/>
          <w:b/>
          <w:sz w:val="20"/>
          <w:szCs w:val="20"/>
          <w:lang w:val="ru-RU"/>
        </w:rPr>
        <w:t>Табл. 5.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954"/>
        <w:gridCol w:w="1963"/>
        <w:gridCol w:w="1908"/>
        <w:gridCol w:w="2070"/>
        <w:gridCol w:w="1958"/>
      </w:tblGrid>
      <w:tr w:rsidR="00F54BA0" w:rsidRPr="007B0A26" w:rsidTr="003020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54" w:type="dxa"/>
          </w:tcPr>
          <w:p w:rsidR="00F54BA0" w:rsidRPr="00765C89" w:rsidRDefault="00F54BA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963" w:type="dxa"/>
          </w:tcPr>
          <w:p w:rsidR="00F54BA0" w:rsidRPr="00765C89" w:rsidRDefault="00F54BA0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08" w:type="dxa"/>
          </w:tcPr>
          <w:p w:rsidR="00F54BA0" w:rsidRPr="00765C89" w:rsidRDefault="00F54BA0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0" w:type="dxa"/>
          </w:tcPr>
          <w:p w:rsidR="00F54BA0" w:rsidRPr="00765C89" w:rsidRDefault="00F54BA0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1958" w:type="dxa"/>
          </w:tcPr>
          <w:p w:rsidR="00F54BA0" w:rsidRPr="00765C89" w:rsidRDefault="00F54BA0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072127" w:rsidRPr="00D717CF" w:rsidTr="0030203B">
        <w:tc>
          <w:tcPr>
            <w:tcW w:w="1954" w:type="dxa"/>
            <w:vMerge w:val="restart"/>
          </w:tcPr>
          <w:p w:rsidR="00072127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1963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 выбором даты</w:t>
            </w:r>
          </w:p>
        </w:tc>
        <w:tc>
          <w:tcPr>
            <w:tcW w:w="190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Задать день, в который должен идти фильм</w:t>
            </w:r>
          </w:p>
        </w:tc>
        <w:tc>
          <w:tcPr>
            <w:tcW w:w="2070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Да, </w:t>
            </w:r>
            <w:r w:rsidR="004B74E5" w:rsidRPr="007B0A26">
              <w:rPr>
                <w:rFonts w:ascii="Tahoma" w:hAnsi="Tahoma"/>
                <w:sz w:val="20"/>
                <w:lang w:val="ru-RU"/>
              </w:rPr>
              <w:t>фильтр сохраняет значение, заданное на родительской странице</w:t>
            </w:r>
          </w:p>
        </w:tc>
        <w:tc>
          <w:tcPr>
            <w:tcW w:w="195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072127" w:rsidRPr="00D717CF" w:rsidTr="0030203B">
        <w:tc>
          <w:tcPr>
            <w:tcW w:w="1954" w:type="dxa"/>
            <w:vMerge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 выбором города</w:t>
            </w:r>
          </w:p>
        </w:tc>
        <w:tc>
          <w:tcPr>
            <w:tcW w:w="190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Задать город, в котором должен идти фильм</w:t>
            </w:r>
          </w:p>
        </w:tc>
        <w:tc>
          <w:tcPr>
            <w:tcW w:w="2070" w:type="dxa"/>
          </w:tcPr>
          <w:p w:rsidR="00072127" w:rsidRPr="007B0A26" w:rsidRDefault="004B74E5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Да, фильтр сохраняет значение, заданное на родительской странице</w:t>
            </w:r>
          </w:p>
        </w:tc>
        <w:tc>
          <w:tcPr>
            <w:tcW w:w="195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Фильтр сохраняется во время всей сессии, пока Участник его не сменит</w:t>
            </w:r>
          </w:p>
        </w:tc>
      </w:tr>
      <w:tr w:rsidR="00072127" w:rsidRPr="007B0A26" w:rsidTr="0030203B">
        <w:tc>
          <w:tcPr>
            <w:tcW w:w="1954" w:type="dxa"/>
            <w:vMerge w:val="restart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Ссылки на начальные вкладки сценариев</w:t>
            </w:r>
          </w:p>
        </w:tc>
        <w:tc>
          <w:tcPr>
            <w:tcW w:w="1963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на вкладку «Фильмы»</w:t>
            </w:r>
          </w:p>
        </w:tc>
        <w:tc>
          <w:tcPr>
            <w:tcW w:w="190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фильмов»</w:t>
            </w:r>
          </w:p>
        </w:tc>
        <w:tc>
          <w:tcPr>
            <w:tcW w:w="2070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44082" w:rsidRPr="007B0A26" w:rsidTr="0030203B">
        <w:tc>
          <w:tcPr>
            <w:tcW w:w="1954" w:type="dxa"/>
            <w:vMerge/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на вкладку «Кинотеатры»</w:t>
            </w:r>
          </w:p>
        </w:tc>
        <w:tc>
          <w:tcPr>
            <w:tcW w:w="1908" w:type="dxa"/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070" w:type="dxa"/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8" w:type="dxa"/>
          </w:tcPr>
          <w:p w:rsidR="00544082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072127" w:rsidRPr="007B0A26" w:rsidTr="0030203B">
        <w:tc>
          <w:tcPr>
            <w:tcW w:w="1954" w:type="dxa"/>
            <w:vMerge w:val="restart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с информацией о выбранном кинотеатре</w:t>
            </w:r>
          </w:p>
        </w:tc>
        <w:tc>
          <w:tcPr>
            <w:tcW w:w="1963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кинотеатра</w:t>
            </w:r>
          </w:p>
        </w:tc>
        <w:tc>
          <w:tcPr>
            <w:tcW w:w="190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072127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072127" w:rsidRPr="007B0A26" w:rsidTr="0030203B">
        <w:tc>
          <w:tcPr>
            <w:tcW w:w="1954" w:type="dxa"/>
            <w:vMerge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Адрес</w:t>
            </w:r>
          </w:p>
        </w:tc>
        <w:tc>
          <w:tcPr>
            <w:tcW w:w="190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072127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8" w:type="dxa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072127" w:rsidRPr="007B0A26" w:rsidTr="0030203B">
        <w:trPr>
          <w:trHeight w:val="427"/>
        </w:trPr>
        <w:tc>
          <w:tcPr>
            <w:tcW w:w="1954" w:type="dxa"/>
            <w:vMerge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bottom w:val="single" w:sz="4" w:space="0" w:color="BFBFBF" w:themeColor="background1" w:themeShade="BF"/>
            </w:tcBorders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Телефон</w:t>
            </w:r>
            <w:r w:rsidR="002E1A84" w:rsidRPr="007B0A26">
              <w:rPr>
                <w:rFonts w:ascii="Tahoma" w:hAnsi="Tahoma"/>
                <w:sz w:val="20"/>
                <w:lang w:val="ru-RU"/>
              </w:rPr>
              <w:t xml:space="preserve"> (может быть несколько)</w:t>
            </w:r>
          </w:p>
        </w:tc>
        <w:tc>
          <w:tcPr>
            <w:tcW w:w="1908" w:type="dxa"/>
            <w:tcBorders>
              <w:bottom w:val="single" w:sz="4" w:space="0" w:color="BFBFBF" w:themeColor="background1" w:themeShade="BF"/>
            </w:tcBorders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072127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bottom w:val="single" w:sz="4" w:space="0" w:color="BFBFBF" w:themeColor="background1" w:themeShade="BF"/>
            </w:tcBorders>
          </w:tcPr>
          <w:p w:rsidR="00072127" w:rsidRPr="007B0A26" w:rsidRDefault="002B0D4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может быть несколько</w:t>
            </w:r>
          </w:p>
        </w:tc>
      </w:tr>
      <w:tr w:rsidR="00072127" w:rsidRPr="007B0A26" w:rsidTr="0030203B">
        <w:trPr>
          <w:trHeight w:val="327"/>
        </w:trPr>
        <w:tc>
          <w:tcPr>
            <w:tcW w:w="1954" w:type="dxa"/>
            <w:vMerge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</w:tcBorders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Метро</w:t>
            </w:r>
            <w:r w:rsidR="002E1A84" w:rsidRPr="007B0A26">
              <w:rPr>
                <w:rFonts w:ascii="Tahoma" w:hAnsi="Tahoma"/>
                <w:sz w:val="20"/>
                <w:lang w:val="ru-RU"/>
              </w:rPr>
              <w:t xml:space="preserve"> (может быть несколько)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</w:tcBorders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072127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</w:tcBorders>
          </w:tcPr>
          <w:p w:rsidR="00072127" w:rsidRPr="007B0A26" w:rsidRDefault="002B0D4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может быть несколько</w:t>
            </w:r>
          </w:p>
        </w:tc>
      </w:tr>
      <w:tr w:rsidR="00072127" w:rsidRPr="007B0A26" w:rsidTr="005330D2">
        <w:trPr>
          <w:trHeight w:val="187"/>
        </w:trPr>
        <w:tc>
          <w:tcPr>
            <w:tcW w:w="1954" w:type="dxa"/>
            <w:vMerge/>
            <w:tcBorders>
              <w:bottom w:val="single" w:sz="4" w:space="0" w:color="BFBFBF" w:themeColor="background1" w:themeShade="BF"/>
            </w:tcBorders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:rsidR="00072127" w:rsidRPr="007B0A26" w:rsidRDefault="00072127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на карту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:rsidR="00072127" w:rsidRPr="007B0A26" w:rsidRDefault="0054408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Внешняя ссылка на Яндекс карты с указанием расположения выбранного кинотеатра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:rsidR="00072127" w:rsidRPr="007B0A26" w:rsidRDefault="00E56FA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:rsidR="00072127" w:rsidRPr="007B0A26" w:rsidRDefault="005330D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Открывается в новом окне</w:t>
            </w:r>
          </w:p>
        </w:tc>
      </w:tr>
      <w:tr w:rsidR="003350BA" w:rsidRPr="007B0A26" w:rsidTr="003F3F47">
        <w:trPr>
          <w:trHeight w:val="707"/>
        </w:trPr>
        <w:tc>
          <w:tcPr>
            <w:tcW w:w="1954" w:type="dxa"/>
            <w:vMerge w:val="restart"/>
            <w:tcBorders>
              <w:top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«Таблица с фильмами»</w:t>
            </w: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91040B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Изображение </w:t>
            </w:r>
            <w:r w:rsidR="003F3F47" w:rsidRPr="007B0A26">
              <w:rPr>
                <w:rFonts w:ascii="Tahoma" w:hAnsi="Tahoma"/>
                <w:sz w:val="20"/>
                <w:lang w:val="ru-RU"/>
              </w:rPr>
              <w:t>постера</w:t>
            </w:r>
            <w:r w:rsidRPr="0091040B">
              <w:rPr>
                <w:rFonts w:ascii="Tahoma" w:hAnsi="Tahoma"/>
                <w:sz w:val="20"/>
                <w:lang w:val="ru-RU"/>
              </w:rPr>
              <w:t xml:space="preserve"> фильма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30203B">
        <w:trPr>
          <w:trHeight w:val="120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Ссылка, позволяющая пеерйти на страницу «Фильм» (см. раздел 3.2.)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30203B">
        <w:trPr>
          <w:trHeight w:val="160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Жанры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30203B">
        <w:trPr>
          <w:trHeight w:val="174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Страна 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30203B">
        <w:trPr>
          <w:trHeight w:val="140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Год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2E1A84">
        <w:trPr>
          <w:trHeight w:val="708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Возрастное ограничение</w:t>
            </w:r>
          </w:p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2E1A84">
        <w:trPr>
          <w:trHeight w:val="157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Длительность фильма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30203B">
        <w:trPr>
          <w:trHeight w:val="192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Рейтинг фильма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350BA" w:rsidRPr="007B0A26" w:rsidTr="00CE128A">
        <w:trPr>
          <w:trHeight w:val="1810"/>
        </w:trPr>
        <w:tc>
          <w:tcPr>
            <w:tcW w:w="1954" w:type="dxa"/>
            <w:vMerge/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3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Расписание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Расписание выбранного фильма на указанную в фильтре дату в указанном кинотеатре 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350BA" w:rsidRPr="007B0A26" w:rsidRDefault="003350B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70D6C" w:rsidRPr="00D717CF" w:rsidTr="0065681C">
        <w:trPr>
          <w:trHeight w:val="168"/>
        </w:trPr>
        <w:tc>
          <w:tcPr>
            <w:tcW w:w="1954" w:type="dxa"/>
            <w:vMerge/>
            <w:tcBorders>
              <w:bottom w:val="single" w:sz="4" w:space="0" w:color="BFBF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Сеансы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 представлен временем начала и ссылкой, открывающая страницу «Выбор мест», для указанного сеанса.</w:t>
            </w:r>
          </w:p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См. раздел 3.5.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Да 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E2BBE" w:rsidRPr="007B0A26" w:rsidRDefault="008E2BB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Сеансы на фильмы в формате 3д должны быть отдельно помечены.</w:t>
            </w:r>
          </w:p>
          <w:p w:rsidR="004201EC" w:rsidRPr="007B0A26" w:rsidRDefault="004201E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4201EC" w:rsidRPr="007B0A26" w:rsidRDefault="00FD654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Сеансы,</w:t>
            </w:r>
            <w:r w:rsidR="004201EC" w:rsidRPr="007B0A26">
              <w:rPr>
                <w:rFonts w:ascii="Tahoma" w:hAnsi="Tahoma"/>
                <w:sz w:val="20"/>
                <w:lang w:val="ru-RU"/>
              </w:rPr>
              <w:t xml:space="preserve"> на которые нет доступных</w:t>
            </w:r>
            <w:r w:rsidRPr="007B0A26">
              <w:rPr>
                <w:rFonts w:ascii="Tahoma" w:hAnsi="Tahoma"/>
                <w:sz w:val="20"/>
                <w:lang w:val="ru-RU"/>
              </w:rPr>
              <w:t xml:space="preserve"> для заказа</w:t>
            </w:r>
            <w:r w:rsidR="004201EC" w:rsidRPr="007B0A26">
              <w:rPr>
                <w:rFonts w:ascii="Tahoma" w:hAnsi="Tahoma"/>
                <w:sz w:val="20"/>
                <w:lang w:val="ru-RU"/>
              </w:rPr>
              <w:t xml:space="preserve"> билетов, не должны отображаться.</w:t>
            </w:r>
          </w:p>
          <w:p w:rsidR="008E2BBE" w:rsidRPr="007B0A26" w:rsidRDefault="008E2BB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  <w:p w:rsidR="00E70D6C" w:rsidRPr="007B0A26" w:rsidRDefault="00FD654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Должен отображаться</w:t>
            </w:r>
            <w:r w:rsidR="008E2BBE" w:rsidRPr="007B0A26">
              <w:rPr>
                <w:rFonts w:ascii="Tahoma" w:hAnsi="Tahoma"/>
                <w:sz w:val="20"/>
                <w:lang w:val="ru-RU"/>
              </w:rPr>
              <w:t xml:space="preserve"> хотя бы один сеанс, чтобы кинотеатр попал в список</w:t>
            </w:r>
            <w:r w:rsidRPr="007B0A26">
              <w:rPr>
                <w:rFonts w:ascii="Tahoma" w:hAnsi="Tahoma"/>
                <w:sz w:val="20"/>
                <w:lang w:val="ru-RU"/>
              </w:rPr>
              <w:t>.</w:t>
            </w:r>
          </w:p>
        </w:tc>
      </w:tr>
      <w:tr w:rsidR="00E70D6C" w:rsidRPr="007B0A26" w:rsidTr="003350BA">
        <w:trPr>
          <w:trHeight w:val="420"/>
        </w:trPr>
        <w:tc>
          <w:tcPr>
            <w:tcW w:w="1954" w:type="dxa"/>
            <w:vMerge/>
          </w:tcPr>
          <w:p w:rsidR="00E70D6C" w:rsidRPr="007B0A26" w:rsidRDefault="00E70D6C" w:rsidP="0052117B">
            <w:pPr>
              <w:pStyle w:val="Content"/>
              <w:tabs>
                <w:tab w:val="left" w:pos="142"/>
              </w:tabs>
              <w:spacing w:before="120" w:after="120"/>
              <w:ind w:left="142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Рейтинг</w:t>
            </w:r>
          </w:p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E70D6C" w:rsidRPr="00D717CF" w:rsidTr="0030203B">
        <w:trPr>
          <w:trHeight w:val="231"/>
        </w:trPr>
        <w:tc>
          <w:tcPr>
            <w:tcW w:w="1954" w:type="dxa"/>
            <w:vMerge/>
            <w:tcBorders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left" w:pos="142"/>
              </w:tabs>
              <w:spacing w:before="120" w:after="120"/>
              <w:ind w:left="142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«Показать еще»</w:t>
            </w:r>
          </w:p>
        </w:tc>
        <w:tc>
          <w:tcPr>
            <w:tcW w:w="190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Выводит следующие 20 элементов из списка, если есть еще 20 элементов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70D6C" w:rsidRPr="007B0A26" w:rsidRDefault="003E213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Да, если количество элементов списка больше 20.</w:t>
            </w:r>
          </w:p>
        </w:tc>
        <w:tc>
          <w:tcPr>
            <w:tcW w:w="195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E70D6C" w:rsidRPr="007B0A26" w:rsidRDefault="00E70D6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30203B" w:rsidRPr="007B0A26" w:rsidRDefault="0030203B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Возможные переходы со страницы «Кинотеатр»: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кинотеатров»;</w:t>
      </w:r>
    </w:p>
    <w:p w:rsidR="0030203B" w:rsidRPr="0091040B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фильмов»;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«Фильм»;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«Выбор мест».</w:t>
      </w:r>
    </w:p>
    <w:p w:rsidR="0094681E" w:rsidRPr="009E49C7" w:rsidRDefault="0094681E" w:rsidP="0052117B">
      <w:pPr>
        <w:pStyle w:val="21"/>
        <w:spacing w:before="120"/>
        <w:rPr>
          <w:rFonts w:ascii="Tahoma" w:hAnsi="Tahoma" w:cs="Tahoma"/>
          <w:sz w:val="26"/>
        </w:rPr>
      </w:pPr>
      <w:r w:rsidRPr="009E49C7">
        <w:rPr>
          <w:rFonts w:ascii="Tahoma" w:hAnsi="Tahoma" w:cs="Tahoma"/>
          <w:b/>
          <w:color w:val="404040" w:themeColor="text1" w:themeTint="BF"/>
          <w:sz w:val="20"/>
          <w:lang w:val="ru-RU"/>
        </w:rPr>
        <w:br w:type="page"/>
      </w:r>
      <w:bookmarkStart w:id="32" w:name="_Toc388992836"/>
      <w:bookmarkStart w:id="33" w:name="_Toc390863199"/>
      <w:r w:rsidR="00761739" w:rsidRPr="009E49C7">
        <w:rPr>
          <w:rFonts w:ascii="Tahoma" w:hAnsi="Tahoma" w:cs="Tahoma"/>
          <w:lang w:val="ru-RU"/>
        </w:rPr>
        <w:lastRenderedPageBreak/>
        <w:t>Страница «Выбор мест»</w:t>
      </w:r>
      <w:bookmarkEnd w:id="32"/>
      <w:bookmarkEnd w:id="33"/>
    </w:p>
    <w:p w:rsidR="0094681E" w:rsidRPr="007B0A26" w:rsidRDefault="00616D7D" w:rsidP="0052117B">
      <w:pPr>
        <w:pStyle w:val="31"/>
        <w:spacing w:before="120"/>
        <w:ind w:left="1224"/>
        <w:rPr>
          <w:rFonts w:ascii="Tahoma" w:hAnsi="Tahoma" w:cs="Tahoma"/>
          <w:lang w:val="ru-RU"/>
        </w:rPr>
      </w:pPr>
      <w:bookmarkStart w:id="34" w:name="_Toc388992837"/>
      <w:bookmarkStart w:id="35" w:name="_Toc390863200"/>
      <w:r w:rsidRPr="007B0A26">
        <w:rPr>
          <w:rFonts w:ascii="Tahoma" w:hAnsi="Tahoma" w:cs="Tahoma"/>
          <w:lang w:val="ru-RU"/>
        </w:rPr>
        <w:t>Описание страницы</w:t>
      </w:r>
      <w:bookmarkEnd w:id="34"/>
      <w:bookmarkEnd w:id="35"/>
    </w:p>
    <w:p w:rsidR="0094681E" w:rsidRPr="0091040B" w:rsidRDefault="00722573" w:rsidP="0052117B">
      <w:pPr>
        <w:pStyle w:val="AxureImageParagraph"/>
        <w:ind w:left="-567"/>
        <w:rPr>
          <w:rFonts w:ascii="Tahoma" w:hAnsi="Tahoma" w:cs="Tahoma"/>
        </w:rPr>
      </w:pPr>
      <w:r w:rsidRPr="007B0A26">
        <w:rPr>
          <w:rFonts w:ascii="Tahoma" w:hAnsi="Tahoma" w:cs="Tahoma"/>
          <w:noProof/>
          <w:lang w:val="ru-RU" w:eastAsia="ru-RU"/>
        </w:rPr>
        <w:drawing>
          <wp:inline distT="0" distB="0" distL="0" distR="0" wp14:anchorId="666AA26F" wp14:editId="23E65D5C">
            <wp:extent cx="6119495" cy="66230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E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36" w:name="_Toc388992838"/>
      <w:bookmarkStart w:id="37" w:name="_Toc390863201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36"/>
      <w:bookmarkEnd w:id="37"/>
      <w:r w:rsidRPr="007B0A26">
        <w:rPr>
          <w:rStyle w:val="affc"/>
          <w:rFonts w:ascii="Tahoma" w:hAnsi="Tahoma" w:cs="Tahoma"/>
          <w:bCs w:val="0"/>
          <w:color w:val="auto"/>
        </w:rPr>
        <w:t xml:space="preserve"> </w:t>
      </w:r>
    </w:p>
    <w:p w:rsidR="005E350C" w:rsidRPr="00EA2BDB" w:rsidRDefault="005E350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EA2BDB">
        <w:rPr>
          <w:rFonts w:ascii="Tahoma" w:hAnsi="Tahoma" w:cs="Tahoma"/>
          <w:sz w:val="20"/>
          <w:szCs w:val="20"/>
          <w:lang w:val="ru-RU"/>
        </w:rPr>
        <w:t>предусмотрены</w:t>
      </w:r>
      <w:r w:rsidR="00EA2BDB" w:rsidRPr="00EA2BDB">
        <w:rPr>
          <w:rFonts w:ascii="Tahoma" w:hAnsi="Tahoma" w:cs="Tahoma"/>
          <w:sz w:val="20"/>
          <w:szCs w:val="20"/>
          <w:lang w:val="ru-RU"/>
        </w:rPr>
        <w:t xml:space="preserve"> </w:t>
      </w:r>
      <w:r w:rsidRPr="00EA2BDB">
        <w:rPr>
          <w:rFonts w:ascii="Tahoma" w:hAnsi="Tahoma" w:cs="Tahoma"/>
          <w:sz w:val="20"/>
          <w:szCs w:val="20"/>
          <w:lang w:val="ru-RU"/>
        </w:rPr>
        <w:t>только следующие активные элементы (см. Табл.6.), возможный дополнительный функционал рассматривается вне рамок текущей задачи.</w:t>
      </w:r>
    </w:p>
    <w:p w:rsidR="005E350C" w:rsidRPr="0091040B" w:rsidRDefault="005E350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Дополнительные требования дизайна не должны нарушать ограничения данного Т</w:t>
      </w:r>
      <w:r w:rsidR="0091040B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Pr="0091040B">
        <w:rPr>
          <w:rFonts w:ascii="Tahoma" w:hAnsi="Tahoma" w:cs="Tahoma"/>
          <w:sz w:val="20"/>
          <w:szCs w:val="20"/>
          <w:lang w:val="ru-RU"/>
        </w:rPr>
        <w:t>З</w:t>
      </w:r>
      <w:r w:rsidR="0091040B">
        <w:rPr>
          <w:rFonts w:ascii="Tahoma" w:hAnsi="Tahoma" w:cs="Tahoma"/>
          <w:sz w:val="20"/>
          <w:szCs w:val="20"/>
          <w:lang w:val="ru-RU"/>
        </w:rPr>
        <w:t>адания</w:t>
      </w:r>
      <w:r w:rsidRPr="0091040B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5D61AF" w:rsidRPr="007B0A26" w:rsidRDefault="005D61AF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При первом открытии вкладки строка «выберите хотя бы одно место» видна, таблица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заказаных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 xml:space="preserve"> билетов скрыта, кнопка «продолжить» неактивна.</w:t>
      </w:r>
    </w:p>
    <w:p w:rsidR="005D61AF" w:rsidRPr="007B0A26" w:rsidRDefault="00D110C8" w:rsidP="0052117B">
      <w:pPr>
        <w:rPr>
          <w:rFonts w:ascii="Tahoma" w:hAnsi="Tahoma" w:cs="Tahoma"/>
          <w:b/>
          <w:sz w:val="20"/>
          <w:szCs w:val="20"/>
          <w:lang w:val="ru-RU"/>
        </w:rPr>
      </w:pPr>
      <w:r w:rsidRPr="007B0A26">
        <w:rPr>
          <w:rFonts w:ascii="Tahoma" w:hAnsi="Tahoma" w:cs="Tahoma"/>
          <w:b/>
          <w:sz w:val="20"/>
          <w:szCs w:val="20"/>
          <w:lang w:val="ru-RU"/>
        </w:rPr>
        <w:lastRenderedPageBreak/>
        <w:t>Табл. 6.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799"/>
        <w:gridCol w:w="1783"/>
        <w:gridCol w:w="2069"/>
        <w:gridCol w:w="2070"/>
        <w:gridCol w:w="2132"/>
      </w:tblGrid>
      <w:tr w:rsidR="00F94113" w:rsidRPr="007B0A26" w:rsidTr="00722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99" w:type="dxa"/>
          </w:tcPr>
          <w:p w:rsidR="00F94113" w:rsidRPr="00765C89" w:rsidRDefault="00F9411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783" w:type="dxa"/>
          </w:tcPr>
          <w:p w:rsidR="00F94113" w:rsidRPr="00765C89" w:rsidRDefault="00F94113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2069" w:type="dxa"/>
          </w:tcPr>
          <w:p w:rsidR="00F94113" w:rsidRPr="00765C89" w:rsidRDefault="00F94113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0" w:type="dxa"/>
          </w:tcPr>
          <w:p w:rsidR="00F94113" w:rsidRPr="00765C89" w:rsidRDefault="00F94113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2132" w:type="dxa"/>
          </w:tcPr>
          <w:p w:rsidR="00F94113" w:rsidRPr="00765C89" w:rsidRDefault="00F94113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C77DE9" w:rsidRPr="007B0A26" w:rsidTr="00722573">
        <w:trPr>
          <w:trHeight w:val="321"/>
        </w:trPr>
        <w:tc>
          <w:tcPr>
            <w:tcW w:w="1799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1783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69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D717CF" w:rsidTr="00722573">
        <w:trPr>
          <w:trHeight w:val="288"/>
        </w:trPr>
        <w:tc>
          <w:tcPr>
            <w:tcW w:w="1799" w:type="dxa"/>
            <w:vMerge w:val="restart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Ссылки на начальные вкладки сценариев</w:t>
            </w: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«Фильмы»</w:t>
            </w:r>
          </w:p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фильмов»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необходимо отображать окно-предупреждение с сообщением «Внимание, выбраные вами места не будут забронированы!». В окне необходимо отобразить две кнопки «Перейти» и «Вернуться к бронированию мест». При переходе Участник попадает на вкладку «Список фильмов» см. раздел 3.1.</w:t>
            </w:r>
          </w:p>
        </w:tc>
      </w:tr>
      <w:tr w:rsidR="009B304F" w:rsidRPr="00D717CF" w:rsidTr="00722573">
        <w:trPr>
          <w:trHeight w:val="120"/>
        </w:trPr>
        <w:tc>
          <w:tcPr>
            <w:tcW w:w="1799" w:type="dxa"/>
            <w:vMerge/>
          </w:tcPr>
          <w:p w:rsidR="009B304F" w:rsidRPr="007B0A26" w:rsidRDefault="009B304F" w:rsidP="0052117B">
            <w:pPr>
              <w:pStyle w:val="Content"/>
              <w:tabs>
                <w:tab w:val="left" w:pos="142"/>
              </w:tabs>
              <w:spacing w:before="120" w:after="120"/>
              <w:ind w:left="142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«Кинотеатры»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необходимо отображать окно-предупреждение с сообщением «Внимание, выбраные вами места не будут забронированы!». В окне необходимо отобразить две кнопки «Перейти» и «Вернуться к бронированию мест». При переходе Участник попадает на вкладку «Список кинотеатровов» см. раздел 3.3.</w:t>
            </w:r>
          </w:p>
        </w:tc>
      </w:tr>
      <w:tr w:rsidR="00C77DE9" w:rsidRPr="007B0A26" w:rsidTr="00722573">
        <w:tc>
          <w:tcPr>
            <w:tcW w:w="1799" w:type="dxa"/>
            <w:vMerge w:val="restart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с описанием выбранного сеанса</w:t>
            </w:r>
          </w:p>
        </w:tc>
        <w:tc>
          <w:tcPr>
            <w:tcW w:w="1783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Город</w:t>
            </w:r>
          </w:p>
        </w:tc>
        <w:tc>
          <w:tcPr>
            <w:tcW w:w="2069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C77DE9" w:rsidRPr="007B0A26" w:rsidRDefault="00C77DE9" w:rsidP="0052117B">
            <w:pPr>
              <w:tabs>
                <w:tab w:val="left" w:pos="107"/>
              </w:tabs>
              <w:ind w:left="107" w:hanging="35"/>
              <w:rPr>
                <w:rFonts w:ascii="Tahoma" w:hAnsi="Tahoma" w:cs="Tahoma"/>
                <w:sz w:val="20"/>
                <w:szCs w:val="20"/>
                <w:lang w:val="ru-RU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Да</w:t>
            </w:r>
          </w:p>
        </w:tc>
        <w:tc>
          <w:tcPr>
            <w:tcW w:w="2132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Кинотеатр</w:t>
            </w:r>
          </w:p>
        </w:tc>
        <w:tc>
          <w:tcPr>
            <w:tcW w:w="2069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C77DE9" w:rsidRPr="007B0A26" w:rsidRDefault="00C77DE9" w:rsidP="0052117B">
            <w:pPr>
              <w:tabs>
                <w:tab w:val="left" w:pos="107"/>
              </w:tabs>
              <w:ind w:left="107" w:hanging="35"/>
              <w:rPr>
                <w:rFonts w:ascii="Tahoma" w:hAnsi="Tahoma" w:cs="Tahoma"/>
                <w:sz w:val="20"/>
                <w:szCs w:val="20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Да</w:t>
            </w:r>
          </w:p>
        </w:tc>
        <w:tc>
          <w:tcPr>
            <w:tcW w:w="2132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</w:t>
            </w:r>
          </w:p>
        </w:tc>
        <w:tc>
          <w:tcPr>
            <w:tcW w:w="2069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C77DE9" w:rsidRPr="007B0A26" w:rsidRDefault="00C77DE9" w:rsidP="0052117B">
            <w:pPr>
              <w:tabs>
                <w:tab w:val="left" w:pos="107"/>
              </w:tabs>
              <w:ind w:left="107" w:hanging="35"/>
              <w:rPr>
                <w:rFonts w:ascii="Tahoma" w:hAnsi="Tahoma" w:cs="Tahoma"/>
                <w:sz w:val="20"/>
                <w:szCs w:val="20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Да</w:t>
            </w:r>
          </w:p>
        </w:tc>
        <w:tc>
          <w:tcPr>
            <w:tcW w:w="2132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Время сеанса</w:t>
            </w:r>
          </w:p>
        </w:tc>
        <w:tc>
          <w:tcPr>
            <w:tcW w:w="2069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C77DE9" w:rsidRPr="007B0A26" w:rsidRDefault="00C77DE9" w:rsidP="0052117B">
            <w:pPr>
              <w:tabs>
                <w:tab w:val="left" w:pos="107"/>
              </w:tabs>
              <w:ind w:left="107" w:hanging="35"/>
              <w:rPr>
                <w:rFonts w:ascii="Tahoma" w:hAnsi="Tahoma" w:cs="Tahoma"/>
                <w:sz w:val="20"/>
                <w:szCs w:val="20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Да</w:t>
            </w:r>
          </w:p>
        </w:tc>
        <w:tc>
          <w:tcPr>
            <w:tcW w:w="2132" w:type="dxa"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rPr>
          <w:trHeight w:val="427"/>
        </w:trPr>
        <w:tc>
          <w:tcPr>
            <w:tcW w:w="1799" w:type="dxa"/>
            <w:vMerge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Дата</w:t>
            </w:r>
          </w:p>
        </w:tc>
        <w:tc>
          <w:tcPr>
            <w:tcW w:w="2069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tabs>
                <w:tab w:val="left" w:pos="107"/>
              </w:tabs>
              <w:ind w:left="107" w:hanging="35"/>
              <w:rPr>
                <w:rFonts w:ascii="Tahoma" w:hAnsi="Tahoma" w:cs="Tahoma"/>
                <w:sz w:val="20"/>
                <w:szCs w:val="20"/>
              </w:rPr>
            </w:pPr>
            <w:r w:rsidRPr="007B0A26">
              <w:rPr>
                <w:rFonts w:ascii="Tahoma" w:hAnsi="Tahoma" w:cs="Tahoma"/>
                <w:sz w:val="20"/>
                <w:szCs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rPr>
          <w:trHeight w:val="327"/>
        </w:trPr>
        <w:tc>
          <w:tcPr>
            <w:tcW w:w="1799" w:type="dxa"/>
            <w:vMerge w:val="restart"/>
            <w:tcBorders>
              <w:top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выбора мест</w:t>
            </w:r>
          </w:p>
        </w:tc>
        <w:tc>
          <w:tcPr>
            <w:tcW w:w="1783" w:type="dxa"/>
            <w:tcBorders>
              <w:top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 зала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D717CF" w:rsidTr="00722573">
        <w:trPr>
          <w:trHeight w:val="187"/>
        </w:trPr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 с выбором мест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561E9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Графический элемент, предоставляющий сведения о местах в зале, и позволяющий забронировать места.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561E94" w:rsidP="0052117B">
            <w:pPr>
              <w:pStyle w:val="Content"/>
              <w:tabs>
                <w:tab w:val="clear" w:pos="480"/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561E94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выборе очередного места необходимо:</w:t>
            </w:r>
          </w:p>
          <w:p w:rsidR="005E350C" w:rsidRPr="007B0A26" w:rsidRDefault="005E350C" w:rsidP="008E6A44">
            <w:pPr>
              <w:pStyle w:val="Content"/>
              <w:numPr>
                <w:ilvl w:val="0"/>
                <w:numId w:val="24"/>
              </w:numPr>
              <w:tabs>
                <w:tab w:val="clear" w:pos="480"/>
                <w:tab w:val="left" w:pos="188"/>
              </w:tabs>
              <w:spacing w:before="120" w:after="120"/>
              <w:ind w:left="188" w:hanging="142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проверять количество бонусов на счету Участника, </w:t>
            </w:r>
          </w:p>
          <w:p w:rsidR="00561E94" w:rsidRPr="007B0A26" w:rsidRDefault="005E350C" w:rsidP="008E6A44">
            <w:pPr>
              <w:pStyle w:val="Content"/>
              <w:numPr>
                <w:ilvl w:val="0"/>
                <w:numId w:val="24"/>
              </w:numPr>
              <w:tabs>
                <w:tab w:val="clear" w:pos="480"/>
                <w:tab w:val="left" w:pos="188"/>
              </w:tabs>
              <w:spacing w:before="120" w:after="120"/>
              <w:ind w:left="188" w:hanging="142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 случае превышения суммы бонусов на счету, выводить информационное сообщение «Извините! На вашем счету недостаточно бонусов»</w:t>
            </w:r>
            <w:r w:rsidR="00C17CDD" w:rsidRPr="007B0A26">
              <w:rPr>
                <w:rFonts w:ascii="Tahoma" w:hAnsi="Tahoma"/>
                <w:sz w:val="20"/>
                <w:lang w:val="ru-RU"/>
              </w:rPr>
              <w:t xml:space="preserve"> (в этом случае кнопка «Продолжить» должна стать неактивной)</w:t>
            </w:r>
            <w:r w:rsidRPr="007B0A26">
              <w:rPr>
                <w:rFonts w:ascii="Tahoma" w:hAnsi="Tahoma"/>
                <w:sz w:val="20"/>
                <w:lang w:val="ru-RU"/>
              </w:rPr>
              <w:t>,</w:t>
            </w:r>
          </w:p>
          <w:p w:rsidR="005E350C" w:rsidRPr="007B0A26" w:rsidRDefault="005E350C" w:rsidP="008E6A44">
            <w:pPr>
              <w:pStyle w:val="Content"/>
              <w:numPr>
                <w:ilvl w:val="0"/>
                <w:numId w:val="24"/>
              </w:numPr>
              <w:tabs>
                <w:tab w:val="clear" w:pos="480"/>
                <w:tab w:val="left" w:pos="188"/>
              </w:tabs>
              <w:spacing w:before="120" w:after="120"/>
              <w:ind w:left="188" w:hanging="142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добавлять дополнительное</w:t>
            </w:r>
            <w:r w:rsidR="00722573" w:rsidRPr="007B0A26">
              <w:rPr>
                <w:rFonts w:ascii="Tahoma" w:hAnsi="Tahoma"/>
                <w:sz w:val="20"/>
                <w:lang w:val="ru-RU"/>
              </w:rPr>
              <w:t xml:space="preserve"> место в таблицу выбранных мест.</w:t>
            </w:r>
          </w:p>
        </w:tc>
      </w:tr>
      <w:tr w:rsidR="00C77DE9" w:rsidRPr="007B0A26" w:rsidTr="00722573">
        <w:trPr>
          <w:trHeight w:val="100"/>
        </w:trPr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«Легенда»  изображения места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D717CF" w:rsidTr="00722573">
        <w:trPr>
          <w:trHeight w:val="1092"/>
        </w:trPr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«Выберите хотя бы одно место»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Строка, видно по умолчанию.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9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После выбора места скрывается, после отказа от всех мест, показывается</w:t>
            </w:r>
          </w:p>
        </w:tc>
      </w:tr>
      <w:tr w:rsidR="00C77DE9" w:rsidRPr="00D717CF" w:rsidTr="00722573">
        <w:trPr>
          <w:trHeight w:val="318"/>
        </w:trPr>
        <w:tc>
          <w:tcPr>
            <w:tcW w:w="1799" w:type="dxa"/>
            <w:vMerge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«Внимание! Вы можете купить не более 5 билетов за один раз»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3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Строка, видно по умолчанию.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Необходимо уточнить у Заказчика, нужно ли подобное ограничение.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left" w:pos="142"/>
              </w:tabs>
              <w:spacing w:before="120" w:after="120"/>
              <w:ind w:left="142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D717CF" w:rsidTr="00722573">
        <w:trPr>
          <w:trHeight w:val="120"/>
        </w:trPr>
        <w:tc>
          <w:tcPr>
            <w:tcW w:w="1799" w:type="dxa"/>
            <w:vMerge w:val="restart"/>
            <w:tcBorders>
              <w:top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Таблица выбранных мест</w:t>
            </w: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Количество </w:t>
            </w:r>
            <w:r w:rsidR="00E42421" w:rsidRPr="007B0A26">
              <w:rPr>
                <w:rFonts w:ascii="Tahoma" w:hAnsi="Tahoma"/>
                <w:sz w:val="20"/>
                <w:lang w:val="ru-RU"/>
              </w:rPr>
              <w:t>выбранных мест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Если не выбрано ни одно место – таблица скрыта. Таблицу необходимо показывать после выбора первого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места, и скрывать после отказа от выбора последнего.</w:t>
            </w:r>
          </w:p>
        </w:tc>
      </w:tr>
      <w:tr w:rsidR="00C77DE9" w:rsidRPr="007B0A26" w:rsidTr="00722573">
        <w:trPr>
          <w:trHeight w:val="160"/>
        </w:trPr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Ряд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rPr>
          <w:trHeight w:val="174"/>
        </w:trPr>
        <w:tc>
          <w:tcPr>
            <w:tcW w:w="1799" w:type="dxa"/>
            <w:vMerge/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Места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C77DE9" w:rsidRPr="007B0A26" w:rsidTr="00722573">
        <w:trPr>
          <w:trHeight w:val="140"/>
        </w:trPr>
        <w:tc>
          <w:tcPr>
            <w:tcW w:w="1799" w:type="dxa"/>
            <w:vMerge/>
            <w:tcBorders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78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Сумма б</w:t>
            </w:r>
            <w:r w:rsidR="003F3F47" w:rsidRPr="007B0A26">
              <w:rPr>
                <w:rFonts w:ascii="Tahoma" w:hAnsi="Tahoma"/>
                <w:sz w:val="20"/>
                <w:lang w:val="ru-RU"/>
              </w:rPr>
              <w:t>онусов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77DE9" w:rsidRPr="007B0A26" w:rsidRDefault="00C77DE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722573" w:rsidRPr="00D717CF" w:rsidTr="00722573">
        <w:trPr>
          <w:trHeight w:val="2275"/>
        </w:trPr>
        <w:tc>
          <w:tcPr>
            <w:tcW w:w="1799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722573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подтверждения оферты</w:t>
            </w:r>
          </w:p>
        </w:tc>
        <w:tc>
          <w:tcPr>
            <w:tcW w:w="1783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52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«Подтверждаю согласие с правилами бронирования и покупки билетов по договору-оферте»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722573">
            <w:pPr>
              <w:pStyle w:val="Content"/>
              <w:tabs>
                <w:tab w:val="left" w:pos="142"/>
              </w:tabs>
              <w:spacing w:before="120" w:after="120"/>
              <w:ind w:left="142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Необходимо уточнить у Заказчика, нужно ли подобное ограничение.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722573">
            <w:pPr>
              <w:pStyle w:val="Content"/>
              <w:tabs>
                <w:tab w:val="left" w:pos="0"/>
              </w:tabs>
              <w:spacing w:before="120" w:after="120"/>
              <w:ind w:left="42" w:firstLine="34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Включает в себя ссылку на статическую страницу оферты</w:t>
            </w:r>
          </w:p>
        </w:tc>
      </w:tr>
      <w:tr w:rsidR="00F73679" w:rsidRPr="00D717CF" w:rsidTr="00722573">
        <w:trPr>
          <w:trHeight w:val="187"/>
        </w:trPr>
        <w:tc>
          <w:tcPr>
            <w:tcW w:w="3582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«Продолжить»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Продолжить заказ, по умолчанию неактивна.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Если не выбрано ни одно место – элемент неактивен. Элемент необходимо активизировать после выбора первого места, и делать неактивным после отказа от выбора последнего.</w:t>
            </w:r>
          </w:p>
        </w:tc>
      </w:tr>
      <w:tr w:rsidR="00F73679" w:rsidRPr="007B0A26" w:rsidTr="00722573">
        <w:trPr>
          <w:trHeight w:val="140"/>
        </w:trPr>
        <w:tc>
          <w:tcPr>
            <w:tcW w:w="3582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Схема шагов подтверждения заказа</w:t>
            </w:r>
          </w:p>
        </w:tc>
        <w:tc>
          <w:tcPr>
            <w:tcW w:w="206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Подсказка для Участника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13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F73679" w:rsidRPr="007B0A26" w:rsidRDefault="00F73679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30203B" w:rsidRPr="007B0A26" w:rsidRDefault="0030203B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Возможные переходы со страницы «Выбор мест»: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кинотеатров»;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фильмов»;</w:t>
      </w:r>
    </w:p>
    <w:p w:rsidR="0030203B" w:rsidRPr="007B0A26" w:rsidRDefault="0030203B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«Заказ».</w:t>
      </w: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</w:rPr>
      </w:pPr>
    </w:p>
    <w:p w:rsidR="0094681E" w:rsidRPr="007B0A26" w:rsidRDefault="00761739" w:rsidP="0052117B">
      <w:pPr>
        <w:pStyle w:val="21"/>
        <w:spacing w:before="120"/>
        <w:rPr>
          <w:rFonts w:ascii="Tahoma" w:hAnsi="Tahoma" w:cs="Tahoma"/>
          <w:sz w:val="26"/>
        </w:rPr>
      </w:pPr>
      <w:bookmarkStart w:id="38" w:name="_Toc388992839"/>
      <w:bookmarkStart w:id="39" w:name="_Toc390863202"/>
      <w:r w:rsidRPr="007B0A26">
        <w:rPr>
          <w:rFonts w:ascii="Tahoma" w:hAnsi="Tahoma" w:cs="Tahoma"/>
          <w:lang w:val="ru-RU"/>
        </w:rPr>
        <w:lastRenderedPageBreak/>
        <w:t>Страница «Заказ»</w:t>
      </w:r>
      <w:bookmarkEnd w:id="38"/>
      <w:bookmarkEnd w:id="39"/>
    </w:p>
    <w:p w:rsidR="0094681E" w:rsidRPr="007B0A26" w:rsidRDefault="006D1ADC" w:rsidP="0052117B">
      <w:pPr>
        <w:pStyle w:val="31"/>
        <w:spacing w:before="120"/>
        <w:rPr>
          <w:rFonts w:ascii="Tahoma" w:hAnsi="Tahoma" w:cs="Tahoma"/>
        </w:rPr>
      </w:pPr>
      <w:bookmarkStart w:id="40" w:name="_Toc388992840"/>
      <w:bookmarkStart w:id="41" w:name="_Toc390863203"/>
      <w:r w:rsidRPr="007B0A26">
        <w:rPr>
          <w:rFonts w:ascii="Tahoma" w:hAnsi="Tahoma" w:cs="Tahoma"/>
          <w:lang w:val="ru-RU"/>
        </w:rPr>
        <w:t>Описание страницы</w:t>
      </w:r>
      <w:bookmarkEnd w:id="40"/>
      <w:bookmarkEnd w:id="41"/>
    </w:p>
    <w:p w:rsidR="0094681E" w:rsidRPr="007B0A26" w:rsidRDefault="00CF7773" w:rsidP="0052117B">
      <w:pPr>
        <w:pStyle w:val="AxureImageParagraph"/>
        <w:ind w:left="-567"/>
        <w:rPr>
          <w:rFonts w:ascii="Tahoma" w:hAnsi="Tahoma" w:cs="Tahoma"/>
        </w:rPr>
      </w:pPr>
      <w:r w:rsidRPr="006479C7">
        <w:rPr>
          <w:rFonts w:ascii="Tahoma" w:hAnsi="Tahoma" w:cs="Tahoma"/>
          <w:noProof/>
          <w:lang w:val="ru-RU" w:eastAsia="ru-RU"/>
        </w:rPr>
        <w:drawing>
          <wp:inline distT="0" distB="0" distL="0" distR="0" wp14:anchorId="0B726BDC" wp14:editId="3FA09989">
            <wp:extent cx="6119495" cy="3829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E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42" w:name="_Toc388992841"/>
      <w:bookmarkStart w:id="43" w:name="_Toc390863204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42"/>
      <w:bookmarkEnd w:id="43"/>
    </w:p>
    <w:p w:rsidR="006D1ADC" w:rsidRPr="0071368F" w:rsidRDefault="006D1ADC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71368F" w:rsidRPr="008D300B">
        <w:rPr>
          <w:rFonts w:ascii="Tahoma" w:hAnsi="Tahoma" w:cs="Tahoma"/>
          <w:sz w:val="20"/>
          <w:szCs w:val="20"/>
          <w:lang w:val="ru-RU"/>
        </w:rPr>
        <w:t>пред</w:t>
      </w:r>
      <w:r w:rsidR="0071368F">
        <w:rPr>
          <w:rFonts w:ascii="Tahoma" w:hAnsi="Tahoma" w:cs="Tahoma"/>
          <w:sz w:val="20"/>
          <w:szCs w:val="20"/>
          <w:lang w:val="ru-RU"/>
        </w:rPr>
        <w:t>у</w:t>
      </w:r>
      <w:r w:rsidR="0071368F" w:rsidRPr="008D300B">
        <w:rPr>
          <w:rFonts w:ascii="Tahoma" w:hAnsi="Tahoma" w:cs="Tahoma"/>
          <w:sz w:val="20"/>
          <w:szCs w:val="20"/>
          <w:lang w:val="ru-RU"/>
        </w:rPr>
        <w:t>смо</w:t>
      </w:r>
      <w:r w:rsidR="0071368F">
        <w:rPr>
          <w:rFonts w:ascii="Tahoma" w:hAnsi="Tahoma" w:cs="Tahoma"/>
          <w:sz w:val="20"/>
          <w:szCs w:val="20"/>
          <w:lang w:val="ru-RU"/>
        </w:rPr>
        <w:t>т</w:t>
      </w:r>
      <w:r w:rsidR="0071368F" w:rsidRPr="008D300B">
        <w:rPr>
          <w:rFonts w:ascii="Tahoma" w:hAnsi="Tahoma" w:cs="Tahoma"/>
          <w:sz w:val="20"/>
          <w:szCs w:val="20"/>
          <w:lang w:val="ru-RU"/>
        </w:rPr>
        <w:t xml:space="preserve">рены </w:t>
      </w:r>
      <w:r w:rsidRPr="0071368F">
        <w:rPr>
          <w:rFonts w:ascii="Tahoma" w:hAnsi="Tahoma" w:cs="Tahoma"/>
          <w:sz w:val="20"/>
          <w:szCs w:val="20"/>
          <w:lang w:val="ru-RU"/>
        </w:rPr>
        <w:t>только следующие активные элементы (см. Табл.7.), возможный дополнительный функционал рассматривается вне рамок текущей задачи.</w:t>
      </w:r>
    </w:p>
    <w:p w:rsidR="006D1ADC" w:rsidRPr="0071368F" w:rsidRDefault="006D1ADC" w:rsidP="0052117B">
      <w:pPr>
        <w:rPr>
          <w:rFonts w:ascii="Tahoma" w:hAnsi="Tahoma" w:cs="Tahoma"/>
          <w:sz w:val="20"/>
          <w:szCs w:val="20"/>
          <w:lang w:val="ru-RU"/>
        </w:rPr>
      </w:pPr>
      <w:r w:rsidRPr="0071368F">
        <w:rPr>
          <w:rFonts w:ascii="Tahoma" w:hAnsi="Tahoma" w:cs="Tahoma"/>
          <w:sz w:val="20"/>
          <w:szCs w:val="20"/>
          <w:lang w:val="ru-RU"/>
        </w:rPr>
        <w:t>Дополнительные требования дизайна не должны нарушать ограничения данного Т</w:t>
      </w:r>
      <w:r w:rsidR="0071368F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Pr="0071368F">
        <w:rPr>
          <w:rFonts w:ascii="Tahoma" w:hAnsi="Tahoma" w:cs="Tahoma"/>
          <w:sz w:val="20"/>
          <w:szCs w:val="20"/>
          <w:lang w:val="ru-RU"/>
        </w:rPr>
        <w:t>З</w:t>
      </w:r>
      <w:r w:rsidR="0071368F">
        <w:rPr>
          <w:rFonts w:ascii="Tahoma" w:hAnsi="Tahoma" w:cs="Tahoma"/>
          <w:sz w:val="20"/>
          <w:szCs w:val="20"/>
          <w:lang w:val="ru-RU"/>
        </w:rPr>
        <w:t>адания</w:t>
      </w:r>
      <w:r w:rsidRPr="0071368F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3D304A" w:rsidRPr="007B0A26" w:rsidRDefault="003D304A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При первом открытии </w:t>
      </w:r>
      <w:r w:rsidR="00FD6899" w:rsidRPr="007B0A26">
        <w:rPr>
          <w:rFonts w:ascii="Tahoma" w:hAnsi="Tahoma" w:cs="Tahoma"/>
          <w:sz w:val="20"/>
          <w:szCs w:val="20"/>
          <w:lang w:val="ru-RU"/>
        </w:rPr>
        <w:t>страницы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кнопка «</w:t>
      </w:r>
      <w:r w:rsidR="00FD6899" w:rsidRPr="007B0A26">
        <w:rPr>
          <w:rFonts w:ascii="Tahoma" w:hAnsi="Tahoma" w:cs="Tahoma"/>
          <w:sz w:val="20"/>
          <w:szCs w:val="20"/>
          <w:lang w:val="ru-RU"/>
        </w:rPr>
        <w:t>Заказать</w:t>
      </w:r>
      <w:r w:rsidRPr="007B0A26">
        <w:rPr>
          <w:rFonts w:ascii="Tahoma" w:hAnsi="Tahoma" w:cs="Tahoma"/>
          <w:sz w:val="20"/>
          <w:szCs w:val="20"/>
          <w:lang w:val="ru-RU"/>
        </w:rPr>
        <w:t>» неактивна.</w:t>
      </w:r>
    </w:p>
    <w:p w:rsidR="006D1ADC" w:rsidRPr="007B0A26" w:rsidRDefault="006D1ADC" w:rsidP="0052117B">
      <w:pPr>
        <w:rPr>
          <w:rFonts w:ascii="Tahoma" w:hAnsi="Tahoma" w:cs="Tahoma"/>
          <w:b/>
          <w:sz w:val="20"/>
          <w:szCs w:val="20"/>
          <w:lang w:val="ru-RU"/>
        </w:rPr>
      </w:pPr>
      <w:r w:rsidRPr="007B0A26">
        <w:rPr>
          <w:rFonts w:ascii="Tahoma" w:hAnsi="Tahoma" w:cs="Tahoma"/>
          <w:b/>
          <w:sz w:val="20"/>
          <w:szCs w:val="20"/>
          <w:lang w:val="ru-RU"/>
        </w:rPr>
        <w:t>Табл. 7.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897"/>
        <w:gridCol w:w="1921"/>
        <w:gridCol w:w="1934"/>
        <w:gridCol w:w="2070"/>
        <w:gridCol w:w="2031"/>
      </w:tblGrid>
      <w:tr w:rsidR="00F948B2" w:rsidRPr="007B0A26" w:rsidTr="00830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97" w:type="dxa"/>
          </w:tcPr>
          <w:p w:rsidR="00F948B2" w:rsidRPr="00765C89" w:rsidRDefault="00F948B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921" w:type="dxa"/>
          </w:tcPr>
          <w:p w:rsidR="00F948B2" w:rsidRPr="00765C89" w:rsidRDefault="00F948B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34" w:type="dxa"/>
          </w:tcPr>
          <w:p w:rsidR="00F948B2" w:rsidRPr="00765C89" w:rsidRDefault="00F948B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0" w:type="dxa"/>
          </w:tcPr>
          <w:p w:rsidR="00F948B2" w:rsidRPr="00765C89" w:rsidRDefault="00F948B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2031" w:type="dxa"/>
          </w:tcPr>
          <w:p w:rsidR="00F948B2" w:rsidRPr="00765C89" w:rsidRDefault="00F948B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F948B2" w:rsidRPr="00D717CF" w:rsidTr="00830C31">
        <w:trPr>
          <w:trHeight w:val="1416"/>
        </w:trPr>
        <w:tc>
          <w:tcPr>
            <w:tcW w:w="1897" w:type="dxa"/>
            <w:tcBorders>
              <w:bottom w:val="single" w:sz="4" w:space="0" w:color="BFBFBF" w:themeColor="background1" w:themeShade="BF"/>
            </w:tcBorders>
          </w:tcPr>
          <w:p w:rsidR="00F948B2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1921" w:type="dxa"/>
            <w:tcBorders>
              <w:bottom w:val="single" w:sz="4" w:space="0" w:color="BFBFBF" w:themeColor="background1" w:themeShade="BF"/>
            </w:tcBorders>
          </w:tcPr>
          <w:p w:rsidR="009B304F" w:rsidRPr="007B0A26" w:rsidRDefault="00F948B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Счетчик времени до завершения интервала, за который необходимо завершить заказ</w:t>
            </w:r>
          </w:p>
        </w:tc>
        <w:tc>
          <w:tcPr>
            <w:tcW w:w="1934" w:type="dxa"/>
            <w:tcBorders>
              <w:bottom w:val="single" w:sz="4" w:space="0" w:color="BFBFBF" w:themeColor="background1" w:themeShade="BF"/>
            </w:tcBorders>
          </w:tcPr>
          <w:p w:rsidR="00F948B2" w:rsidRPr="007B0A26" w:rsidRDefault="00C951E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Заказ необходимо завершить в течении 15 минут от </w:t>
            </w:r>
            <w:r w:rsidR="009B304F" w:rsidRPr="007B0A26">
              <w:rPr>
                <w:rFonts w:ascii="Tahoma" w:hAnsi="Tahoma"/>
                <w:sz w:val="20"/>
                <w:lang w:val="ru-RU"/>
              </w:rPr>
              <w:t>выбора мест</w:t>
            </w: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F948B2" w:rsidRPr="007B0A26" w:rsidRDefault="00C951E0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bottom w:val="single" w:sz="4" w:space="0" w:color="BFBFBF" w:themeColor="background1" w:themeShade="BF"/>
            </w:tcBorders>
          </w:tcPr>
          <w:p w:rsidR="00F948B2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Если со страницы «Заказ» Участник уходит без подтверждения заказа, бронь снимается, счетчик сбрасывается и становится неактивным.</w:t>
            </w:r>
          </w:p>
        </w:tc>
      </w:tr>
      <w:tr w:rsidR="009B304F" w:rsidRPr="00D717CF" w:rsidTr="00830C31">
        <w:trPr>
          <w:trHeight w:val="156"/>
        </w:trPr>
        <w:tc>
          <w:tcPr>
            <w:tcW w:w="189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Ссылки на начальные вкладки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сценариев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Ссылка «Фильмы»</w:t>
            </w:r>
          </w:p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 xml:space="preserve">Переход на вкладку «Список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фильмов»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необходимо отображать окно-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предупреждение с сообщением «Внимание, выбраные вами места не будут забронированы!». В окне необходимо отобразить две кнопки «Перейти» и «Вернуться к подтверждению заказа». При переходе Участник попадает на вкладку «Список фильмов» см. раздел 3.1.</w:t>
            </w:r>
          </w:p>
        </w:tc>
      </w:tr>
      <w:tr w:rsidR="009B304F" w:rsidRPr="00D717CF" w:rsidTr="00830C31">
        <w:trPr>
          <w:trHeight w:val="159"/>
        </w:trPr>
        <w:tc>
          <w:tcPr>
            <w:tcW w:w="1897" w:type="dxa"/>
            <w:tcBorders>
              <w:top w:val="nil"/>
            </w:tcBorders>
          </w:tcPr>
          <w:p w:rsidR="009B304F" w:rsidRPr="007B0A26" w:rsidRDefault="009B304F" w:rsidP="0052117B">
            <w:pPr>
              <w:pStyle w:val="Content"/>
              <w:tabs>
                <w:tab w:val="left" w:pos="142"/>
              </w:tabs>
              <w:spacing w:before="120" w:after="120"/>
              <w:ind w:left="142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«Кинотеатры»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left" w:pos="107"/>
              </w:tabs>
              <w:spacing w:before="120" w:after="120"/>
              <w:ind w:left="107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необходимо отображать окно-предупреждение с сообщением «Внимание, выбраные вами места не будут забронированы!». В окне необходимо отобразить две кнопки «Перейти» и «Вернуться к подтверждению заказа». При переходе Участник попадает на вкладку «Список кинотеатровов» см. раздел 3.3.</w:t>
            </w:r>
          </w:p>
        </w:tc>
      </w:tr>
      <w:tr w:rsidR="009B304F" w:rsidRPr="007B0A26" w:rsidTr="00830C31">
        <w:tc>
          <w:tcPr>
            <w:tcW w:w="1897" w:type="dxa"/>
            <w:vMerge w:val="restart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с описанием выбранного сеанса</w:t>
            </w:r>
          </w:p>
        </w:tc>
        <w:tc>
          <w:tcPr>
            <w:tcW w:w="192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Город</w:t>
            </w:r>
          </w:p>
        </w:tc>
        <w:tc>
          <w:tcPr>
            <w:tcW w:w="1934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9B304F" w:rsidRPr="007B0A26" w:rsidRDefault="009B304F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c>
          <w:tcPr>
            <w:tcW w:w="1897" w:type="dxa"/>
            <w:vMerge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Кинотеатр</w:t>
            </w:r>
          </w:p>
        </w:tc>
        <w:tc>
          <w:tcPr>
            <w:tcW w:w="1934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9B304F" w:rsidRPr="007B0A26" w:rsidRDefault="009B304F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c>
          <w:tcPr>
            <w:tcW w:w="1897" w:type="dxa"/>
            <w:vMerge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</w:t>
            </w:r>
          </w:p>
        </w:tc>
        <w:tc>
          <w:tcPr>
            <w:tcW w:w="1934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9B304F" w:rsidRPr="007B0A26" w:rsidRDefault="009B304F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c>
          <w:tcPr>
            <w:tcW w:w="1897" w:type="dxa"/>
            <w:vMerge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Время сеанса</w:t>
            </w:r>
          </w:p>
        </w:tc>
        <w:tc>
          <w:tcPr>
            <w:tcW w:w="1934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</w:tcPr>
          <w:p w:rsidR="009B304F" w:rsidRPr="007B0A26" w:rsidRDefault="009B304F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rPr>
          <w:trHeight w:val="427"/>
        </w:trPr>
        <w:tc>
          <w:tcPr>
            <w:tcW w:w="1897" w:type="dxa"/>
            <w:vMerge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Дата</w:t>
            </w:r>
          </w:p>
        </w:tc>
        <w:tc>
          <w:tcPr>
            <w:tcW w:w="1934" w:type="dxa"/>
            <w:tcBorders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rPr>
          <w:trHeight w:val="327"/>
        </w:trPr>
        <w:tc>
          <w:tcPr>
            <w:tcW w:w="1897" w:type="dxa"/>
            <w:vMerge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Ряд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722573" w:rsidRPr="007B0A26" w:rsidTr="00722573">
        <w:trPr>
          <w:trHeight w:val="566"/>
        </w:trPr>
        <w:tc>
          <w:tcPr>
            <w:tcW w:w="1897" w:type="dxa"/>
            <w:vMerge/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Места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52117B">
            <w:pPr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</w:pPr>
            <w:r w:rsidRPr="007B0A26">
              <w:rPr>
                <w:rFonts w:ascii="Tahoma" w:eastAsia="Calibri" w:hAnsi="Tahoma" w:cs="Tahoma"/>
                <w:noProof/>
                <w:sz w:val="20"/>
                <w:szCs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</w:tcBorders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rPr>
          <w:trHeight w:val="160"/>
        </w:trPr>
        <w:tc>
          <w:tcPr>
            <w:tcW w:w="1897" w:type="dxa"/>
            <w:vMerge/>
            <w:tcBorders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Итоговая сумма бонусов для оплаты заказа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7B0A26" w:rsidTr="00830C31">
        <w:trPr>
          <w:trHeight w:val="120"/>
        </w:trPr>
        <w:tc>
          <w:tcPr>
            <w:tcW w:w="1897" w:type="dxa"/>
            <w:vMerge w:val="restart"/>
            <w:tcBorders>
              <w:top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оплаты заказа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«Оплатите заказ»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9B304F" w:rsidRPr="00D717CF" w:rsidTr="00830C31">
        <w:trPr>
          <w:trHeight w:val="1896"/>
        </w:trPr>
        <w:tc>
          <w:tcPr>
            <w:tcW w:w="1897" w:type="dxa"/>
            <w:vMerge/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E-mail для получения билета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9B304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Поле для ввода e-mail для подтверждения заказа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B304F" w:rsidRPr="007B0A26" w:rsidRDefault="004C5A2C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30FA2" w:rsidRDefault="005D66BB" w:rsidP="00830C31">
            <w:pPr>
              <w:pStyle w:val="Content"/>
              <w:tabs>
                <w:tab w:val="left" w:pos="142"/>
              </w:tabs>
              <w:spacing w:before="120" w:after="120"/>
              <w:ind w:left="142" w:hanging="2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Проверка реальности существования e-mail не происходит, проверка такая </w:t>
            </w:r>
            <w:r w:rsidRPr="00730FA2">
              <w:rPr>
                <w:rFonts w:ascii="Tahoma" w:hAnsi="Tahoma"/>
                <w:sz w:val="20"/>
                <w:lang w:val="ru-RU"/>
              </w:rPr>
              <w:t xml:space="preserve">же, как на </w:t>
            </w:r>
            <w:r w:rsidR="00730FA2">
              <w:rPr>
                <w:rFonts w:ascii="Tahoma" w:hAnsi="Tahoma"/>
                <w:sz w:val="20"/>
                <w:lang w:val="ru-RU"/>
              </w:rPr>
              <w:t>С</w:t>
            </w:r>
            <w:r w:rsidRPr="00730FA2">
              <w:rPr>
                <w:rFonts w:ascii="Tahoma" w:hAnsi="Tahoma"/>
                <w:sz w:val="20"/>
                <w:lang w:val="ru-RU"/>
              </w:rPr>
              <w:t>айте.</w:t>
            </w:r>
          </w:p>
        </w:tc>
      </w:tr>
      <w:tr w:rsidR="00830C31" w:rsidRPr="00D717CF" w:rsidTr="00830C31">
        <w:trPr>
          <w:trHeight w:val="384"/>
        </w:trPr>
        <w:tc>
          <w:tcPr>
            <w:tcW w:w="1897" w:type="dxa"/>
            <w:vMerge/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722573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Подтверждение E-mail для получения билета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830C31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Поле для ввода подтверждения e-mail 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722573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830C31">
            <w:pPr>
              <w:pStyle w:val="Content"/>
              <w:tabs>
                <w:tab w:val="left" w:pos="142"/>
              </w:tabs>
              <w:spacing w:before="120" w:after="120"/>
              <w:ind w:left="142" w:hanging="26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Проверка совпадения, что введенный емайл совпадает с </w:t>
            </w:r>
            <w:r w:rsidRPr="007B0A26">
              <w:rPr>
                <w:rFonts w:ascii="Tahoma" w:hAnsi="Tahoma"/>
                <w:sz w:val="20"/>
              </w:rPr>
              <w:t>e</w:t>
            </w:r>
            <w:r w:rsidRPr="007B0A26">
              <w:rPr>
                <w:rFonts w:ascii="Tahoma" w:hAnsi="Tahoma"/>
                <w:sz w:val="20"/>
                <w:lang w:val="ru-RU"/>
              </w:rPr>
              <w:t>-</w:t>
            </w:r>
            <w:r w:rsidRPr="007B0A26">
              <w:rPr>
                <w:rFonts w:ascii="Tahoma" w:hAnsi="Tahoma"/>
                <w:sz w:val="20"/>
              </w:rPr>
              <w:t>mail</w:t>
            </w:r>
            <w:r w:rsidR="00975B74" w:rsidRPr="007B0A26">
              <w:rPr>
                <w:rFonts w:ascii="Tahoma" w:hAnsi="Tahoma"/>
                <w:sz w:val="20"/>
                <w:lang w:val="ru-RU"/>
              </w:rPr>
              <w:t>,</w:t>
            </w:r>
            <w:r w:rsidRPr="007B0A26">
              <w:rPr>
                <w:rFonts w:ascii="Tahoma" w:hAnsi="Tahoma"/>
                <w:sz w:val="20"/>
                <w:lang w:val="ru-RU"/>
              </w:rPr>
              <w:t xml:space="preserve"> введенным в предыдущей строке</w:t>
            </w:r>
          </w:p>
        </w:tc>
      </w:tr>
      <w:tr w:rsidR="00830C31" w:rsidRPr="00D717CF" w:rsidTr="00830C31">
        <w:trPr>
          <w:trHeight w:val="948"/>
        </w:trPr>
        <w:tc>
          <w:tcPr>
            <w:tcW w:w="1897" w:type="dxa"/>
            <w:vMerge/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21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Мобильный телефон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Поле для ввода телефона  для подтверждения заказа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Предзаполнять номер телефона из заполненных анкетных данных участника.</w:t>
            </w:r>
          </w:p>
        </w:tc>
      </w:tr>
      <w:tr w:rsidR="00830C31" w:rsidRPr="00D717CF" w:rsidTr="00830C31">
        <w:trPr>
          <w:trHeight w:val="299"/>
        </w:trPr>
        <w:tc>
          <w:tcPr>
            <w:tcW w:w="3818" w:type="dxa"/>
            <w:gridSpan w:val="2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«Заказать»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Необходима для продолжения заказа, по умолчанию неактивна</w:t>
            </w:r>
          </w:p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активизируется после ввода необходимых данных</w:t>
            </w:r>
          </w:p>
        </w:tc>
      </w:tr>
      <w:tr w:rsidR="00830C31" w:rsidRPr="00D717CF" w:rsidTr="00830C31">
        <w:trPr>
          <w:trHeight w:val="285"/>
        </w:trPr>
        <w:tc>
          <w:tcPr>
            <w:tcW w:w="3818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«Вернуться к выбору мест»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722573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Необходима для возвращения на предыдущий шаг с сохранением выбранных мест (счетчик времени при возвращении снова сбрасывается).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Активна сразу. При переходе необходимо отображать окно-предупреждение с сообщением «Внимание, выбраные вами места не будут забронированы!». В окне необходимо отобразить две кнопки «Перейти» и «Вернуться к подтверждению </w:t>
            </w: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заказа». При выбора «Перейти» Участник попадает на страницу «Выбор мест», см. раздел 3.5.</w:t>
            </w:r>
          </w:p>
        </w:tc>
      </w:tr>
      <w:tr w:rsidR="00830C31" w:rsidRPr="007B0A26" w:rsidTr="00830C31">
        <w:trPr>
          <w:trHeight w:val="504"/>
        </w:trPr>
        <w:tc>
          <w:tcPr>
            <w:tcW w:w="3818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Схема шагов подтверждения заказа</w:t>
            </w:r>
          </w:p>
        </w:tc>
        <w:tc>
          <w:tcPr>
            <w:tcW w:w="1934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hanging="35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Подсказка для Участника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7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20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830C31" w:rsidRPr="007B0A26" w:rsidTr="00C951E0">
        <w:trPr>
          <w:trHeight w:val="140"/>
        </w:trPr>
        <w:tc>
          <w:tcPr>
            <w:tcW w:w="9853" w:type="dxa"/>
            <w:gridSpan w:val="5"/>
            <w:tcBorders>
              <w:top w:val="single" w:sz="4" w:space="0" w:color="BFBFBF" w:themeColor="background1" w:themeShade="BF"/>
              <w:left w:val="nil"/>
              <w:bottom w:val="nil"/>
            </w:tcBorders>
          </w:tcPr>
          <w:p w:rsidR="00830C31" w:rsidRPr="007B0A26" w:rsidRDefault="00830C31" w:rsidP="0052117B">
            <w:pPr>
              <w:pStyle w:val="Content"/>
              <w:tabs>
                <w:tab w:val="clear" w:pos="480"/>
                <w:tab w:val="left" w:pos="0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Возможные переходы со страницы «Заказ»:</w:t>
            </w:r>
          </w:p>
          <w:p w:rsidR="00830C31" w:rsidRPr="007B0A26" w:rsidRDefault="00830C31" w:rsidP="008E6A44">
            <w:pPr>
              <w:pStyle w:val="Content"/>
              <w:numPr>
                <w:ilvl w:val="0"/>
                <w:numId w:val="27"/>
              </w:numPr>
              <w:tabs>
                <w:tab w:val="clear" w:pos="480"/>
                <w:tab w:val="left" w:pos="0"/>
              </w:tabs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Страница подтверждения заказа на сайле Коллекция;</w:t>
            </w:r>
          </w:p>
          <w:p w:rsidR="00830C31" w:rsidRPr="007B0A26" w:rsidRDefault="00830C31" w:rsidP="008E6A44">
            <w:pPr>
              <w:pStyle w:val="Content"/>
              <w:numPr>
                <w:ilvl w:val="0"/>
                <w:numId w:val="27"/>
              </w:numPr>
              <w:tabs>
                <w:tab w:val="clear" w:pos="480"/>
                <w:tab w:val="left" w:pos="0"/>
              </w:tabs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Страница «Выбор мест».</w:t>
            </w:r>
          </w:p>
          <w:p w:rsidR="00830C31" w:rsidRPr="009E49C7" w:rsidRDefault="00830C31" w:rsidP="0052117B">
            <w:pPr>
              <w:pStyle w:val="Content"/>
              <w:tabs>
                <w:tab w:val="clear" w:pos="480"/>
                <w:tab w:val="left" w:pos="0"/>
              </w:tabs>
              <w:spacing w:before="120" w:after="120"/>
              <w:ind w:left="0" w:firstLine="0"/>
              <w:rPr>
                <w:rFonts w:ascii="Tahoma" w:hAnsi="Tahoma"/>
                <w:lang w:val="ru-RU"/>
              </w:rPr>
            </w:pPr>
          </w:p>
        </w:tc>
      </w:tr>
    </w:tbl>
    <w:p w:rsidR="0094681E" w:rsidRPr="007B0A26" w:rsidRDefault="00761739" w:rsidP="0052117B">
      <w:pPr>
        <w:pStyle w:val="21"/>
        <w:spacing w:before="120"/>
        <w:rPr>
          <w:rFonts w:ascii="Tahoma" w:hAnsi="Tahoma" w:cs="Tahoma"/>
          <w:sz w:val="26"/>
          <w:lang w:val="ru-RU"/>
        </w:rPr>
      </w:pPr>
      <w:bookmarkStart w:id="44" w:name="_Toc388992842"/>
      <w:bookmarkStart w:id="45" w:name="_Toc390863205"/>
      <w:r w:rsidRPr="007B0A26">
        <w:rPr>
          <w:rFonts w:ascii="Tahoma" w:hAnsi="Tahoma" w:cs="Tahoma"/>
          <w:lang w:val="ru-RU"/>
        </w:rPr>
        <w:t>Страница «Благодарность»</w:t>
      </w:r>
      <w:bookmarkEnd w:id="44"/>
      <w:bookmarkEnd w:id="45"/>
    </w:p>
    <w:p w:rsidR="0094681E" w:rsidRPr="0071368F" w:rsidRDefault="00616D7D" w:rsidP="0052117B">
      <w:pPr>
        <w:pStyle w:val="31"/>
        <w:spacing w:before="120"/>
        <w:ind w:left="1224"/>
        <w:rPr>
          <w:rFonts w:ascii="Tahoma" w:hAnsi="Tahoma" w:cs="Tahoma"/>
          <w:lang w:val="ru-RU"/>
        </w:rPr>
      </w:pPr>
      <w:bookmarkStart w:id="46" w:name="_Toc388992843"/>
      <w:bookmarkStart w:id="47" w:name="_Toc390863206"/>
      <w:r w:rsidRPr="007B0A26">
        <w:rPr>
          <w:rFonts w:ascii="Tahoma" w:hAnsi="Tahoma" w:cs="Tahoma"/>
          <w:lang w:val="ru-RU"/>
        </w:rPr>
        <w:t>Описани</w:t>
      </w:r>
      <w:r w:rsidR="00EC3F3A" w:rsidRPr="0071368F">
        <w:rPr>
          <w:rFonts w:ascii="Tahoma" w:hAnsi="Tahoma" w:cs="Tahoma"/>
          <w:lang w:val="ru-RU"/>
        </w:rPr>
        <w:t>е</w:t>
      </w:r>
      <w:r w:rsidRPr="0071368F">
        <w:rPr>
          <w:rFonts w:ascii="Tahoma" w:hAnsi="Tahoma" w:cs="Tahoma"/>
          <w:lang w:val="ru-RU"/>
        </w:rPr>
        <w:t xml:space="preserve"> страницы</w:t>
      </w:r>
      <w:bookmarkEnd w:id="46"/>
      <w:bookmarkEnd w:id="47"/>
    </w:p>
    <w:p w:rsidR="0094681E" w:rsidRPr="0071368F" w:rsidRDefault="00CF7773" w:rsidP="0052117B">
      <w:pPr>
        <w:pStyle w:val="AxureImageParagraph"/>
        <w:ind w:left="-567"/>
        <w:jc w:val="left"/>
        <w:rPr>
          <w:rFonts w:ascii="Tahoma" w:hAnsi="Tahoma" w:cs="Tahoma"/>
          <w:lang w:val="ru-RU"/>
        </w:rPr>
      </w:pPr>
      <w:r w:rsidRPr="0071368F">
        <w:rPr>
          <w:rFonts w:ascii="Tahoma" w:hAnsi="Tahoma" w:cs="Tahoma"/>
          <w:noProof/>
          <w:lang w:val="ru-RU" w:eastAsia="ru-RU"/>
        </w:rPr>
        <w:drawing>
          <wp:inline distT="0" distB="0" distL="0" distR="0" wp14:anchorId="36D96624" wp14:editId="4D303CCF">
            <wp:extent cx="6119495" cy="31222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90" w:rsidRPr="007B0A26" w:rsidRDefault="008D300B" w:rsidP="0052117B">
      <w:pPr>
        <w:pStyle w:val="31"/>
        <w:spacing w:before="120"/>
        <w:rPr>
          <w:rFonts w:ascii="Tahoma" w:hAnsi="Tahoma" w:cs="Tahoma"/>
        </w:rPr>
      </w:pPr>
      <w:bookmarkStart w:id="48" w:name="_Toc388992844"/>
      <w:bookmarkStart w:id="49" w:name="_Toc390863207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48"/>
      <w:bookmarkEnd w:id="49"/>
    </w:p>
    <w:p w:rsidR="00EB7A90" w:rsidRPr="0071368F" w:rsidRDefault="00EB7A90" w:rsidP="0052117B">
      <w:pPr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На странице </w:t>
      </w:r>
      <w:r w:rsidR="0071368F" w:rsidRPr="008D300B">
        <w:rPr>
          <w:rFonts w:ascii="Tahoma" w:hAnsi="Tahoma" w:cs="Tahoma"/>
          <w:sz w:val="20"/>
          <w:szCs w:val="20"/>
          <w:lang w:val="ru-RU"/>
        </w:rPr>
        <w:t>пред</w:t>
      </w:r>
      <w:r w:rsidR="0071368F">
        <w:rPr>
          <w:rFonts w:ascii="Tahoma" w:hAnsi="Tahoma" w:cs="Tahoma"/>
          <w:sz w:val="20"/>
          <w:szCs w:val="20"/>
          <w:lang w:val="ru-RU"/>
        </w:rPr>
        <w:t>у</w:t>
      </w:r>
      <w:r w:rsidR="0071368F" w:rsidRPr="008D300B">
        <w:rPr>
          <w:rFonts w:ascii="Tahoma" w:hAnsi="Tahoma" w:cs="Tahoma"/>
          <w:sz w:val="20"/>
          <w:szCs w:val="20"/>
          <w:lang w:val="ru-RU"/>
        </w:rPr>
        <w:t>смо</w:t>
      </w:r>
      <w:r w:rsidR="0071368F">
        <w:rPr>
          <w:rFonts w:ascii="Tahoma" w:hAnsi="Tahoma" w:cs="Tahoma"/>
          <w:sz w:val="20"/>
          <w:szCs w:val="20"/>
          <w:lang w:val="ru-RU"/>
        </w:rPr>
        <w:t>т</w:t>
      </w:r>
      <w:r w:rsidR="0071368F" w:rsidRPr="008D300B">
        <w:rPr>
          <w:rFonts w:ascii="Tahoma" w:hAnsi="Tahoma" w:cs="Tahoma"/>
          <w:sz w:val="20"/>
          <w:szCs w:val="20"/>
          <w:lang w:val="ru-RU"/>
        </w:rPr>
        <w:t xml:space="preserve">рены </w:t>
      </w:r>
      <w:r w:rsidRPr="0071368F">
        <w:rPr>
          <w:rFonts w:ascii="Tahoma" w:hAnsi="Tahoma" w:cs="Tahoma"/>
          <w:sz w:val="20"/>
          <w:szCs w:val="20"/>
          <w:lang w:val="ru-RU"/>
        </w:rPr>
        <w:t>только следующие активные элементы (см. Табл.</w:t>
      </w:r>
      <w:r w:rsidR="00EC3F3A" w:rsidRPr="0071368F">
        <w:rPr>
          <w:rFonts w:ascii="Tahoma" w:hAnsi="Tahoma" w:cs="Tahoma"/>
          <w:sz w:val="20"/>
          <w:szCs w:val="20"/>
          <w:lang w:val="ru-RU"/>
        </w:rPr>
        <w:t xml:space="preserve"> </w:t>
      </w:r>
      <w:r w:rsidRPr="0071368F">
        <w:rPr>
          <w:rFonts w:ascii="Tahoma" w:hAnsi="Tahoma" w:cs="Tahoma"/>
          <w:sz w:val="20"/>
          <w:szCs w:val="20"/>
          <w:lang w:val="ru-RU"/>
        </w:rPr>
        <w:t>8.), возможный дополнительный функционал рассматривается вне рамок текущей задачи.</w:t>
      </w:r>
    </w:p>
    <w:p w:rsidR="00EB7A90" w:rsidRPr="0071368F" w:rsidRDefault="00EB7A90" w:rsidP="0052117B">
      <w:pPr>
        <w:rPr>
          <w:rFonts w:ascii="Tahoma" w:hAnsi="Tahoma" w:cs="Tahoma"/>
          <w:sz w:val="20"/>
          <w:szCs w:val="20"/>
          <w:lang w:val="ru-RU"/>
        </w:rPr>
      </w:pPr>
      <w:r w:rsidRPr="0071368F">
        <w:rPr>
          <w:rFonts w:ascii="Tahoma" w:hAnsi="Tahoma" w:cs="Tahoma"/>
          <w:sz w:val="20"/>
          <w:szCs w:val="20"/>
          <w:lang w:val="ru-RU"/>
        </w:rPr>
        <w:t>Дополнительные требования дизайна не должны нарушать ограничения данного Т</w:t>
      </w:r>
      <w:r w:rsidR="0071368F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Pr="0071368F">
        <w:rPr>
          <w:rFonts w:ascii="Tahoma" w:hAnsi="Tahoma" w:cs="Tahoma"/>
          <w:sz w:val="20"/>
          <w:szCs w:val="20"/>
          <w:lang w:val="ru-RU"/>
        </w:rPr>
        <w:t>З</w:t>
      </w:r>
      <w:r w:rsidR="0071368F">
        <w:rPr>
          <w:rFonts w:ascii="Tahoma" w:hAnsi="Tahoma" w:cs="Tahoma"/>
          <w:sz w:val="20"/>
          <w:szCs w:val="20"/>
          <w:lang w:val="ru-RU"/>
        </w:rPr>
        <w:t>адания</w:t>
      </w:r>
      <w:r w:rsidRPr="0071368F">
        <w:rPr>
          <w:rFonts w:ascii="Tahoma" w:hAnsi="Tahoma" w:cs="Tahoma"/>
          <w:sz w:val="20"/>
          <w:szCs w:val="20"/>
          <w:lang w:val="ru-RU"/>
        </w:rPr>
        <w:t xml:space="preserve"> по объему и характеру работ.</w:t>
      </w:r>
    </w:p>
    <w:p w:rsidR="00034DFE" w:rsidRPr="0071368F" w:rsidRDefault="00EB7A90" w:rsidP="00765C89">
      <w:pPr>
        <w:pStyle w:val="Content"/>
        <w:keepNext/>
        <w:spacing w:before="120" w:after="120"/>
        <w:rPr>
          <w:rFonts w:ascii="Tahoma" w:hAnsi="Tahoma"/>
          <w:b/>
          <w:sz w:val="20"/>
        </w:rPr>
      </w:pPr>
      <w:r w:rsidRPr="0071368F">
        <w:rPr>
          <w:rFonts w:ascii="Tahoma" w:hAnsi="Tahoma"/>
          <w:b/>
          <w:sz w:val="20"/>
          <w:lang w:val="ru-RU"/>
        </w:rPr>
        <w:lastRenderedPageBreak/>
        <w:t>Табл. 8.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824"/>
        <w:gridCol w:w="2136"/>
        <w:gridCol w:w="7"/>
        <w:gridCol w:w="1879"/>
        <w:gridCol w:w="2053"/>
        <w:gridCol w:w="1954"/>
      </w:tblGrid>
      <w:tr w:rsidR="00034DFE" w:rsidRPr="007B0A26" w:rsidTr="00722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24" w:type="dxa"/>
          </w:tcPr>
          <w:p w:rsidR="00034DFE" w:rsidRPr="00765C89" w:rsidRDefault="00034DFE" w:rsidP="00765C89">
            <w:pPr>
              <w:pStyle w:val="Content"/>
              <w:keepNext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2143" w:type="dxa"/>
            <w:gridSpan w:val="2"/>
          </w:tcPr>
          <w:p w:rsidR="00034DFE" w:rsidRPr="00765C89" w:rsidRDefault="00034DFE" w:rsidP="00765C89">
            <w:pPr>
              <w:pStyle w:val="Content"/>
              <w:keepNext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879" w:type="dxa"/>
          </w:tcPr>
          <w:p w:rsidR="00034DFE" w:rsidRPr="00765C89" w:rsidRDefault="00034DFE" w:rsidP="00765C89">
            <w:pPr>
              <w:pStyle w:val="Content"/>
              <w:keepNext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53" w:type="dxa"/>
          </w:tcPr>
          <w:p w:rsidR="00034DFE" w:rsidRPr="00765C89" w:rsidRDefault="00034DFE" w:rsidP="00765C89">
            <w:pPr>
              <w:pStyle w:val="Content"/>
              <w:keepNext/>
              <w:tabs>
                <w:tab w:val="clear" w:pos="480"/>
                <w:tab w:val="left" w:pos="142"/>
              </w:tabs>
              <w:spacing w:before="120" w:after="120" w:line="240" w:lineRule="auto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1954" w:type="dxa"/>
          </w:tcPr>
          <w:p w:rsidR="00034DFE" w:rsidRPr="00765C89" w:rsidRDefault="00034DFE" w:rsidP="00765C89">
            <w:pPr>
              <w:pStyle w:val="Content"/>
              <w:keepNext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4C240E" w:rsidRPr="007B0A26" w:rsidTr="00722573">
        <w:trPr>
          <w:trHeight w:val="288"/>
        </w:trPr>
        <w:tc>
          <w:tcPr>
            <w:tcW w:w="1824" w:type="dxa"/>
          </w:tcPr>
          <w:p w:rsidR="004C240E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виджета</w:t>
            </w:r>
          </w:p>
        </w:tc>
        <w:tc>
          <w:tcPr>
            <w:tcW w:w="2143" w:type="dxa"/>
            <w:gridSpan w:val="2"/>
          </w:tcPr>
          <w:p w:rsidR="004C240E" w:rsidRPr="007B0A26" w:rsidRDefault="004C240E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83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879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4C240E" w:rsidRPr="00D717CF" w:rsidTr="00722573">
        <w:trPr>
          <w:trHeight w:val="192"/>
        </w:trPr>
        <w:tc>
          <w:tcPr>
            <w:tcW w:w="1824" w:type="dxa"/>
            <w:vMerge w:val="restart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Ссылки на начальные вкладки сценариев</w:t>
            </w:r>
          </w:p>
        </w:tc>
        <w:tc>
          <w:tcPr>
            <w:tcW w:w="2143" w:type="dxa"/>
            <w:gridSpan w:val="2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«Фильмы»</w:t>
            </w:r>
          </w:p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879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фильмов»</w:t>
            </w:r>
          </w:p>
        </w:tc>
        <w:tc>
          <w:tcPr>
            <w:tcW w:w="2053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Участник попадает на вкладку «Список фильмов» см. раздел 3.1.</w:t>
            </w:r>
          </w:p>
        </w:tc>
      </w:tr>
      <w:tr w:rsidR="004C240E" w:rsidRPr="00D717CF" w:rsidTr="00722573">
        <w:trPr>
          <w:trHeight w:val="168"/>
        </w:trPr>
        <w:tc>
          <w:tcPr>
            <w:tcW w:w="1824" w:type="dxa"/>
            <w:vMerge/>
          </w:tcPr>
          <w:p w:rsidR="004C240E" w:rsidRPr="007B0A26" w:rsidRDefault="004C240E" w:rsidP="0052117B">
            <w:pPr>
              <w:pStyle w:val="Content"/>
              <w:tabs>
                <w:tab w:val="left" w:pos="142"/>
              </w:tabs>
              <w:spacing w:before="120" w:after="120"/>
              <w:ind w:left="142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Ссылка «Кинотеатры»</w:t>
            </w:r>
          </w:p>
        </w:tc>
        <w:tc>
          <w:tcPr>
            <w:tcW w:w="1879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кинотеатров»</w:t>
            </w:r>
          </w:p>
        </w:tc>
        <w:tc>
          <w:tcPr>
            <w:tcW w:w="2053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Участник попадает на вкладку «Список кинотеатровов» см. раздел 3.3.</w:t>
            </w:r>
          </w:p>
        </w:tc>
      </w:tr>
      <w:tr w:rsidR="005B5ADE" w:rsidRPr="007B0A26" w:rsidTr="00722573">
        <w:tc>
          <w:tcPr>
            <w:tcW w:w="1824" w:type="dxa"/>
            <w:vMerge w:val="restart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с описанием выбранного сеанса</w:t>
            </w: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Город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Кинотеатр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Название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Время сеанса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rPr>
          <w:trHeight w:val="427"/>
        </w:trPr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Дата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rPr>
          <w:trHeight w:val="327"/>
        </w:trPr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0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Ряд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722573" w:rsidRPr="007B0A26" w:rsidTr="00722573">
        <w:trPr>
          <w:trHeight w:val="472"/>
        </w:trPr>
        <w:tc>
          <w:tcPr>
            <w:tcW w:w="1824" w:type="dxa"/>
            <w:vMerge/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Места</w:t>
            </w:r>
          </w:p>
        </w:tc>
        <w:tc>
          <w:tcPr>
            <w:tcW w:w="1879" w:type="dxa"/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722573" w:rsidRPr="007B0A26" w:rsidRDefault="0072257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rPr>
          <w:trHeight w:val="160"/>
        </w:trPr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6362CA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Номер </w:t>
            </w:r>
            <w:r w:rsidR="005B5ADE" w:rsidRPr="007B0A26">
              <w:rPr>
                <w:rFonts w:ascii="Tahoma" w:hAnsi="Tahoma"/>
                <w:sz w:val="20"/>
                <w:lang w:val="ru-RU"/>
              </w:rPr>
              <w:t>электронн</w:t>
            </w:r>
            <w:r w:rsidRPr="007B0A26">
              <w:rPr>
                <w:rFonts w:ascii="Tahoma" w:hAnsi="Tahoma"/>
                <w:sz w:val="20"/>
                <w:lang w:val="ru-RU"/>
              </w:rPr>
              <w:t xml:space="preserve">ого </w:t>
            </w:r>
            <w:r w:rsidR="005B5ADE" w:rsidRPr="007B0A26">
              <w:rPr>
                <w:rFonts w:ascii="Tahoma" w:hAnsi="Tahoma"/>
                <w:sz w:val="20"/>
                <w:lang w:val="ru-RU"/>
              </w:rPr>
              <w:t>билет</w:t>
            </w:r>
            <w:r w:rsidRPr="007B0A26">
              <w:rPr>
                <w:rFonts w:ascii="Tahoma" w:hAnsi="Tahoma"/>
                <w:sz w:val="20"/>
                <w:lang w:val="ru-RU"/>
              </w:rPr>
              <w:t>а (со всеми забронированными местами)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7B0A26" w:rsidTr="00722573">
        <w:trPr>
          <w:trHeight w:val="120"/>
        </w:trPr>
        <w:tc>
          <w:tcPr>
            <w:tcW w:w="1824" w:type="dxa"/>
            <w:vMerge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143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Итоговая сумма бонусов для оплаты заказа</w:t>
            </w:r>
          </w:p>
        </w:tc>
        <w:tc>
          <w:tcPr>
            <w:tcW w:w="1879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5B5ADE" w:rsidRPr="00D717CF" w:rsidTr="00722573">
        <w:trPr>
          <w:trHeight w:val="1176"/>
        </w:trPr>
        <w:tc>
          <w:tcPr>
            <w:tcW w:w="3960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«Спасибо за покупку»</w:t>
            </w:r>
          </w:p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</w:rPr>
            </w:pPr>
          </w:p>
        </w:tc>
        <w:tc>
          <w:tcPr>
            <w:tcW w:w="1886" w:type="dxa"/>
            <w:gridSpan w:val="2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53" w:type="dxa"/>
          </w:tcPr>
          <w:p w:rsidR="005B5ADE" w:rsidRPr="007B0A26" w:rsidRDefault="005B5AD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4C240E" w:rsidRPr="007B0A26" w:rsidRDefault="004C240E" w:rsidP="0052117B">
            <w:pPr>
              <w:pStyle w:val="Content"/>
              <w:tabs>
                <w:tab w:val="left" w:pos="142"/>
              </w:tabs>
              <w:spacing w:before="120" w:after="120"/>
              <w:ind w:left="142" w:hanging="73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Необходимо получить текст шаблона сообщения от Заказчика.</w:t>
            </w:r>
          </w:p>
        </w:tc>
      </w:tr>
      <w:tr w:rsidR="004C240E" w:rsidRPr="00D717CF" w:rsidTr="00722573">
        <w:trPr>
          <w:trHeight w:val="240"/>
        </w:trPr>
        <w:tc>
          <w:tcPr>
            <w:tcW w:w="3960" w:type="dxa"/>
            <w:gridSpan w:val="2"/>
          </w:tcPr>
          <w:p w:rsidR="004C240E" w:rsidRPr="007B0A26" w:rsidRDefault="004C240E" w:rsidP="0052117B">
            <w:pPr>
              <w:pStyle w:val="Content"/>
              <w:tabs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«Вернуться на главную»</w:t>
            </w:r>
          </w:p>
        </w:tc>
        <w:tc>
          <w:tcPr>
            <w:tcW w:w="1886" w:type="dxa"/>
            <w:gridSpan w:val="2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вкладку «Список фильмов»</w:t>
            </w:r>
          </w:p>
        </w:tc>
        <w:tc>
          <w:tcPr>
            <w:tcW w:w="2053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1954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При переходе Участник попадает на вкладку «Список фильмов» см. раздел 3.1.</w:t>
            </w:r>
          </w:p>
        </w:tc>
      </w:tr>
      <w:tr w:rsidR="004C240E" w:rsidRPr="007B0A26" w:rsidTr="00722573">
        <w:trPr>
          <w:trHeight w:val="187"/>
        </w:trPr>
        <w:tc>
          <w:tcPr>
            <w:tcW w:w="3967" w:type="dxa"/>
            <w:gridSpan w:val="3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Схема шагов подтверждения заказа</w:t>
            </w:r>
          </w:p>
        </w:tc>
        <w:tc>
          <w:tcPr>
            <w:tcW w:w="1879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Подсказка для Участника</w:t>
            </w:r>
          </w:p>
        </w:tc>
        <w:tc>
          <w:tcPr>
            <w:tcW w:w="2053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Нет</w:t>
            </w:r>
          </w:p>
        </w:tc>
        <w:tc>
          <w:tcPr>
            <w:tcW w:w="1954" w:type="dxa"/>
          </w:tcPr>
          <w:p w:rsidR="004C240E" w:rsidRPr="007B0A26" w:rsidRDefault="004C240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30203B" w:rsidRPr="007B0A26" w:rsidRDefault="0030203B" w:rsidP="0052117B">
      <w:pPr>
        <w:pStyle w:val="Content"/>
        <w:tabs>
          <w:tab w:val="clear" w:pos="480"/>
          <w:tab w:val="left" w:pos="0"/>
        </w:tabs>
        <w:spacing w:before="120" w:after="120"/>
        <w:ind w:left="0" w:firstLine="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Возможные переходы со страницы «Благодарность»:</w:t>
      </w:r>
    </w:p>
    <w:p w:rsidR="0030203B" w:rsidRPr="0071368F" w:rsidRDefault="00F07228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Страница «Список фильмов»</w:t>
      </w:r>
      <w:r w:rsidR="001039CA" w:rsidRPr="007B0A26">
        <w:rPr>
          <w:rFonts w:ascii="Tahoma" w:hAnsi="Tahoma"/>
          <w:sz w:val="20"/>
          <w:lang w:val="ru-RU"/>
        </w:rPr>
        <w:t>,</w:t>
      </w:r>
    </w:p>
    <w:p w:rsidR="00F07228" w:rsidRPr="00EA2BDB" w:rsidRDefault="00F07228" w:rsidP="008E6A44">
      <w:pPr>
        <w:pStyle w:val="Content"/>
        <w:numPr>
          <w:ilvl w:val="0"/>
          <w:numId w:val="27"/>
        </w:numPr>
        <w:tabs>
          <w:tab w:val="clear" w:pos="480"/>
          <w:tab w:val="left" w:pos="0"/>
        </w:tabs>
        <w:spacing w:before="120" w:after="120"/>
        <w:rPr>
          <w:rFonts w:ascii="Tahoma" w:hAnsi="Tahoma"/>
          <w:sz w:val="20"/>
          <w:lang w:val="ru-RU"/>
        </w:rPr>
      </w:pPr>
      <w:r w:rsidRPr="0071368F">
        <w:rPr>
          <w:rFonts w:ascii="Tahoma" w:hAnsi="Tahoma"/>
          <w:sz w:val="20"/>
          <w:lang w:val="ru-RU"/>
        </w:rPr>
        <w:t>Страница «Список кинотеатров»</w:t>
      </w:r>
      <w:r w:rsidR="001039CA" w:rsidRPr="00EA2BDB">
        <w:rPr>
          <w:rFonts w:ascii="Tahoma" w:hAnsi="Tahoma"/>
          <w:sz w:val="20"/>
          <w:lang w:val="ru-RU"/>
        </w:rPr>
        <w:t>.</w:t>
      </w: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30203B" w:rsidRPr="009E49C7" w:rsidRDefault="0030203B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94681E" w:rsidRPr="007B0A26" w:rsidRDefault="00365EC2" w:rsidP="0052117B">
      <w:pPr>
        <w:pStyle w:val="21"/>
        <w:spacing w:before="120"/>
        <w:rPr>
          <w:rFonts w:ascii="Tahoma" w:hAnsi="Tahoma" w:cs="Tahoma"/>
          <w:lang w:val="ru-RU"/>
        </w:rPr>
      </w:pPr>
      <w:bookmarkStart w:id="50" w:name="_Toc388992845"/>
      <w:bookmarkStart w:id="51" w:name="_Toc390863208"/>
      <w:r w:rsidRPr="007B0A26">
        <w:rPr>
          <w:rFonts w:ascii="Tahoma" w:hAnsi="Tahoma" w:cs="Tahoma"/>
          <w:lang w:val="ru-RU"/>
        </w:rPr>
        <w:t xml:space="preserve">Окно </w:t>
      </w:r>
      <w:r w:rsidR="00761739" w:rsidRPr="007B0A26">
        <w:rPr>
          <w:rFonts w:ascii="Tahoma" w:hAnsi="Tahoma" w:cs="Tahoma"/>
          <w:lang w:val="ru-RU"/>
        </w:rPr>
        <w:t>«Ошибка: кинотеатр не подтвердил бронь»</w:t>
      </w:r>
      <w:bookmarkEnd w:id="50"/>
      <w:bookmarkEnd w:id="51"/>
    </w:p>
    <w:p w:rsidR="00616D7D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52" w:name="_Toc388992846"/>
      <w:bookmarkStart w:id="53" w:name="_Toc390863209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52"/>
      <w:bookmarkEnd w:id="53"/>
    </w:p>
    <w:p w:rsidR="0094681E" w:rsidRPr="007B0A26" w:rsidRDefault="0094681E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94681E" w:rsidRPr="007B0A26" w:rsidRDefault="00EB7A90" w:rsidP="0052117B">
      <w:pPr>
        <w:pStyle w:val="AxureImageParagraph"/>
        <w:rPr>
          <w:rFonts w:ascii="Tahoma" w:hAnsi="Tahoma" w:cs="Tahoma"/>
          <w:lang w:val="ru-RU"/>
        </w:rPr>
      </w:pPr>
      <w:r w:rsidRPr="006479C7">
        <w:rPr>
          <w:rFonts w:ascii="Tahoma" w:hAnsi="Tahoma" w:cs="Tahoma"/>
          <w:noProof/>
          <w:sz w:val="16"/>
          <w:szCs w:val="16"/>
          <w:lang w:val="ru-RU" w:eastAsia="ru-RU"/>
        </w:rPr>
        <w:drawing>
          <wp:inline distT="0" distB="0" distL="0" distR="0" wp14:anchorId="748C1CEB" wp14:editId="3E3E4694">
            <wp:extent cx="3337560" cy="11454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138" w:rsidRPr="007B0A26">
        <w:rPr>
          <w:rFonts w:ascii="Tahoma" w:hAnsi="Tahoma" w:cs="Tahoma"/>
        </w:rPr>
        <w:br w:type="textWrapping" w:clear="all"/>
      </w:r>
    </w:p>
    <w:p w:rsidR="00EB7A90" w:rsidRPr="007B0A26" w:rsidRDefault="00EB7A90" w:rsidP="0052117B">
      <w:pPr>
        <w:pStyle w:val="AxureImageParagraph"/>
        <w:jc w:val="left"/>
        <w:rPr>
          <w:rFonts w:ascii="Tahoma" w:hAnsi="Tahoma" w:cs="Tahoma"/>
          <w:b/>
          <w:sz w:val="20"/>
          <w:lang w:val="ru-RU"/>
        </w:rPr>
      </w:pPr>
      <w:r w:rsidRPr="007B0A26">
        <w:rPr>
          <w:rFonts w:ascii="Tahoma" w:hAnsi="Tahoma" w:cs="Tahoma"/>
          <w:b/>
          <w:sz w:val="20"/>
          <w:lang w:val="ru-RU"/>
        </w:rPr>
        <w:t>Табл. 9.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907"/>
        <w:gridCol w:w="1857"/>
        <w:gridCol w:w="1946"/>
        <w:gridCol w:w="2070"/>
        <w:gridCol w:w="2073"/>
      </w:tblGrid>
      <w:tr w:rsidR="00034DFE" w:rsidRPr="007B0A26" w:rsidTr="00EB7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09" w:type="dxa"/>
          </w:tcPr>
          <w:p w:rsidR="00034DFE" w:rsidRPr="00765C89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860" w:type="dxa"/>
          </w:tcPr>
          <w:p w:rsidR="00034DFE" w:rsidRPr="00765C89" w:rsidRDefault="00034DF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47" w:type="dxa"/>
          </w:tcPr>
          <w:p w:rsidR="00034DFE" w:rsidRPr="00765C89" w:rsidRDefault="00034DF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63" w:type="dxa"/>
          </w:tcPr>
          <w:p w:rsidR="00034DFE" w:rsidRPr="00765C89" w:rsidRDefault="00034DF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2074" w:type="dxa"/>
          </w:tcPr>
          <w:p w:rsidR="00034DFE" w:rsidRPr="00765C89" w:rsidRDefault="00034DFE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034DFE" w:rsidRPr="007B0A26" w:rsidTr="00EB7A90">
        <w:trPr>
          <w:trHeight w:val="664"/>
        </w:trPr>
        <w:tc>
          <w:tcPr>
            <w:tcW w:w="1909" w:type="dxa"/>
            <w:tcBorders>
              <w:bottom w:val="single" w:sz="4" w:space="0" w:color="BFBFBF" w:themeColor="background1" w:themeShade="BF"/>
            </w:tcBorders>
          </w:tcPr>
          <w:p w:rsidR="00034DFE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сообщения</w:t>
            </w:r>
          </w:p>
        </w:tc>
        <w:tc>
          <w:tcPr>
            <w:tcW w:w="1860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47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63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4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034DFE" w:rsidRPr="007B0A26" w:rsidTr="00EB7A90">
        <w:tc>
          <w:tcPr>
            <w:tcW w:w="1909" w:type="dxa"/>
            <w:vMerge w:val="restart"/>
            <w:tcBorders>
              <w:top w:val="single" w:sz="4" w:space="0" w:color="BFBFBF" w:themeColor="background1" w:themeShade="BF"/>
            </w:tcBorders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Блок с описанием </w:t>
            </w:r>
            <w:r w:rsidR="00F15138" w:rsidRPr="007B0A26">
              <w:rPr>
                <w:rFonts w:ascii="Tahoma" w:hAnsi="Tahoma"/>
                <w:sz w:val="20"/>
                <w:lang w:val="ru-RU"/>
              </w:rPr>
              <w:t>ошибки</w:t>
            </w:r>
          </w:p>
        </w:tc>
        <w:tc>
          <w:tcPr>
            <w:tcW w:w="1860" w:type="dxa"/>
          </w:tcPr>
          <w:p w:rsidR="00034DFE" w:rsidRPr="007B0A26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Тектс описания ошибки</w:t>
            </w:r>
          </w:p>
        </w:tc>
        <w:tc>
          <w:tcPr>
            <w:tcW w:w="1947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63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4" w:type="dxa"/>
          </w:tcPr>
          <w:p w:rsidR="00034DFE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Текст предоставляется Заказчиком</w:t>
            </w:r>
          </w:p>
        </w:tc>
      </w:tr>
      <w:tr w:rsidR="00034DFE" w:rsidRPr="007B0A26" w:rsidTr="00EB7A90">
        <w:tc>
          <w:tcPr>
            <w:tcW w:w="1909" w:type="dxa"/>
            <w:vMerge/>
            <w:tcBorders>
              <w:bottom w:val="single" w:sz="4" w:space="0" w:color="BFBFBF" w:themeColor="background1" w:themeShade="BF"/>
            </w:tcBorders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860" w:type="dxa"/>
          </w:tcPr>
          <w:p w:rsidR="00034DFE" w:rsidRPr="007B0A26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«ОК»</w:t>
            </w:r>
          </w:p>
        </w:tc>
        <w:tc>
          <w:tcPr>
            <w:tcW w:w="1947" w:type="dxa"/>
          </w:tcPr>
          <w:p w:rsidR="00034DFE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Переход на страницу списка кинотеатров</w:t>
            </w:r>
          </w:p>
        </w:tc>
        <w:tc>
          <w:tcPr>
            <w:tcW w:w="2063" w:type="dxa"/>
          </w:tcPr>
          <w:p w:rsidR="00034DFE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74" w:type="dxa"/>
          </w:tcPr>
          <w:p w:rsidR="00034DFE" w:rsidRPr="007B0A26" w:rsidRDefault="00034DFE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94681E" w:rsidRPr="007B0A26" w:rsidRDefault="00365EC2" w:rsidP="0052117B">
      <w:pPr>
        <w:pStyle w:val="21"/>
        <w:spacing w:before="120"/>
        <w:rPr>
          <w:rFonts w:ascii="Tahoma" w:hAnsi="Tahoma" w:cs="Tahoma"/>
        </w:rPr>
      </w:pPr>
      <w:bookmarkStart w:id="54" w:name="_Toc388992847"/>
      <w:bookmarkStart w:id="55" w:name="_Toc390863210"/>
      <w:r w:rsidRPr="007B0A26">
        <w:rPr>
          <w:rFonts w:ascii="Tahoma" w:hAnsi="Tahoma" w:cs="Tahoma"/>
          <w:lang w:val="ru-RU"/>
        </w:rPr>
        <w:t>Окно</w:t>
      </w:r>
      <w:r w:rsidR="00761739" w:rsidRPr="007B0A26">
        <w:rPr>
          <w:rFonts w:ascii="Tahoma" w:hAnsi="Tahoma" w:cs="Tahoma"/>
          <w:lang w:val="ru-RU"/>
        </w:rPr>
        <w:t xml:space="preserve"> «Ошибка: время вышло»</w:t>
      </w:r>
      <w:bookmarkEnd w:id="54"/>
      <w:bookmarkEnd w:id="55"/>
    </w:p>
    <w:p w:rsidR="00616D7D" w:rsidRPr="007B0A26" w:rsidRDefault="008D300B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56" w:name="_Toc388992848"/>
      <w:bookmarkStart w:id="57" w:name="_Toc390863211"/>
      <w:r w:rsidRPr="007B0A26">
        <w:rPr>
          <w:rFonts w:ascii="Tahoma" w:hAnsi="Tahoma" w:cs="Tahoma"/>
          <w:lang w:val="ru-RU"/>
        </w:rPr>
        <w:t>Описание элементов страницы</w:t>
      </w:r>
      <w:bookmarkEnd w:id="56"/>
      <w:bookmarkEnd w:id="57"/>
    </w:p>
    <w:p w:rsidR="0094681E" w:rsidRPr="007B0A26" w:rsidRDefault="00EB7A90" w:rsidP="0052117B">
      <w:pPr>
        <w:pStyle w:val="AxureImageParagraph"/>
        <w:rPr>
          <w:rFonts w:ascii="Tahoma" w:hAnsi="Tahoma" w:cs="Tahoma"/>
        </w:rPr>
      </w:pPr>
      <w:r w:rsidRPr="006479C7">
        <w:rPr>
          <w:rFonts w:ascii="Tahoma" w:hAnsi="Tahoma" w:cs="Tahoma"/>
          <w:noProof/>
          <w:sz w:val="16"/>
          <w:szCs w:val="16"/>
          <w:lang w:val="ru-RU" w:eastAsia="ru-RU"/>
        </w:rPr>
        <w:drawing>
          <wp:inline distT="0" distB="0" distL="0" distR="0" wp14:anchorId="77FAEE5C" wp14:editId="70972C84">
            <wp:extent cx="3535680" cy="1213429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7" cy="1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C7" w:rsidRPr="007B0A26" w:rsidRDefault="00CB3FC7" w:rsidP="0052117B">
      <w:pPr>
        <w:pStyle w:val="Content"/>
        <w:spacing w:before="120" w:after="120"/>
        <w:rPr>
          <w:rFonts w:ascii="Tahoma" w:hAnsi="Tahoma"/>
          <w:b/>
          <w:sz w:val="20"/>
          <w:lang w:val="ru-RU"/>
        </w:rPr>
      </w:pPr>
      <w:r w:rsidRPr="007B0A26">
        <w:rPr>
          <w:rFonts w:ascii="Tahoma" w:hAnsi="Tahoma"/>
          <w:b/>
          <w:sz w:val="20"/>
          <w:lang w:val="ru-RU"/>
        </w:rPr>
        <w:t>Табл. 10.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930"/>
        <w:gridCol w:w="1884"/>
        <w:gridCol w:w="1965"/>
        <w:gridCol w:w="2072"/>
        <w:gridCol w:w="2002"/>
      </w:tblGrid>
      <w:tr w:rsidR="00F15138" w:rsidRPr="007B0A26" w:rsidTr="00365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30" w:type="dxa"/>
          </w:tcPr>
          <w:p w:rsidR="00F15138" w:rsidRPr="00765C89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884" w:type="dxa"/>
          </w:tcPr>
          <w:p w:rsidR="00F15138" w:rsidRPr="00765C89" w:rsidRDefault="00F15138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65" w:type="dxa"/>
          </w:tcPr>
          <w:p w:rsidR="00F15138" w:rsidRPr="00765C89" w:rsidRDefault="00F15138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2" w:type="dxa"/>
          </w:tcPr>
          <w:p w:rsidR="00F15138" w:rsidRPr="00765C89" w:rsidRDefault="00F15138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2002" w:type="dxa"/>
          </w:tcPr>
          <w:p w:rsidR="00F15138" w:rsidRPr="00765C89" w:rsidRDefault="00F15138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F15138" w:rsidRPr="007B0A26" w:rsidTr="00365EC2">
        <w:trPr>
          <w:trHeight w:val="664"/>
        </w:trPr>
        <w:tc>
          <w:tcPr>
            <w:tcW w:w="1930" w:type="dxa"/>
            <w:tcBorders>
              <w:bottom w:val="single" w:sz="4" w:space="0" w:color="BFBFBF" w:themeColor="background1" w:themeShade="BF"/>
            </w:tcBorders>
          </w:tcPr>
          <w:p w:rsidR="00F15138" w:rsidRPr="007B0A26" w:rsidRDefault="001F2AAF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сообщения</w:t>
            </w:r>
          </w:p>
        </w:tc>
        <w:tc>
          <w:tcPr>
            <w:tcW w:w="1884" w:type="dxa"/>
          </w:tcPr>
          <w:p w:rsidR="00F15138" w:rsidRPr="007B0A26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5" w:type="dxa"/>
          </w:tcPr>
          <w:p w:rsidR="00F15138" w:rsidRPr="007B0A26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2" w:type="dxa"/>
          </w:tcPr>
          <w:p w:rsidR="00F15138" w:rsidRPr="007B0A26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02" w:type="dxa"/>
          </w:tcPr>
          <w:p w:rsidR="00F15138" w:rsidRPr="007B0A26" w:rsidRDefault="00F15138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365EC2" w:rsidRPr="007B0A26" w:rsidTr="00365EC2">
        <w:tc>
          <w:tcPr>
            <w:tcW w:w="1930" w:type="dxa"/>
            <w:vMerge w:val="restart"/>
            <w:tcBorders>
              <w:top w:val="single" w:sz="4" w:space="0" w:color="BFBFBF" w:themeColor="background1" w:themeShade="BF"/>
            </w:tcBorders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Блок с описанием ошибки</w:t>
            </w:r>
          </w:p>
        </w:tc>
        <w:tc>
          <w:tcPr>
            <w:tcW w:w="1884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Тектс описания ошибки</w:t>
            </w:r>
          </w:p>
        </w:tc>
        <w:tc>
          <w:tcPr>
            <w:tcW w:w="1965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2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02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Текст предоставляется Заказчиком</w:t>
            </w:r>
          </w:p>
        </w:tc>
      </w:tr>
      <w:tr w:rsidR="00365EC2" w:rsidRPr="007B0A26" w:rsidTr="00365EC2">
        <w:tc>
          <w:tcPr>
            <w:tcW w:w="1930" w:type="dxa"/>
            <w:vMerge/>
            <w:tcBorders>
              <w:bottom w:val="single" w:sz="4" w:space="0" w:color="BFBFBF" w:themeColor="background1" w:themeShade="BF"/>
            </w:tcBorders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884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«ОК»</w:t>
            </w:r>
          </w:p>
        </w:tc>
        <w:tc>
          <w:tcPr>
            <w:tcW w:w="1965" w:type="dxa"/>
          </w:tcPr>
          <w:p w:rsidR="00365EC2" w:rsidRPr="007B0A26" w:rsidRDefault="00B75713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 xml:space="preserve">Возврат </w:t>
            </w:r>
            <w:r w:rsidR="00365EC2" w:rsidRPr="007B0A26">
              <w:rPr>
                <w:rFonts w:ascii="Tahoma" w:hAnsi="Tahoma"/>
                <w:sz w:val="20"/>
                <w:lang w:val="ru-RU"/>
              </w:rPr>
              <w:t>на страницу «Выбор мест»</w:t>
            </w:r>
          </w:p>
        </w:tc>
        <w:tc>
          <w:tcPr>
            <w:tcW w:w="2072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02" w:type="dxa"/>
          </w:tcPr>
          <w:p w:rsidR="00365EC2" w:rsidRPr="007B0A26" w:rsidRDefault="00365EC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3763B1" w:rsidRPr="00765C89" w:rsidRDefault="003763B1" w:rsidP="0052117B">
      <w:pPr>
        <w:pStyle w:val="21"/>
        <w:spacing w:before="120"/>
        <w:rPr>
          <w:rFonts w:ascii="Tahoma" w:hAnsi="Tahoma" w:cs="Tahoma"/>
          <w:lang w:val="ru-RU"/>
        </w:rPr>
      </w:pPr>
      <w:bookmarkStart w:id="58" w:name="_Toc388992849"/>
      <w:bookmarkStart w:id="59" w:name="_Toc390863212"/>
      <w:r w:rsidRPr="00765C89">
        <w:rPr>
          <w:rFonts w:ascii="Tahoma" w:hAnsi="Tahoma" w:cs="Tahoma"/>
          <w:lang w:val="ru-RU"/>
        </w:rPr>
        <w:t xml:space="preserve">Окно «Ошибка: списание </w:t>
      </w:r>
      <w:proofErr w:type="spellStart"/>
      <w:r w:rsidRPr="00765C89">
        <w:rPr>
          <w:rFonts w:ascii="Tahoma" w:hAnsi="Tahoma" w:cs="Tahoma"/>
          <w:lang w:val="ru-RU"/>
        </w:rPr>
        <w:t>бонуов</w:t>
      </w:r>
      <w:proofErr w:type="spellEnd"/>
      <w:r w:rsidRPr="00765C89">
        <w:rPr>
          <w:rFonts w:ascii="Tahoma" w:hAnsi="Tahoma" w:cs="Tahoma"/>
          <w:lang w:val="ru-RU"/>
        </w:rPr>
        <w:t xml:space="preserve"> не подтверждено»</w:t>
      </w:r>
      <w:bookmarkEnd w:id="58"/>
      <w:bookmarkEnd w:id="59"/>
    </w:p>
    <w:p w:rsidR="007374D0" w:rsidRPr="00765C89" w:rsidRDefault="007374D0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60" w:name="_Toc388992850"/>
      <w:bookmarkStart w:id="61" w:name="_Toc390863213"/>
      <w:r w:rsidRPr="00765C89">
        <w:rPr>
          <w:rFonts w:ascii="Tahoma" w:hAnsi="Tahoma" w:cs="Tahoma"/>
          <w:lang w:val="ru-RU"/>
        </w:rPr>
        <w:t>Описание страницы</w:t>
      </w:r>
      <w:bookmarkEnd w:id="60"/>
      <w:bookmarkEnd w:id="61"/>
    </w:p>
    <w:p w:rsidR="007374D0" w:rsidRPr="00765C89" w:rsidRDefault="007374D0" w:rsidP="0052117B">
      <w:pPr>
        <w:pStyle w:val="Content"/>
        <w:tabs>
          <w:tab w:val="clear" w:pos="480"/>
          <w:tab w:val="left" w:pos="0"/>
        </w:tabs>
        <w:spacing w:before="120" w:after="120"/>
        <w:ind w:left="181" w:firstLine="0"/>
        <w:rPr>
          <w:rFonts w:ascii="Tahoma" w:hAnsi="Tahoma"/>
          <w:lang w:val="ru-RU"/>
        </w:rPr>
      </w:pPr>
    </w:p>
    <w:p w:rsidR="00EE672F" w:rsidRPr="00765C89" w:rsidRDefault="00EE672F" w:rsidP="0052117B">
      <w:pPr>
        <w:pStyle w:val="Content"/>
        <w:tabs>
          <w:tab w:val="clear" w:pos="480"/>
          <w:tab w:val="left" w:pos="0"/>
        </w:tabs>
        <w:spacing w:before="120" w:after="120"/>
        <w:ind w:left="181" w:firstLine="0"/>
        <w:rPr>
          <w:rFonts w:ascii="Tahoma" w:hAnsi="Tahoma"/>
          <w:sz w:val="20"/>
          <w:lang w:val="ru-RU"/>
        </w:rPr>
      </w:pPr>
      <w:r w:rsidRPr="00765C89">
        <w:rPr>
          <w:rFonts w:ascii="Tahoma" w:hAnsi="Tahoma"/>
          <w:sz w:val="20"/>
          <w:lang w:val="ru-RU"/>
        </w:rPr>
        <w:t xml:space="preserve">Пользователь ввёл </w:t>
      </w:r>
      <w:r w:rsidRPr="0071368F">
        <w:rPr>
          <w:rFonts w:ascii="Tahoma" w:hAnsi="Tahoma"/>
          <w:sz w:val="20"/>
          <w:lang w:val="ru-RU"/>
        </w:rPr>
        <w:t>неверный</w:t>
      </w:r>
      <w:r w:rsidRPr="00765C89">
        <w:rPr>
          <w:rFonts w:ascii="Tahoma" w:hAnsi="Tahoma"/>
          <w:sz w:val="20"/>
          <w:lang w:val="ru-RU"/>
        </w:rPr>
        <w:t xml:space="preserve"> одноразовый пароль или отменил подтверждение заказа на </w:t>
      </w:r>
      <w:r w:rsidR="00730FA2">
        <w:rPr>
          <w:rFonts w:ascii="Tahoma" w:hAnsi="Tahoma"/>
          <w:sz w:val="20"/>
          <w:lang w:val="ru-RU"/>
        </w:rPr>
        <w:t>С</w:t>
      </w:r>
      <w:r w:rsidRPr="00765C89">
        <w:rPr>
          <w:rFonts w:ascii="Tahoma" w:hAnsi="Tahoma"/>
          <w:sz w:val="20"/>
          <w:lang w:val="ru-RU"/>
        </w:rPr>
        <w:t>айте Коллекция.</w:t>
      </w:r>
    </w:p>
    <w:p w:rsidR="00EE672F" w:rsidRPr="00765C89" w:rsidRDefault="00EE672F" w:rsidP="0052117B">
      <w:pPr>
        <w:rPr>
          <w:rFonts w:ascii="Tahoma" w:hAnsi="Tahoma" w:cs="Tahoma"/>
          <w:sz w:val="20"/>
          <w:szCs w:val="20"/>
          <w:lang w:val="ru-RU"/>
        </w:rPr>
      </w:pPr>
    </w:p>
    <w:p w:rsidR="007374D0" w:rsidRPr="0071368F" w:rsidRDefault="007374D0" w:rsidP="0052117B">
      <w:pPr>
        <w:pStyle w:val="Content"/>
        <w:tabs>
          <w:tab w:val="clear" w:pos="480"/>
          <w:tab w:val="left" w:pos="0"/>
        </w:tabs>
        <w:spacing w:before="120" w:after="120"/>
        <w:ind w:left="181" w:firstLine="0"/>
        <w:rPr>
          <w:rFonts w:ascii="Tahoma" w:hAnsi="Tahoma"/>
          <w:sz w:val="20"/>
          <w:lang w:val="ru-RU"/>
        </w:rPr>
      </w:pPr>
      <w:r w:rsidRPr="0071368F">
        <w:rPr>
          <w:rFonts w:ascii="Tahoma" w:hAnsi="Tahoma"/>
          <w:sz w:val="20"/>
          <w:lang w:val="ru-RU"/>
        </w:rPr>
        <w:t>В случае ошибки подтверждения оплаты бронь выбранных мест в указанном кинотеатре должна сниматься.</w:t>
      </w:r>
    </w:p>
    <w:p w:rsidR="007374D0" w:rsidRPr="009E49C7" w:rsidRDefault="007374D0" w:rsidP="0052117B">
      <w:pPr>
        <w:rPr>
          <w:rFonts w:ascii="Tahoma" w:hAnsi="Tahoma" w:cs="Tahoma"/>
          <w:lang w:val="ru-RU"/>
        </w:rPr>
      </w:pPr>
    </w:p>
    <w:p w:rsidR="001C72A0" w:rsidRPr="009E49C7" w:rsidRDefault="006538B5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62" w:name="_Toc388992851"/>
      <w:bookmarkStart w:id="63" w:name="_Toc390863214"/>
      <w:r w:rsidRPr="009E49C7">
        <w:rPr>
          <w:rFonts w:ascii="Tahoma" w:hAnsi="Tahoma" w:cs="Tahoma"/>
          <w:lang w:val="ru-RU"/>
        </w:rPr>
        <w:t>Описание элементов таблицы</w:t>
      </w:r>
      <w:bookmarkEnd w:id="62"/>
      <w:bookmarkEnd w:id="63"/>
    </w:p>
    <w:p w:rsidR="001B2942" w:rsidRPr="009E49C7" w:rsidRDefault="001B2942" w:rsidP="0052117B">
      <w:pPr>
        <w:jc w:val="center"/>
        <w:rPr>
          <w:rFonts w:ascii="Tahoma" w:hAnsi="Tahoma" w:cs="Tahoma"/>
          <w:lang w:val="ru-RU"/>
        </w:rPr>
      </w:pPr>
    </w:p>
    <w:p w:rsidR="001B2942" w:rsidRPr="007B0A26" w:rsidRDefault="00CF7BA6" w:rsidP="0052117B">
      <w:pPr>
        <w:pStyle w:val="Content"/>
        <w:spacing w:before="120" w:after="120"/>
        <w:rPr>
          <w:rFonts w:ascii="Tahoma" w:hAnsi="Tahoma"/>
          <w:b/>
          <w:sz w:val="20"/>
          <w:lang w:val="ru-RU"/>
        </w:rPr>
      </w:pPr>
      <w:r w:rsidRPr="007B0A26">
        <w:rPr>
          <w:rFonts w:ascii="Tahoma" w:hAnsi="Tahoma"/>
          <w:b/>
          <w:sz w:val="20"/>
          <w:lang w:val="ru-RU"/>
        </w:rPr>
        <w:t>Табл. 11</w:t>
      </w:r>
      <w:r w:rsidR="001B2942" w:rsidRPr="007B0A26">
        <w:rPr>
          <w:rFonts w:ascii="Tahoma" w:hAnsi="Tahoma"/>
          <w:b/>
          <w:sz w:val="20"/>
          <w:lang w:val="ru-RU"/>
        </w:rPr>
        <w:t>.</w:t>
      </w:r>
    </w:p>
    <w:tbl>
      <w:tblPr>
        <w:tblStyle w:val="RS1"/>
        <w:tblW w:w="0" w:type="auto"/>
        <w:tblLook w:val="04A0" w:firstRow="1" w:lastRow="0" w:firstColumn="1" w:lastColumn="0" w:noHBand="0" w:noVBand="1"/>
      </w:tblPr>
      <w:tblGrid>
        <w:gridCol w:w="1930"/>
        <w:gridCol w:w="1884"/>
        <w:gridCol w:w="1965"/>
        <w:gridCol w:w="2072"/>
        <w:gridCol w:w="2002"/>
      </w:tblGrid>
      <w:tr w:rsidR="001B2942" w:rsidRPr="007B0A26" w:rsidTr="006568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30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Группа элементов</w:t>
            </w:r>
          </w:p>
        </w:tc>
        <w:tc>
          <w:tcPr>
            <w:tcW w:w="1884" w:type="dxa"/>
          </w:tcPr>
          <w:p w:rsidR="001B2942" w:rsidRPr="00765C89" w:rsidRDefault="001B294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Элемент</w:t>
            </w:r>
          </w:p>
        </w:tc>
        <w:tc>
          <w:tcPr>
            <w:tcW w:w="1965" w:type="dxa"/>
          </w:tcPr>
          <w:p w:rsidR="001B2942" w:rsidRPr="00765C89" w:rsidRDefault="001B294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Назначение</w:t>
            </w:r>
          </w:p>
        </w:tc>
        <w:tc>
          <w:tcPr>
            <w:tcW w:w="2072" w:type="dxa"/>
          </w:tcPr>
          <w:p w:rsidR="001B2942" w:rsidRPr="00765C89" w:rsidRDefault="001B294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Обязательность</w:t>
            </w:r>
          </w:p>
        </w:tc>
        <w:tc>
          <w:tcPr>
            <w:tcW w:w="2002" w:type="dxa"/>
          </w:tcPr>
          <w:p w:rsidR="001B2942" w:rsidRPr="00765C89" w:rsidRDefault="001B2942" w:rsidP="0052117B">
            <w:pPr>
              <w:pStyle w:val="Content"/>
              <w:spacing w:before="120" w:after="12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Комментарии</w:t>
            </w:r>
          </w:p>
        </w:tc>
      </w:tr>
      <w:tr w:rsidR="001B2942" w:rsidRPr="007B0A26" w:rsidTr="0065681C">
        <w:trPr>
          <w:trHeight w:val="664"/>
        </w:trPr>
        <w:tc>
          <w:tcPr>
            <w:tcW w:w="1930" w:type="dxa"/>
            <w:tcBorders>
              <w:bottom w:val="single" w:sz="4" w:space="0" w:color="BFBFBF" w:themeColor="background1" w:themeShade="BF"/>
            </w:tcBorders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«Шапка» сообщения</w:t>
            </w:r>
          </w:p>
        </w:tc>
        <w:tc>
          <w:tcPr>
            <w:tcW w:w="1884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965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2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02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  <w:tr w:rsidR="001B2942" w:rsidRPr="007B0A26" w:rsidTr="0065681C">
        <w:tc>
          <w:tcPr>
            <w:tcW w:w="1930" w:type="dxa"/>
            <w:vMerge w:val="restart"/>
            <w:tcBorders>
              <w:top w:val="single" w:sz="4" w:space="0" w:color="BFBFBF" w:themeColor="background1" w:themeShade="BF"/>
            </w:tcBorders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lastRenderedPageBreak/>
              <w:t>Блок с описанием ошибки</w:t>
            </w:r>
          </w:p>
        </w:tc>
        <w:tc>
          <w:tcPr>
            <w:tcW w:w="1884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Тектс описания ошибки</w:t>
            </w:r>
          </w:p>
        </w:tc>
        <w:tc>
          <w:tcPr>
            <w:tcW w:w="1965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72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2002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Текст предоставляется Заказчиком</w:t>
            </w:r>
          </w:p>
        </w:tc>
      </w:tr>
      <w:tr w:rsidR="001B2942" w:rsidRPr="007B0A26" w:rsidTr="0065681C">
        <w:tc>
          <w:tcPr>
            <w:tcW w:w="1930" w:type="dxa"/>
            <w:vMerge/>
            <w:tcBorders>
              <w:bottom w:val="single" w:sz="4" w:space="0" w:color="BFBFBF" w:themeColor="background1" w:themeShade="BF"/>
            </w:tcBorders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  <w:tc>
          <w:tcPr>
            <w:tcW w:w="1884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Кнопка «ОК»</w:t>
            </w:r>
          </w:p>
        </w:tc>
        <w:tc>
          <w:tcPr>
            <w:tcW w:w="1965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Возврат на страницу Фильмы</w:t>
            </w:r>
          </w:p>
        </w:tc>
        <w:tc>
          <w:tcPr>
            <w:tcW w:w="2072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  <w:r w:rsidRPr="007B0A26">
              <w:rPr>
                <w:rFonts w:ascii="Tahoma" w:hAnsi="Tahoma"/>
                <w:sz w:val="20"/>
                <w:lang w:val="ru-RU"/>
              </w:rPr>
              <w:t>Да</w:t>
            </w:r>
          </w:p>
        </w:tc>
        <w:tc>
          <w:tcPr>
            <w:tcW w:w="2002" w:type="dxa"/>
          </w:tcPr>
          <w:p w:rsidR="001B2942" w:rsidRPr="007B0A26" w:rsidRDefault="001B2942" w:rsidP="0052117B">
            <w:pPr>
              <w:pStyle w:val="Content"/>
              <w:tabs>
                <w:tab w:val="clear" w:pos="480"/>
                <w:tab w:val="left" w:pos="142"/>
              </w:tabs>
              <w:spacing w:before="120" w:after="120"/>
              <w:ind w:left="142" w:firstLine="0"/>
              <w:rPr>
                <w:rFonts w:ascii="Tahoma" w:hAnsi="Tahoma"/>
                <w:sz w:val="20"/>
                <w:lang w:val="ru-RU"/>
              </w:rPr>
            </w:pPr>
          </w:p>
        </w:tc>
      </w:tr>
    </w:tbl>
    <w:p w:rsidR="001B2942" w:rsidRPr="009E49C7" w:rsidRDefault="001B2942" w:rsidP="0052117B">
      <w:pPr>
        <w:jc w:val="center"/>
        <w:rPr>
          <w:rFonts w:ascii="Tahoma" w:hAnsi="Tahoma" w:cs="Tahoma"/>
          <w:lang w:val="ru-RU"/>
        </w:rPr>
      </w:pPr>
    </w:p>
    <w:p w:rsidR="00CB3FC7" w:rsidRPr="007B0A26" w:rsidRDefault="00CB3FC7" w:rsidP="0052117B">
      <w:pPr>
        <w:pStyle w:val="1"/>
        <w:spacing w:before="120" w:after="120"/>
        <w:rPr>
          <w:rFonts w:ascii="Tahoma" w:hAnsi="Tahoma" w:cs="Tahoma"/>
        </w:rPr>
      </w:pPr>
      <w:bookmarkStart w:id="64" w:name="_Toc388992852"/>
      <w:bookmarkStart w:id="65" w:name="_Toc390863215"/>
      <w:r w:rsidRPr="007B0A26">
        <w:rPr>
          <w:rFonts w:ascii="Tahoma" w:hAnsi="Tahoma" w:cs="Tahoma"/>
          <w:lang w:val="ru-RU"/>
        </w:rPr>
        <w:t>Статические страницы</w:t>
      </w:r>
      <w:bookmarkEnd w:id="64"/>
      <w:bookmarkEnd w:id="65"/>
    </w:p>
    <w:p w:rsidR="00CB3FC7" w:rsidRPr="007B0A26" w:rsidRDefault="00CB3FC7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Необходимо также разработать следующие статические страницы:</w:t>
      </w:r>
    </w:p>
    <w:p w:rsidR="00CB3FC7" w:rsidRPr="007B0A26" w:rsidRDefault="00CB3FC7" w:rsidP="008E6A44">
      <w:pPr>
        <w:pStyle w:val="Content"/>
        <w:numPr>
          <w:ilvl w:val="0"/>
          <w:numId w:val="26"/>
        </w:numPr>
        <w:tabs>
          <w:tab w:val="clear" w:pos="480"/>
          <w:tab w:val="left" w:pos="709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Оферта,</w:t>
      </w:r>
    </w:p>
    <w:p w:rsidR="00CB3FC7" w:rsidRPr="007B0A26" w:rsidRDefault="00CB3FC7" w:rsidP="008E6A44">
      <w:pPr>
        <w:pStyle w:val="Content"/>
        <w:numPr>
          <w:ilvl w:val="0"/>
          <w:numId w:val="26"/>
        </w:numPr>
        <w:tabs>
          <w:tab w:val="clear" w:pos="480"/>
          <w:tab w:val="left" w:pos="709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Инструкции по получению билета,</w:t>
      </w:r>
    </w:p>
    <w:p w:rsidR="00CB3FC7" w:rsidRPr="007B0A26" w:rsidRDefault="00CB3FC7" w:rsidP="008E6A44">
      <w:pPr>
        <w:pStyle w:val="Content"/>
        <w:numPr>
          <w:ilvl w:val="0"/>
          <w:numId w:val="26"/>
        </w:numPr>
        <w:tabs>
          <w:tab w:val="clear" w:pos="480"/>
          <w:tab w:val="left" w:pos="709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Инструкции по оформлению заказа.</w:t>
      </w:r>
    </w:p>
    <w:p w:rsidR="00CB3FC7" w:rsidRPr="007B0A26" w:rsidRDefault="0052117B" w:rsidP="0052117B">
      <w:pPr>
        <w:pStyle w:val="Content"/>
        <w:tabs>
          <w:tab w:val="clear" w:pos="480"/>
          <w:tab w:val="left" w:pos="709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Шаблоны страниц</w:t>
      </w:r>
      <w:r w:rsidR="00CB3FC7" w:rsidRPr="007B0A26">
        <w:rPr>
          <w:rFonts w:ascii="Tahoma" w:hAnsi="Tahoma"/>
          <w:sz w:val="20"/>
          <w:lang w:val="ru-RU"/>
        </w:rPr>
        <w:t xml:space="preserve"> предоставляются Заказчик</w:t>
      </w:r>
      <w:r w:rsidRPr="007B0A26">
        <w:rPr>
          <w:rFonts w:ascii="Tahoma" w:hAnsi="Tahoma"/>
          <w:sz w:val="20"/>
          <w:lang w:val="ru-RU"/>
        </w:rPr>
        <w:t>ом</w:t>
      </w:r>
      <w:r w:rsidR="00CB3FC7" w:rsidRPr="007B0A26">
        <w:rPr>
          <w:rFonts w:ascii="Tahoma" w:hAnsi="Tahoma"/>
          <w:sz w:val="20"/>
          <w:lang w:val="ru-RU"/>
        </w:rPr>
        <w:t>.</w:t>
      </w:r>
    </w:p>
    <w:p w:rsidR="003728A5" w:rsidRPr="007B0A26" w:rsidRDefault="003728A5" w:rsidP="0052117B">
      <w:pPr>
        <w:pStyle w:val="Content"/>
        <w:spacing w:before="120" w:after="120"/>
        <w:rPr>
          <w:rFonts w:ascii="Tahoma" w:hAnsi="Tahoma"/>
          <w:lang w:val="ru-RU"/>
        </w:rPr>
      </w:pPr>
    </w:p>
    <w:p w:rsidR="006E2399" w:rsidRPr="007B0A26" w:rsidRDefault="006E2399" w:rsidP="0052117B">
      <w:pPr>
        <w:pStyle w:val="1"/>
        <w:spacing w:before="120" w:after="120"/>
        <w:rPr>
          <w:rFonts w:ascii="Tahoma" w:hAnsi="Tahoma" w:cs="Tahoma"/>
        </w:rPr>
      </w:pPr>
      <w:bookmarkStart w:id="66" w:name="_Toc388992853"/>
      <w:bookmarkStart w:id="67" w:name="_Toc390863216"/>
      <w:proofErr w:type="spellStart"/>
      <w:r w:rsidRPr="007B0A26">
        <w:rPr>
          <w:rFonts w:ascii="Tahoma" w:hAnsi="Tahoma" w:cs="Tahoma"/>
        </w:rPr>
        <w:t>Сценарии</w:t>
      </w:r>
      <w:bookmarkEnd w:id="66"/>
      <w:bookmarkEnd w:id="67"/>
      <w:proofErr w:type="spellEnd"/>
    </w:p>
    <w:p w:rsidR="006E2399" w:rsidRPr="007B0A26" w:rsidRDefault="006E2399" w:rsidP="0052117B">
      <w:pPr>
        <w:pStyle w:val="21"/>
        <w:spacing w:before="120"/>
        <w:rPr>
          <w:rFonts w:ascii="Tahoma" w:hAnsi="Tahoma" w:cs="Tahoma"/>
          <w:lang w:val="ru-RU"/>
        </w:rPr>
      </w:pPr>
      <w:bookmarkStart w:id="68" w:name="_Toc388992854"/>
      <w:bookmarkStart w:id="69" w:name="_Toc390863217"/>
      <w:r w:rsidRPr="007B0A26">
        <w:rPr>
          <w:rFonts w:ascii="Tahoma" w:hAnsi="Tahoma" w:cs="Tahoma"/>
          <w:lang w:val="ru-RU"/>
        </w:rPr>
        <w:t>Выбор кинотеатра</w:t>
      </w:r>
      <w:bookmarkEnd w:id="68"/>
      <w:bookmarkEnd w:id="69"/>
    </w:p>
    <w:p w:rsidR="006E2399" w:rsidRPr="007B0A26" w:rsidRDefault="006E2399" w:rsidP="0052117B">
      <w:pPr>
        <w:pStyle w:val="31"/>
        <w:spacing w:before="120"/>
        <w:rPr>
          <w:rFonts w:ascii="Tahoma" w:hAnsi="Tahoma" w:cs="Tahoma"/>
          <w:lang w:val="ru-RU"/>
        </w:rPr>
      </w:pPr>
      <w:bookmarkStart w:id="70" w:name="_Toc388992855"/>
      <w:bookmarkStart w:id="71" w:name="_Toc390863218"/>
      <w:r w:rsidRPr="007B0A26">
        <w:rPr>
          <w:rFonts w:ascii="Tahoma" w:hAnsi="Tahoma" w:cs="Tahoma"/>
          <w:lang w:val="ru-RU"/>
        </w:rPr>
        <w:t>Основной сценарий заказа</w:t>
      </w:r>
      <w:bookmarkEnd w:id="70"/>
      <w:bookmarkEnd w:id="71"/>
    </w:p>
    <w:p w:rsidR="006E2399" w:rsidRPr="00EA2BDB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Pr="00EA2BDB">
        <w:rPr>
          <w:rFonts w:ascii="Tahoma" w:hAnsi="Tahoma"/>
          <w:sz w:val="20"/>
          <w:lang w:val="ru-RU"/>
        </w:rPr>
        <w:t>. Участник попадает на страницу «Список кинотеатров».</w:t>
      </w:r>
    </w:p>
    <w:p w:rsidR="006E2399" w:rsidRPr="00EA2BDB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EA2BDB">
        <w:rPr>
          <w:rFonts w:ascii="Tahoma" w:hAnsi="Tahoma"/>
          <w:sz w:val="20"/>
          <w:lang w:val="ru-RU"/>
        </w:rPr>
        <w:t xml:space="preserve">2. Участник выбирает город (по умолчанию </w:t>
      </w:r>
      <w:r w:rsidR="002E24E8" w:rsidRPr="009E49C7">
        <w:rPr>
          <w:rFonts w:ascii="Tahoma" w:hAnsi="Tahoma"/>
          <w:sz w:val="20"/>
          <w:lang w:val="ru-RU"/>
        </w:rPr>
        <w:t xml:space="preserve">город </w:t>
      </w:r>
      <w:r w:rsidR="00EA2BDB">
        <w:rPr>
          <w:rFonts w:ascii="Tahoma" w:hAnsi="Tahoma"/>
          <w:sz w:val="20"/>
          <w:lang w:val="ru-RU"/>
        </w:rPr>
        <w:t>Участника</w:t>
      </w:r>
      <w:r w:rsidR="00EA2BDB" w:rsidRPr="009E49C7">
        <w:rPr>
          <w:rFonts w:ascii="Tahoma" w:hAnsi="Tahoma"/>
          <w:sz w:val="20"/>
          <w:lang w:val="ru-RU"/>
        </w:rPr>
        <w:t xml:space="preserve"> </w:t>
      </w:r>
      <w:r w:rsidR="00EA2BDB">
        <w:rPr>
          <w:rFonts w:ascii="Tahoma" w:hAnsi="Tahoma"/>
          <w:sz w:val="20"/>
          <w:lang w:val="ru-RU"/>
        </w:rPr>
        <w:t>В</w:t>
      </w:r>
      <w:r w:rsidR="002E24E8" w:rsidRPr="009E49C7">
        <w:rPr>
          <w:rFonts w:ascii="Tahoma" w:hAnsi="Tahoma"/>
          <w:sz w:val="20"/>
          <w:lang w:val="ru-RU"/>
        </w:rPr>
        <w:t xml:space="preserve">иджет должен получать от </w:t>
      </w:r>
      <w:r w:rsidR="00EA2BDB">
        <w:rPr>
          <w:rFonts w:ascii="Tahoma" w:hAnsi="Tahoma"/>
          <w:sz w:val="20"/>
          <w:lang w:val="ru-RU"/>
        </w:rPr>
        <w:t>С</w:t>
      </w:r>
      <w:r w:rsidR="002E24E8" w:rsidRPr="009E49C7">
        <w:rPr>
          <w:rFonts w:ascii="Tahoma" w:hAnsi="Tahoma"/>
          <w:sz w:val="20"/>
          <w:lang w:val="ru-RU"/>
        </w:rPr>
        <w:t>айта «Коллекция»</w:t>
      </w:r>
      <w:r w:rsidRPr="00EA2BDB">
        <w:rPr>
          <w:rFonts w:ascii="Tahoma" w:hAnsi="Tahoma"/>
          <w:sz w:val="20"/>
          <w:lang w:val="ru-RU"/>
        </w:rPr>
        <w:t xml:space="preserve">), </w:t>
      </w:r>
      <w:r w:rsidR="00EA2BDB">
        <w:rPr>
          <w:rFonts w:ascii="Tahoma" w:hAnsi="Tahoma"/>
          <w:sz w:val="20"/>
          <w:lang w:val="ru-RU"/>
        </w:rPr>
        <w:t>С</w:t>
      </w:r>
      <w:r w:rsidRPr="00EA2BDB">
        <w:rPr>
          <w:rFonts w:ascii="Tahoma" w:hAnsi="Tahoma"/>
          <w:sz w:val="20"/>
          <w:lang w:val="ru-RU"/>
        </w:rPr>
        <w:t>истема применяет фильтр к списку кинотеатров (фильтр сохраняется до конца сессии или до изменения его Участником).</w:t>
      </w:r>
    </w:p>
    <w:p w:rsidR="006E2399" w:rsidRPr="00EA2BDB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EA2BDB">
        <w:rPr>
          <w:rFonts w:ascii="Tahoma" w:hAnsi="Tahoma"/>
          <w:sz w:val="20"/>
          <w:lang w:val="ru-RU"/>
        </w:rPr>
        <w:t xml:space="preserve">3. Если Участник вводит название кинотеатра, </w:t>
      </w:r>
      <w:r w:rsidR="00EA2BDB">
        <w:rPr>
          <w:rFonts w:ascii="Tahoma" w:hAnsi="Tahoma"/>
          <w:sz w:val="20"/>
          <w:lang w:val="ru-RU"/>
        </w:rPr>
        <w:t>С</w:t>
      </w:r>
      <w:r w:rsidRPr="00EA2BDB">
        <w:rPr>
          <w:rFonts w:ascii="Tahoma" w:hAnsi="Tahoma"/>
          <w:sz w:val="20"/>
          <w:lang w:val="ru-RU"/>
        </w:rPr>
        <w:t>истема применяет фильтр по названию к списку кинотеатров (фильтр сохраняется до конца сессии или до изменения его Участником).</w:t>
      </w:r>
    </w:p>
    <w:p w:rsidR="006E2399" w:rsidRPr="00EA2BDB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EA2BDB">
        <w:rPr>
          <w:rFonts w:ascii="Tahoma" w:hAnsi="Tahoma"/>
          <w:sz w:val="20"/>
          <w:lang w:val="ru-RU"/>
        </w:rPr>
        <w:t>4. Если Учас</w:t>
      </w:r>
      <w:r w:rsidR="0071368F" w:rsidRPr="00EA2BDB">
        <w:rPr>
          <w:rFonts w:ascii="Tahoma" w:hAnsi="Tahoma"/>
          <w:sz w:val="20"/>
          <w:lang w:val="ru-RU"/>
        </w:rPr>
        <w:t>т</w:t>
      </w:r>
      <w:r w:rsidRPr="00EA2BDB">
        <w:rPr>
          <w:rFonts w:ascii="Tahoma" w:hAnsi="Tahoma"/>
          <w:sz w:val="20"/>
          <w:lang w:val="ru-RU"/>
        </w:rPr>
        <w:t xml:space="preserve">ник хочет посмотреть еще кинотеатры, он нажимает кнокпу «Показать еще», </w:t>
      </w:r>
      <w:r w:rsidR="0071368F" w:rsidRPr="00EA2BDB">
        <w:rPr>
          <w:rFonts w:ascii="Tahoma" w:hAnsi="Tahoma"/>
          <w:sz w:val="20"/>
          <w:lang w:val="ru-RU"/>
        </w:rPr>
        <w:t>С</w:t>
      </w:r>
      <w:r w:rsidRPr="00EA2BDB">
        <w:rPr>
          <w:rFonts w:ascii="Tahoma" w:hAnsi="Tahoma"/>
          <w:sz w:val="20"/>
          <w:lang w:val="ru-RU"/>
        </w:rPr>
        <w:t xml:space="preserve">истема отображает еще 20 кинотеатров. Отображение кинотеатров </w:t>
      </w:r>
      <w:r w:rsidR="00CB3FC7" w:rsidRPr="00EA2BDB">
        <w:rPr>
          <w:rFonts w:ascii="Tahoma" w:hAnsi="Tahoma"/>
          <w:sz w:val="20"/>
          <w:lang w:val="ru-RU"/>
        </w:rPr>
        <w:t>в алфавитном порядке.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EA2BDB">
        <w:rPr>
          <w:rFonts w:ascii="Tahoma" w:hAnsi="Tahoma"/>
          <w:sz w:val="20"/>
          <w:lang w:val="ru-RU"/>
        </w:rPr>
        <w:t>5. Участник выбирает кинотеатр из списка и попадает</w:t>
      </w:r>
      <w:r w:rsidRPr="007B0A26">
        <w:rPr>
          <w:rFonts w:ascii="Tahoma" w:hAnsi="Tahoma"/>
          <w:sz w:val="20"/>
          <w:lang w:val="ru-RU"/>
        </w:rPr>
        <w:t xml:space="preserve"> на страницу «Кинотеатр».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 xml:space="preserve">6. Если Участник хочет заказать билет не на текущий день, он задает дату сеанса, </w:t>
      </w:r>
      <w:r w:rsidR="0071368F">
        <w:rPr>
          <w:rFonts w:ascii="Tahoma" w:hAnsi="Tahoma"/>
          <w:sz w:val="20"/>
          <w:lang w:val="ru-RU"/>
        </w:rPr>
        <w:t>С</w:t>
      </w:r>
      <w:r w:rsidRPr="0071368F">
        <w:rPr>
          <w:rFonts w:ascii="Tahoma" w:hAnsi="Tahoma"/>
          <w:sz w:val="20"/>
          <w:lang w:val="ru-RU"/>
        </w:rPr>
        <w:t>истема отображает список сеансов на указанный день с</w:t>
      </w:r>
      <w:r w:rsidR="00005796" w:rsidRPr="007B0A26">
        <w:rPr>
          <w:rFonts w:ascii="Tahoma" w:hAnsi="Tahoma"/>
          <w:sz w:val="20"/>
          <w:lang w:val="ru-RU"/>
        </w:rPr>
        <w:t>о</w:t>
      </w:r>
      <w:r w:rsidRPr="007B0A26">
        <w:rPr>
          <w:rFonts w:ascii="Tahoma" w:hAnsi="Tahoma"/>
          <w:sz w:val="20"/>
          <w:lang w:val="ru-RU"/>
        </w:rPr>
        <w:t xml:space="preserve"> временем.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7. Участник выбирает фильм и сеанс и попадает на страницу «Выбор мест».</w:t>
      </w:r>
    </w:p>
    <w:p w:rsidR="006E2399" w:rsidRPr="007B0A26" w:rsidRDefault="006E2399" w:rsidP="00722573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 xml:space="preserve">8. Участник выбирает одно или более мест, </w:t>
      </w:r>
      <w:r w:rsidR="00EA2BDB">
        <w:rPr>
          <w:rFonts w:ascii="Tahoma" w:hAnsi="Tahoma"/>
          <w:sz w:val="20"/>
          <w:lang w:val="ru-RU"/>
        </w:rPr>
        <w:t>С</w:t>
      </w:r>
      <w:r w:rsidRPr="00EA2BDB">
        <w:rPr>
          <w:rFonts w:ascii="Tahoma" w:hAnsi="Tahoma"/>
          <w:sz w:val="20"/>
          <w:lang w:val="ru-RU"/>
        </w:rPr>
        <w:t>истема отображает выбранные места (с рядом)</w:t>
      </w:r>
      <w:r w:rsidR="00066C38" w:rsidRPr="00EA2BDB">
        <w:rPr>
          <w:rFonts w:ascii="Tahoma" w:hAnsi="Tahoma"/>
          <w:sz w:val="20"/>
          <w:lang w:val="ru-RU"/>
        </w:rPr>
        <w:t xml:space="preserve"> </w:t>
      </w:r>
      <w:r w:rsidRPr="00EA2BDB">
        <w:rPr>
          <w:rFonts w:ascii="Tahoma" w:hAnsi="Tahoma"/>
          <w:sz w:val="20"/>
          <w:lang w:val="ru-RU"/>
        </w:rPr>
        <w:t>и сумму заказа в бонусах</w:t>
      </w:r>
      <w:r w:rsidR="00066C38" w:rsidRPr="007B0A26">
        <w:rPr>
          <w:rFonts w:ascii="Tahoma" w:hAnsi="Tahoma"/>
          <w:sz w:val="20"/>
          <w:lang w:val="ru-RU"/>
        </w:rPr>
        <w:t>;</w:t>
      </w:r>
      <w:r w:rsidRPr="007B0A26">
        <w:rPr>
          <w:rFonts w:ascii="Tahoma" w:hAnsi="Tahoma"/>
          <w:sz w:val="20"/>
          <w:lang w:val="ru-RU"/>
        </w:rPr>
        <w:t xml:space="preserve"> счетчик времени завершения заказа активизируется.</w:t>
      </w:r>
    </w:p>
    <w:p w:rsidR="006E2399" w:rsidRPr="007B0A26" w:rsidRDefault="00722573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9</w:t>
      </w:r>
      <w:r w:rsidR="006E2399" w:rsidRPr="007B0A26">
        <w:rPr>
          <w:rFonts w:ascii="Tahoma" w:hAnsi="Tahoma"/>
          <w:sz w:val="20"/>
          <w:lang w:val="ru-RU"/>
        </w:rPr>
        <w:t>. Участник нажимает кнопку «Продолжить».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0</w:t>
      </w:r>
      <w:r w:rsidRPr="007B0A26">
        <w:rPr>
          <w:rFonts w:ascii="Tahoma" w:hAnsi="Tahoma"/>
          <w:sz w:val="20"/>
          <w:lang w:val="ru-RU"/>
        </w:rPr>
        <w:t>. Участник попадает на страницу «Заказ» и проверяет правильность заказа.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1</w:t>
      </w:r>
      <w:r w:rsidRPr="007B0A26">
        <w:rPr>
          <w:rFonts w:ascii="Tahoma" w:hAnsi="Tahoma"/>
          <w:sz w:val="20"/>
          <w:lang w:val="ru-RU"/>
        </w:rPr>
        <w:t>. Участник вводит необходимые реквизиты (</w:t>
      </w:r>
      <w:r w:rsidRPr="007B0A26">
        <w:rPr>
          <w:rFonts w:ascii="Tahoma" w:hAnsi="Tahoma"/>
          <w:sz w:val="20"/>
        </w:rPr>
        <w:t>e</w:t>
      </w:r>
      <w:r w:rsidRPr="007B0A26">
        <w:rPr>
          <w:rFonts w:ascii="Tahoma" w:hAnsi="Tahoma"/>
          <w:sz w:val="20"/>
          <w:lang w:val="ru-RU"/>
        </w:rPr>
        <w:t>-</w:t>
      </w:r>
      <w:r w:rsidRPr="007B0A26">
        <w:rPr>
          <w:rFonts w:ascii="Tahoma" w:hAnsi="Tahoma"/>
          <w:sz w:val="20"/>
        </w:rPr>
        <w:t>mail</w:t>
      </w:r>
      <w:r w:rsidR="00CB3FC7" w:rsidRPr="007B0A26">
        <w:rPr>
          <w:rFonts w:ascii="Tahoma" w:hAnsi="Tahoma"/>
          <w:sz w:val="20"/>
          <w:lang w:val="ru-RU"/>
        </w:rPr>
        <w:t xml:space="preserve"> (опционально)</w:t>
      </w:r>
      <w:r w:rsidRPr="007B0A26">
        <w:rPr>
          <w:rFonts w:ascii="Tahoma" w:hAnsi="Tahoma"/>
          <w:sz w:val="20"/>
          <w:lang w:val="ru-RU"/>
        </w:rPr>
        <w:t>, мобильный телефон) и нажимает кнопку «Продолжить».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2</w:t>
      </w:r>
      <w:r w:rsidRPr="007B0A26">
        <w:rPr>
          <w:rFonts w:ascii="Tahoma" w:hAnsi="Tahoma"/>
          <w:sz w:val="20"/>
          <w:lang w:val="ru-RU"/>
        </w:rPr>
        <w:t xml:space="preserve">. Участник перенаправляется на </w:t>
      </w:r>
      <w:r w:rsidR="00892F81" w:rsidRPr="007B0A26">
        <w:rPr>
          <w:rFonts w:ascii="Tahoma" w:hAnsi="Tahoma"/>
          <w:sz w:val="20"/>
          <w:lang w:val="ru-RU"/>
        </w:rPr>
        <w:t xml:space="preserve">страницу подтверждения заказа </w:t>
      </w:r>
      <w:r w:rsidR="00730FA2">
        <w:rPr>
          <w:rFonts w:ascii="Tahoma" w:hAnsi="Tahoma"/>
          <w:sz w:val="20"/>
          <w:lang w:val="ru-RU"/>
        </w:rPr>
        <w:t>С</w:t>
      </w:r>
      <w:r w:rsidRPr="007B0A26">
        <w:rPr>
          <w:rFonts w:ascii="Tahoma" w:hAnsi="Tahoma"/>
          <w:sz w:val="20"/>
          <w:lang w:val="ru-RU"/>
        </w:rPr>
        <w:t>айт</w:t>
      </w:r>
      <w:r w:rsidR="00892F81" w:rsidRPr="0071368F">
        <w:rPr>
          <w:rFonts w:ascii="Tahoma" w:hAnsi="Tahoma"/>
          <w:sz w:val="20"/>
          <w:lang w:val="ru-RU"/>
        </w:rPr>
        <w:t>а</w:t>
      </w:r>
      <w:r w:rsidRPr="0071368F">
        <w:rPr>
          <w:rFonts w:ascii="Tahoma" w:hAnsi="Tahoma"/>
          <w:sz w:val="20"/>
          <w:lang w:val="ru-RU"/>
        </w:rPr>
        <w:t xml:space="preserve"> «Коллекция», где он должен пройти пр</w:t>
      </w:r>
      <w:r w:rsidRPr="007B0A26">
        <w:rPr>
          <w:rFonts w:ascii="Tahoma" w:hAnsi="Tahoma"/>
          <w:sz w:val="20"/>
          <w:lang w:val="ru-RU"/>
        </w:rPr>
        <w:t>оцедуру подтверждения заказа.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3</w:t>
      </w:r>
      <w:r w:rsidRPr="007B0A26">
        <w:rPr>
          <w:rFonts w:ascii="Tahoma" w:hAnsi="Tahoma"/>
          <w:sz w:val="20"/>
          <w:lang w:val="ru-RU"/>
        </w:rPr>
        <w:t>. Участник попадает на страницу «Благодарность», отображающую данные заказа и номера электронных билетов.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4</w:t>
      </w:r>
      <w:r w:rsidRPr="007B0A26">
        <w:rPr>
          <w:rFonts w:ascii="Tahoma" w:hAnsi="Tahoma"/>
          <w:sz w:val="20"/>
          <w:lang w:val="ru-RU"/>
        </w:rPr>
        <w:t>. Конец сценария.</w:t>
      </w:r>
    </w:p>
    <w:p w:rsidR="006E2399" w:rsidRPr="007B0A26" w:rsidRDefault="006E2399" w:rsidP="0052117B">
      <w:pPr>
        <w:rPr>
          <w:rFonts w:ascii="Tahoma" w:hAnsi="Tahoma" w:cs="Tahoma"/>
          <w:lang w:val="ru-RU"/>
        </w:rPr>
      </w:pPr>
    </w:p>
    <w:p w:rsidR="006E2399" w:rsidRPr="007B0A26" w:rsidRDefault="006E2399" w:rsidP="0052117B">
      <w:pPr>
        <w:pStyle w:val="21"/>
        <w:spacing w:before="120"/>
        <w:rPr>
          <w:rFonts w:ascii="Tahoma" w:hAnsi="Tahoma" w:cs="Tahoma"/>
          <w:lang w:val="ru-RU"/>
        </w:rPr>
      </w:pPr>
      <w:bookmarkStart w:id="72" w:name="_Toc388992856"/>
      <w:bookmarkStart w:id="73" w:name="_Toc390863219"/>
      <w:r w:rsidRPr="007B0A26">
        <w:rPr>
          <w:rFonts w:ascii="Tahoma" w:hAnsi="Tahoma" w:cs="Tahoma"/>
          <w:lang w:val="ru-RU"/>
        </w:rPr>
        <w:t>Выбор фильма</w:t>
      </w:r>
      <w:bookmarkEnd w:id="72"/>
      <w:bookmarkEnd w:id="73"/>
    </w:p>
    <w:p w:rsidR="006E2399" w:rsidRPr="007B0A26" w:rsidRDefault="006E2399" w:rsidP="0052117B">
      <w:pPr>
        <w:pStyle w:val="31"/>
        <w:spacing w:before="120"/>
        <w:rPr>
          <w:rStyle w:val="32"/>
          <w:rFonts w:ascii="Tahoma" w:hAnsi="Tahoma" w:cs="Tahoma"/>
          <w:bCs/>
          <w:lang w:val="ru-RU"/>
        </w:rPr>
      </w:pPr>
      <w:bookmarkStart w:id="74" w:name="_Toc388992857"/>
      <w:bookmarkStart w:id="75" w:name="_Toc390863220"/>
      <w:proofErr w:type="spellStart"/>
      <w:r w:rsidRPr="007B0A26">
        <w:rPr>
          <w:rStyle w:val="32"/>
          <w:rFonts w:ascii="Tahoma" w:hAnsi="Tahoma" w:cs="Tahoma"/>
        </w:rPr>
        <w:t>Основной</w:t>
      </w:r>
      <w:proofErr w:type="spellEnd"/>
      <w:r w:rsidRPr="007B0A26">
        <w:rPr>
          <w:rStyle w:val="32"/>
          <w:rFonts w:ascii="Tahoma" w:hAnsi="Tahoma" w:cs="Tahoma"/>
        </w:rPr>
        <w:t xml:space="preserve"> </w:t>
      </w:r>
      <w:proofErr w:type="spellStart"/>
      <w:r w:rsidRPr="007B0A26">
        <w:rPr>
          <w:rStyle w:val="32"/>
          <w:rFonts w:ascii="Tahoma" w:hAnsi="Tahoma" w:cs="Tahoma"/>
        </w:rPr>
        <w:t>сценарий</w:t>
      </w:r>
      <w:bookmarkEnd w:id="74"/>
      <w:bookmarkEnd w:id="75"/>
      <w:proofErr w:type="spellEnd"/>
    </w:p>
    <w:p w:rsidR="006E2399" w:rsidRPr="0071368F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 xml:space="preserve">1. </w:t>
      </w:r>
      <w:r w:rsidRPr="0071368F">
        <w:rPr>
          <w:rFonts w:ascii="Tahoma" w:hAnsi="Tahoma"/>
          <w:sz w:val="20"/>
          <w:lang w:val="ru-RU"/>
        </w:rPr>
        <w:t>Участник попадает на страницу «Список фильмов».</w:t>
      </w:r>
    </w:p>
    <w:p w:rsidR="006E2399" w:rsidRPr="0071368F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1368F">
        <w:rPr>
          <w:rFonts w:ascii="Tahoma" w:hAnsi="Tahoma"/>
          <w:sz w:val="20"/>
          <w:lang w:val="ru-RU"/>
        </w:rPr>
        <w:t xml:space="preserve">2. Участник выбирает город (по умолчанию </w:t>
      </w:r>
      <w:r w:rsidR="002E24E8" w:rsidRPr="009E49C7">
        <w:rPr>
          <w:rFonts w:ascii="Tahoma" w:hAnsi="Tahoma"/>
          <w:sz w:val="20"/>
          <w:lang w:val="ru-RU"/>
        </w:rPr>
        <w:t xml:space="preserve">город </w:t>
      </w:r>
      <w:r w:rsidR="00EA2BDB">
        <w:rPr>
          <w:rFonts w:ascii="Tahoma" w:hAnsi="Tahoma"/>
          <w:sz w:val="20"/>
          <w:lang w:val="ru-RU"/>
        </w:rPr>
        <w:t>Участника</w:t>
      </w:r>
      <w:r w:rsidR="00EA2BDB" w:rsidRPr="009E49C7">
        <w:rPr>
          <w:rFonts w:ascii="Tahoma" w:hAnsi="Tahoma"/>
          <w:sz w:val="20"/>
          <w:lang w:val="ru-RU"/>
        </w:rPr>
        <w:t xml:space="preserve"> </w:t>
      </w:r>
      <w:r w:rsidR="009E49C7">
        <w:rPr>
          <w:rFonts w:ascii="Tahoma" w:hAnsi="Tahoma"/>
          <w:sz w:val="20"/>
          <w:lang w:val="ru-RU"/>
        </w:rPr>
        <w:t>В</w:t>
      </w:r>
      <w:r w:rsidR="002E24E8" w:rsidRPr="009E49C7">
        <w:rPr>
          <w:rFonts w:ascii="Tahoma" w:hAnsi="Tahoma"/>
          <w:sz w:val="20"/>
          <w:lang w:val="ru-RU"/>
        </w:rPr>
        <w:t xml:space="preserve">иджет должен получать от </w:t>
      </w:r>
      <w:r w:rsidR="009E49C7">
        <w:rPr>
          <w:rFonts w:ascii="Tahoma" w:hAnsi="Tahoma"/>
          <w:sz w:val="20"/>
          <w:lang w:val="ru-RU"/>
        </w:rPr>
        <w:t>С</w:t>
      </w:r>
      <w:r w:rsidR="002E24E8" w:rsidRPr="009E49C7">
        <w:rPr>
          <w:rFonts w:ascii="Tahoma" w:hAnsi="Tahoma"/>
          <w:sz w:val="20"/>
          <w:lang w:val="ru-RU"/>
        </w:rPr>
        <w:t>айта «Коллекция»</w:t>
      </w:r>
      <w:r w:rsidRPr="0071368F">
        <w:rPr>
          <w:rFonts w:ascii="Tahoma" w:hAnsi="Tahoma"/>
          <w:sz w:val="20"/>
          <w:lang w:val="ru-RU"/>
        </w:rPr>
        <w:t xml:space="preserve">), </w:t>
      </w:r>
      <w:r w:rsidR="009E49C7">
        <w:rPr>
          <w:rFonts w:ascii="Tahoma" w:hAnsi="Tahoma"/>
          <w:sz w:val="20"/>
          <w:lang w:val="ru-RU"/>
        </w:rPr>
        <w:t>С</w:t>
      </w:r>
      <w:r w:rsidRPr="0071368F">
        <w:rPr>
          <w:rFonts w:ascii="Tahoma" w:hAnsi="Tahoma"/>
          <w:sz w:val="20"/>
          <w:lang w:val="ru-RU"/>
        </w:rPr>
        <w:t>истема применяет фильтр к списку фильмов (фильтр сохраняется до конца сессии или до изменения его Участником).</w:t>
      </w:r>
    </w:p>
    <w:p w:rsidR="006E2399" w:rsidRPr="00EA2BDB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EA2BDB">
        <w:rPr>
          <w:rFonts w:ascii="Tahoma" w:hAnsi="Tahoma"/>
          <w:sz w:val="20"/>
          <w:lang w:val="ru-RU"/>
        </w:rPr>
        <w:t xml:space="preserve">3. Если Участник вводит название фильма, </w:t>
      </w:r>
      <w:r w:rsidR="009E49C7">
        <w:rPr>
          <w:rFonts w:ascii="Tahoma" w:hAnsi="Tahoma"/>
          <w:sz w:val="20"/>
          <w:lang w:val="ru-RU"/>
        </w:rPr>
        <w:t>С</w:t>
      </w:r>
      <w:r w:rsidRPr="00EA2BDB">
        <w:rPr>
          <w:rFonts w:ascii="Tahoma" w:hAnsi="Tahoma"/>
          <w:sz w:val="20"/>
          <w:lang w:val="ru-RU"/>
        </w:rPr>
        <w:t>истема применяет фильтр по названию к списку фильмов (фильтр сохраняется до конца сессии или до изменения его Участником).</w:t>
      </w:r>
    </w:p>
    <w:p w:rsidR="006E2399" w:rsidRPr="0071368F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EA2BDB">
        <w:rPr>
          <w:rFonts w:ascii="Tahoma" w:hAnsi="Tahoma"/>
          <w:sz w:val="20"/>
          <w:lang w:val="ru-RU"/>
        </w:rPr>
        <w:t>4. Если Учас</w:t>
      </w:r>
      <w:r w:rsidR="0071368F" w:rsidRPr="00EA2BDB">
        <w:rPr>
          <w:rFonts w:ascii="Tahoma" w:hAnsi="Tahoma"/>
          <w:sz w:val="20"/>
          <w:lang w:val="ru-RU"/>
        </w:rPr>
        <w:t>т</w:t>
      </w:r>
      <w:r w:rsidRPr="00EA2BDB">
        <w:rPr>
          <w:rFonts w:ascii="Tahoma" w:hAnsi="Tahoma"/>
          <w:sz w:val="20"/>
          <w:lang w:val="ru-RU"/>
        </w:rPr>
        <w:t xml:space="preserve">ник хочет посмотреть еще фильмы, он нажимает кнокпу «Показать еще», </w:t>
      </w:r>
      <w:r w:rsidR="009E49C7">
        <w:rPr>
          <w:rFonts w:ascii="Tahoma" w:hAnsi="Tahoma"/>
          <w:sz w:val="20"/>
          <w:lang w:val="ru-RU"/>
        </w:rPr>
        <w:t>С</w:t>
      </w:r>
      <w:r w:rsidRPr="0071368F">
        <w:rPr>
          <w:rFonts w:ascii="Tahoma" w:hAnsi="Tahoma"/>
          <w:sz w:val="20"/>
          <w:lang w:val="ru-RU"/>
        </w:rPr>
        <w:t xml:space="preserve">истема отображает еще 20 фильмов. Отображение фильмов </w:t>
      </w:r>
      <w:r w:rsidR="00CB3FC7" w:rsidRPr="0071368F">
        <w:rPr>
          <w:rFonts w:ascii="Tahoma" w:hAnsi="Tahoma"/>
          <w:sz w:val="20"/>
          <w:lang w:val="ru-RU"/>
        </w:rPr>
        <w:t>в алфавитном порядке.</w:t>
      </w:r>
    </w:p>
    <w:p w:rsidR="006E2399" w:rsidRPr="0071368F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1368F">
        <w:rPr>
          <w:rFonts w:ascii="Tahoma" w:hAnsi="Tahoma"/>
          <w:sz w:val="20"/>
          <w:lang w:val="ru-RU"/>
        </w:rPr>
        <w:t>5. Участник выбирает фильм из списка и попадает на страницу «Фильм».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1368F">
        <w:rPr>
          <w:rFonts w:ascii="Tahoma" w:hAnsi="Tahoma"/>
          <w:sz w:val="20"/>
          <w:lang w:val="ru-RU"/>
        </w:rPr>
        <w:t>6. Если Участник хочет заказать</w:t>
      </w:r>
      <w:r w:rsidRPr="007B0A26">
        <w:rPr>
          <w:rFonts w:ascii="Tahoma" w:hAnsi="Tahoma"/>
          <w:sz w:val="20"/>
          <w:lang w:val="ru-RU"/>
        </w:rPr>
        <w:t xml:space="preserve"> билет не на текущий день, он задает дату сеанса, </w:t>
      </w:r>
      <w:r w:rsidR="009E49C7">
        <w:rPr>
          <w:rFonts w:ascii="Tahoma" w:hAnsi="Tahoma"/>
          <w:sz w:val="20"/>
          <w:lang w:val="ru-RU"/>
        </w:rPr>
        <w:t>С</w:t>
      </w:r>
      <w:r w:rsidRPr="0071368F">
        <w:rPr>
          <w:rFonts w:ascii="Tahoma" w:hAnsi="Tahoma"/>
          <w:sz w:val="20"/>
          <w:lang w:val="ru-RU"/>
        </w:rPr>
        <w:t>истема отображает список сеансов на указанный день с</w:t>
      </w:r>
      <w:r w:rsidR="00005796" w:rsidRPr="007B0A26">
        <w:rPr>
          <w:rFonts w:ascii="Tahoma" w:hAnsi="Tahoma"/>
          <w:sz w:val="20"/>
          <w:lang w:val="ru-RU"/>
        </w:rPr>
        <w:t>о</w:t>
      </w:r>
      <w:r w:rsidRPr="007B0A26">
        <w:rPr>
          <w:rFonts w:ascii="Tahoma" w:hAnsi="Tahoma"/>
          <w:sz w:val="20"/>
          <w:lang w:val="ru-RU"/>
        </w:rPr>
        <w:t xml:space="preserve"> временем</w:t>
      </w:r>
      <w:r w:rsidR="00CB3FC7" w:rsidRPr="007B0A26">
        <w:rPr>
          <w:rFonts w:ascii="Tahoma" w:hAnsi="Tahoma"/>
          <w:sz w:val="20"/>
          <w:lang w:val="ru-RU"/>
        </w:rPr>
        <w:t>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7. Участник выбирает сеанс и кинотеатр и попадает на страницу «Выбор мест».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 xml:space="preserve">8. </w:t>
      </w:r>
      <w:r w:rsidR="00005796" w:rsidRPr="007B0A26">
        <w:rPr>
          <w:rFonts w:ascii="Tahoma" w:hAnsi="Tahoma"/>
          <w:sz w:val="20"/>
          <w:lang w:val="ru-RU"/>
        </w:rPr>
        <w:t xml:space="preserve">Участник выбирает одно или более мест, </w:t>
      </w:r>
      <w:r w:rsidR="009E49C7">
        <w:rPr>
          <w:rFonts w:ascii="Tahoma" w:hAnsi="Tahoma"/>
          <w:sz w:val="20"/>
          <w:lang w:val="ru-RU"/>
        </w:rPr>
        <w:t>С</w:t>
      </w:r>
      <w:r w:rsidR="00005796" w:rsidRPr="00EA2BDB">
        <w:rPr>
          <w:rFonts w:ascii="Tahoma" w:hAnsi="Tahoma"/>
          <w:sz w:val="20"/>
          <w:lang w:val="ru-RU"/>
        </w:rPr>
        <w:t>истема отображает выбранные места (с рядом) и сумму заказа в бонусах</w:t>
      </w:r>
      <w:r w:rsidR="00005796" w:rsidRPr="007B0A26">
        <w:rPr>
          <w:rFonts w:ascii="Tahoma" w:hAnsi="Tahoma"/>
          <w:sz w:val="20"/>
          <w:lang w:val="ru-RU"/>
        </w:rPr>
        <w:t>; счетчик времени завершения заказа активизируется.</w:t>
      </w:r>
    </w:p>
    <w:p w:rsidR="006E2399" w:rsidRPr="007B0A26" w:rsidRDefault="00722573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9</w:t>
      </w:r>
      <w:r w:rsidR="006E2399" w:rsidRPr="007B0A26">
        <w:rPr>
          <w:rFonts w:ascii="Tahoma" w:hAnsi="Tahoma"/>
          <w:sz w:val="20"/>
          <w:lang w:val="ru-RU"/>
        </w:rPr>
        <w:t>. Участник нажимает кнопку «Продолжить».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0</w:t>
      </w:r>
      <w:r w:rsidRPr="007B0A26">
        <w:rPr>
          <w:rFonts w:ascii="Tahoma" w:hAnsi="Tahoma"/>
          <w:sz w:val="20"/>
          <w:lang w:val="ru-RU"/>
        </w:rPr>
        <w:t>. Участник попадает на страницу «Заказ» и проверяет правильность заказа.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1</w:t>
      </w:r>
      <w:r w:rsidRPr="007B0A26">
        <w:rPr>
          <w:rFonts w:ascii="Tahoma" w:hAnsi="Tahoma"/>
          <w:sz w:val="20"/>
          <w:lang w:val="ru-RU"/>
        </w:rPr>
        <w:t>. Участник вводит необходимые реквизиты (</w:t>
      </w:r>
      <w:r w:rsidR="00CB3FC7" w:rsidRPr="007B0A26">
        <w:rPr>
          <w:rFonts w:ascii="Tahoma" w:hAnsi="Tahoma"/>
          <w:sz w:val="20"/>
        </w:rPr>
        <w:t>e</w:t>
      </w:r>
      <w:r w:rsidR="00CB3FC7" w:rsidRPr="007B0A26">
        <w:rPr>
          <w:rFonts w:ascii="Tahoma" w:hAnsi="Tahoma"/>
          <w:sz w:val="20"/>
          <w:lang w:val="ru-RU"/>
        </w:rPr>
        <w:t>-</w:t>
      </w:r>
      <w:r w:rsidR="00CB3FC7" w:rsidRPr="007B0A26">
        <w:rPr>
          <w:rFonts w:ascii="Tahoma" w:hAnsi="Tahoma"/>
          <w:sz w:val="20"/>
        </w:rPr>
        <w:t>mail</w:t>
      </w:r>
      <w:r w:rsidR="00CB3FC7" w:rsidRPr="007B0A26">
        <w:rPr>
          <w:rFonts w:ascii="Tahoma" w:hAnsi="Tahoma"/>
          <w:sz w:val="20"/>
          <w:lang w:val="ru-RU"/>
        </w:rPr>
        <w:t xml:space="preserve"> (опционально), мобильный телефон</w:t>
      </w:r>
      <w:r w:rsidRPr="007B0A26">
        <w:rPr>
          <w:rFonts w:ascii="Tahoma" w:hAnsi="Tahoma"/>
          <w:sz w:val="20"/>
          <w:lang w:val="ru-RU"/>
        </w:rPr>
        <w:t>) и нажимает кнопку «Продолжить».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2</w:t>
      </w:r>
      <w:r w:rsidRPr="007B0A26">
        <w:rPr>
          <w:rFonts w:ascii="Tahoma" w:hAnsi="Tahoma"/>
          <w:sz w:val="20"/>
          <w:lang w:val="ru-RU"/>
        </w:rPr>
        <w:t xml:space="preserve">. </w:t>
      </w:r>
      <w:r w:rsidR="00892F81" w:rsidRPr="007B0A26">
        <w:rPr>
          <w:rFonts w:ascii="Tahoma" w:hAnsi="Tahoma"/>
          <w:sz w:val="20"/>
          <w:lang w:val="ru-RU"/>
        </w:rPr>
        <w:t xml:space="preserve">Участник перенаправляется на страницу подтверждения заказа </w:t>
      </w:r>
      <w:r w:rsidR="00730FA2">
        <w:rPr>
          <w:rFonts w:ascii="Tahoma" w:hAnsi="Tahoma"/>
          <w:sz w:val="20"/>
          <w:lang w:val="ru-RU"/>
        </w:rPr>
        <w:t>С</w:t>
      </w:r>
      <w:r w:rsidR="00892F81" w:rsidRPr="007B0A26">
        <w:rPr>
          <w:rFonts w:ascii="Tahoma" w:hAnsi="Tahoma"/>
          <w:sz w:val="20"/>
          <w:lang w:val="ru-RU"/>
        </w:rPr>
        <w:t>айта</w:t>
      </w:r>
      <w:r w:rsidR="00892F81" w:rsidRPr="0071368F">
        <w:rPr>
          <w:rFonts w:ascii="Tahoma" w:hAnsi="Tahoma"/>
          <w:sz w:val="20"/>
          <w:lang w:val="ru-RU"/>
        </w:rPr>
        <w:t xml:space="preserve"> «Коллекция», где он должен пройти процедуру подтверждения заказа.</w:t>
      </w:r>
    </w:p>
    <w:p w:rsidR="006E2399" w:rsidRPr="007B0A26" w:rsidRDefault="006E2399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3</w:t>
      </w:r>
      <w:r w:rsidRPr="007B0A26">
        <w:rPr>
          <w:rFonts w:ascii="Tahoma" w:hAnsi="Tahoma"/>
          <w:sz w:val="20"/>
          <w:lang w:val="ru-RU"/>
        </w:rPr>
        <w:t>. Участник попадает на страницу «Благодарность», отображающую данные заказа и номера электронных билетов.</w:t>
      </w:r>
    </w:p>
    <w:p w:rsidR="006E2399" w:rsidRPr="007B0A26" w:rsidRDefault="00005796" w:rsidP="0052117B">
      <w:pPr>
        <w:pStyle w:val="Content"/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1</w:t>
      </w:r>
      <w:r w:rsidR="00722573" w:rsidRPr="007B0A26">
        <w:rPr>
          <w:rFonts w:ascii="Tahoma" w:hAnsi="Tahoma"/>
          <w:sz w:val="20"/>
          <w:lang w:val="ru-RU"/>
        </w:rPr>
        <w:t>4</w:t>
      </w:r>
      <w:r w:rsidRPr="007B0A26">
        <w:rPr>
          <w:rFonts w:ascii="Tahoma" w:hAnsi="Tahoma"/>
          <w:sz w:val="20"/>
          <w:lang w:val="ru-RU"/>
        </w:rPr>
        <w:t>. Конец сценария.</w:t>
      </w:r>
    </w:p>
    <w:p w:rsidR="00324170" w:rsidRPr="007B0A26" w:rsidRDefault="00324170" w:rsidP="0052117B">
      <w:pPr>
        <w:pStyle w:val="1"/>
        <w:keepLines/>
        <w:tabs>
          <w:tab w:val="clear" w:pos="709"/>
          <w:tab w:val="left" w:pos="454"/>
        </w:tabs>
        <w:spacing w:before="120" w:after="120" w:line="276" w:lineRule="auto"/>
        <w:rPr>
          <w:rFonts w:ascii="Tahoma" w:hAnsi="Tahoma" w:cs="Tahoma"/>
        </w:rPr>
      </w:pPr>
      <w:bookmarkStart w:id="76" w:name="_Toc388992858"/>
      <w:bookmarkStart w:id="77" w:name="_Toc390863221"/>
      <w:r w:rsidRPr="007B0A26">
        <w:rPr>
          <w:rFonts w:ascii="Tahoma" w:hAnsi="Tahoma" w:cs="Tahoma"/>
          <w:lang w:val="ru-RU"/>
        </w:rPr>
        <w:t>Ограничения</w:t>
      </w:r>
      <w:bookmarkEnd w:id="76"/>
      <w:bookmarkEnd w:id="77"/>
    </w:p>
    <w:p w:rsidR="00324170" w:rsidRPr="007B0A26" w:rsidRDefault="00324170" w:rsidP="008E6A44">
      <w:pPr>
        <w:pStyle w:val="af"/>
        <w:numPr>
          <w:ilvl w:val="0"/>
          <w:numId w:val="2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Отмена заказа</w:t>
      </w:r>
      <w:r w:rsidR="00CB3FC7"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Pr="007B0A26">
        <w:rPr>
          <w:rFonts w:ascii="Tahoma" w:hAnsi="Tahoma" w:cs="Tahoma"/>
          <w:sz w:val="20"/>
          <w:szCs w:val="20"/>
          <w:lang w:val="ru-RU"/>
        </w:rPr>
        <w:t>приобретенных билетов после оплаты невозможна.</w:t>
      </w:r>
    </w:p>
    <w:p w:rsidR="00324170" w:rsidRPr="0071368F" w:rsidRDefault="00EC3F3A" w:rsidP="008E6A44">
      <w:pPr>
        <w:pStyle w:val="af"/>
        <w:numPr>
          <w:ilvl w:val="0"/>
          <w:numId w:val="2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Счетчик времени (15 минут до снятия брони по заказу) не отображается на страницах регистрации карты и подтверждения заказа одноразовым паролем. Поэтому если </w:t>
      </w:r>
      <w:r w:rsidR="00EA2BDB">
        <w:rPr>
          <w:rFonts w:ascii="Tahoma" w:hAnsi="Tahoma" w:cs="Tahoma"/>
          <w:sz w:val="20"/>
          <w:szCs w:val="20"/>
          <w:lang w:val="ru-RU"/>
        </w:rPr>
        <w:t>Участник</w:t>
      </w:r>
      <w:r w:rsidR="00EA2BDB" w:rsidRPr="00EA2BDB">
        <w:rPr>
          <w:rFonts w:ascii="Tahoma" w:hAnsi="Tahoma" w:cs="Tahoma"/>
          <w:sz w:val="20"/>
          <w:szCs w:val="20"/>
          <w:lang w:val="ru-RU"/>
        </w:rPr>
        <w:t xml:space="preserve"> </w:t>
      </w:r>
      <w:r w:rsidRPr="00EA2BDB">
        <w:rPr>
          <w:rFonts w:ascii="Tahoma" w:hAnsi="Tahoma" w:cs="Tahoma"/>
          <w:sz w:val="20"/>
          <w:szCs w:val="20"/>
          <w:lang w:val="ru-RU"/>
        </w:rPr>
        <w:t xml:space="preserve">на данных страницах провел много времени и за 15 минут не успел подтвердить заказ, </w:t>
      </w:r>
      <w:proofErr w:type="spellStart"/>
      <w:r w:rsidRPr="00EA2BDB">
        <w:rPr>
          <w:rFonts w:ascii="Tahoma" w:hAnsi="Tahoma" w:cs="Tahoma"/>
          <w:sz w:val="20"/>
          <w:szCs w:val="20"/>
          <w:lang w:val="ru-RU"/>
        </w:rPr>
        <w:t>Киноход</w:t>
      </w:r>
      <w:proofErr w:type="gramStart"/>
      <w:r w:rsidRPr="00EA2BDB">
        <w:rPr>
          <w:rFonts w:ascii="Tahoma" w:hAnsi="Tahoma" w:cs="Tahoma"/>
          <w:sz w:val="20"/>
          <w:szCs w:val="20"/>
          <w:lang w:val="ru-RU"/>
        </w:rPr>
        <w:t>.р</w:t>
      </w:r>
      <w:proofErr w:type="gramEnd"/>
      <w:r w:rsidRPr="00EA2BDB">
        <w:rPr>
          <w:rFonts w:ascii="Tahoma" w:hAnsi="Tahoma" w:cs="Tahoma"/>
          <w:sz w:val="20"/>
          <w:szCs w:val="20"/>
          <w:lang w:val="ru-RU"/>
        </w:rPr>
        <w:t>у</w:t>
      </w:r>
      <w:proofErr w:type="spellEnd"/>
      <w:r w:rsidRPr="00EA2BDB">
        <w:rPr>
          <w:rFonts w:ascii="Tahoma" w:hAnsi="Tahoma" w:cs="Tahoma"/>
          <w:sz w:val="20"/>
          <w:szCs w:val="20"/>
          <w:lang w:val="ru-RU"/>
        </w:rPr>
        <w:t xml:space="preserve"> 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бронь снимет. В этом случае заказ </w:t>
      </w:r>
      <w:r w:rsidR="00EA2BDB">
        <w:rPr>
          <w:rFonts w:ascii="Tahoma" w:hAnsi="Tahoma" w:cs="Tahoma"/>
          <w:sz w:val="20"/>
          <w:szCs w:val="20"/>
          <w:lang w:val="ru-RU"/>
        </w:rPr>
        <w:t>Участника</w:t>
      </w:r>
      <w:r w:rsidR="00EA2BDB"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выполнен не будет, о чем он узнает, после подтверждения оплаты. Соответственно, </w:t>
      </w:r>
      <w:r w:rsidR="00EA2BDB">
        <w:rPr>
          <w:rFonts w:ascii="Tahoma" w:hAnsi="Tahoma" w:cs="Tahoma"/>
          <w:sz w:val="20"/>
          <w:szCs w:val="20"/>
          <w:lang w:val="ru-RU"/>
        </w:rPr>
        <w:t>Участнику</w:t>
      </w:r>
      <w:r w:rsidR="00EA2BDB"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Pr="007B0A26">
        <w:rPr>
          <w:rFonts w:ascii="Tahoma" w:hAnsi="Tahoma" w:cs="Tahoma"/>
          <w:sz w:val="20"/>
          <w:szCs w:val="20"/>
          <w:lang w:val="ru-RU"/>
        </w:rPr>
        <w:t>придется совершать заказ заново</w:t>
      </w:r>
      <w:r w:rsidR="00324170" w:rsidRPr="0071368F">
        <w:rPr>
          <w:rFonts w:ascii="Tahoma" w:hAnsi="Tahoma" w:cs="Tahoma"/>
          <w:sz w:val="20"/>
          <w:szCs w:val="20"/>
          <w:lang w:val="ru-RU"/>
        </w:rPr>
        <w:t>.</w:t>
      </w:r>
    </w:p>
    <w:p w:rsidR="00324170" w:rsidRPr="007B0A26" w:rsidRDefault="00324170" w:rsidP="008E6A44">
      <w:pPr>
        <w:pStyle w:val="af"/>
        <w:numPr>
          <w:ilvl w:val="0"/>
          <w:numId w:val="2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proofErr w:type="spellStart"/>
      <w:r w:rsidRPr="0071368F">
        <w:rPr>
          <w:rFonts w:ascii="Tahoma" w:hAnsi="Tahoma" w:cs="Tahoma"/>
          <w:sz w:val="20"/>
          <w:szCs w:val="20"/>
          <w:lang w:val="ru-RU"/>
        </w:rPr>
        <w:t>Кладрификация</w:t>
      </w:r>
      <w:proofErr w:type="spellEnd"/>
      <w:r w:rsidRPr="0071368F">
        <w:rPr>
          <w:rFonts w:ascii="Tahoma" w:hAnsi="Tahoma" w:cs="Tahoma"/>
          <w:sz w:val="20"/>
          <w:szCs w:val="20"/>
          <w:lang w:val="ru-RU"/>
        </w:rPr>
        <w:t xml:space="preserve"> городов </w:t>
      </w:r>
      <w:proofErr w:type="spellStart"/>
      <w:r w:rsidRPr="0071368F">
        <w:rPr>
          <w:rFonts w:ascii="Tahoma" w:hAnsi="Tahoma" w:cs="Tahoma"/>
          <w:sz w:val="20"/>
          <w:szCs w:val="20"/>
          <w:lang w:val="ru-RU"/>
        </w:rPr>
        <w:t>Киноход</w:t>
      </w:r>
      <w:proofErr w:type="gramStart"/>
      <w:r w:rsidRPr="0071368F">
        <w:rPr>
          <w:rFonts w:ascii="Tahoma" w:hAnsi="Tahoma" w:cs="Tahoma"/>
          <w:sz w:val="20"/>
          <w:szCs w:val="20"/>
          <w:lang w:val="ru-RU"/>
        </w:rPr>
        <w:t>.р</w:t>
      </w:r>
      <w:proofErr w:type="gramEnd"/>
      <w:r w:rsidRPr="0071368F">
        <w:rPr>
          <w:rFonts w:ascii="Tahoma" w:hAnsi="Tahoma" w:cs="Tahoma"/>
          <w:sz w:val="20"/>
          <w:szCs w:val="20"/>
          <w:lang w:val="ru-RU"/>
        </w:rPr>
        <w:t>у</w:t>
      </w:r>
      <w:proofErr w:type="spellEnd"/>
      <w:r w:rsidR="00892F81" w:rsidRPr="0071368F">
        <w:rPr>
          <w:rFonts w:ascii="Tahoma" w:hAnsi="Tahoma" w:cs="Tahoma"/>
          <w:sz w:val="20"/>
          <w:szCs w:val="20"/>
          <w:lang w:val="ru-RU"/>
        </w:rPr>
        <w:t xml:space="preserve"> </w:t>
      </w:r>
      <w:r w:rsidR="00892F81" w:rsidRPr="007B0A26">
        <w:rPr>
          <w:rFonts w:ascii="Tahoma" w:hAnsi="Tahoma" w:cs="Tahoma"/>
          <w:sz w:val="20"/>
          <w:szCs w:val="20"/>
          <w:lang w:val="ru-RU"/>
        </w:rPr>
        <w:t xml:space="preserve">(города, в которых партнер </w:t>
      </w:r>
      <w:proofErr w:type="spellStart"/>
      <w:r w:rsidR="00892F81" w:rsidRPr="007B0A26">
        <w:rPr>
          <w:rFonts w:ascii="Tahoma" w:hAnsi="Tahoma" w:cs="Tahoma"/>
          <w:sz w:val="20"/>
          <w:szCs w:val="20"/>
          <w:lang w:val="ru-RU"/>
        </w:rPr>
        <w:t>Киноход.ру</w:t>
      </w:r>
      <w:proofErr w:type="spellEnd"/>
      <w:r w:rsidR="00892F81" w:rsidRPr="007B0A26">
        <w:rPr>
          <w:rFonts w:ascii="Tahoma" w:hAnsi="Tahoma" w:cs="Tahoma"/>
          <w:sz w:val="20"/>
          <w:szCs w:val="20"/>
          <w:lang w:val="ru-RU"/>
        </w:rPr>
        <w:t xml:space="preserve"> осуществляет продажу билетов)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выполняется разово, при добавлении новых городов нужно будет производить дополнительные работы.</w:t>
      </w:r>
    </w:p>
    <w:p w:rsidR="00324170" w:rsidRPr="007B0A26" w:rsidRDefault="00324170" w:rsidP="008E6A44">
      <w:pPr>
        <w:pStyle w:val="af"/>
        <w:numPr>
          <w:ilvl w:val="0"/>
          <w:numId w:val="2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Не активированные участники не имеют доступ к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виджету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>. Для них будет отображаться статическая страница с информацией по активации.</w:t>
      </w:r>
    </w:p>
    <w:p w:rsidR="00324170" w:rsidRPr="00730FA2" w:rsidRDefault="00324170" w:rsidP="008E6A44">
      <w:pPr>
        <w:pStyle w:val="af"/>
        <w:numPr>
          <w:ilvl w:val="0"/>
          <w:numId w:val="2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Электронную почту Участника </w:t>
      </w:r>
      <w:r w:rsidR="00EA2BDB">
        <w:rPr>
          <w:rFonts w:ascii="Tahoma" w:hAnsi="Tahoma" w:cs="Tahoma"/>
          <w:sz w:val="20"/>
          <w:szCs w:val="20"/>
          <w:lang w:val="ru-RU"/>
        </w:rPr>
        <w:t>С</w:t>
      </w:r>
      <w:r w:rsidRPr="00EA2BDB">
        <w:rPr>
          <w:rFonts w:ascii="Tahoma" w:hAnsi="Tahoma" w:cs="Tahoma"/>
          <w:sz w:val="20"/>
          <w:szCs w:val="20"/>
          <w:lang w:val="ru-RU"/>
        </w:rPr>
        <w:t>истема проверяет только на соответствие шаблону</w:t>
      </w:r>
      <w:r w:rsidR="005D66BB" w:rsidRPr="00EA2BDB">
        <w:rPr>
          <w:rFonts w:ascii="Tahoma" w:hAnsi="Tahoma" w:cs="Tahoma"/>
          <w:sz w:val="20"/>
          <w:szCs w:val="20"/>
          <w:lang w:val="ru-RU"/>
        </w:rPr>
        <w:t xml:space="preserve"> (проверка такая же, как на </w:t>
      </w:r>
      <w:r w:rsidR="00730FA2">
        <w:rPr>
          <w:rFonts w:ascii="Tahoma" w:hAnsi="Tahoma" w:cs="Tahoma"/>
          <w:sz w:val="20"/>
          <w:szCs w:val="20"/>
          <w:lang w:val="ru-RU"/>
        </w:rPr>
        <w:t>С</w:t>
      </w:r>
      <w:r w:rsidR="005D66BB" w:rsidRPr="00EA2BDB">
        <w:rPr>
          <w:rFonts w:ascii="Tahoma" w:hAnsi="Tahoma" w:cs="Tahoma"/>
          <w:sz w:val="20"/>
          <w:szCs w:val="20"/>
          <w:lang w:val="ru-RU"/>
        </w:rPr>
        <w:t>айте)</w:t>
      </w:r>
      <w:r w:rsidRPr="00730FA2">
        <w:rPr>
          <w:rFonts w:ascii="Tahoma" w:hAnsi="Tahoma" w:cs="Tahoma"/>
          <w:sz w:val="20"/>
          <w:szCs w:val="20"/>
          <w:lang w:val="ru-RU"/>
        </w:rPr>
        <w:t>. Не производится проверка на реальность существующего адреса.</w:t>
      </w:r>
    </w:p>
    <w:p w:rsidR="00324170" w:rsidRPr="00730FA2" w:rsidRDefault="00324170" w:rsidP="008E6A44">
      <w:pPr>
        <w:pStyle w:val="af"/>
        <w:keepLines/>
        <w:numPr>
          <w:ilvl w:val="0"/>
          <w:numId w:val="22"/>
        </w:numPr>
        <w:spacing w:line="276" w:lineRule="auto"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lastRenderedPageBreak/>
        <w:t xml:space="preserve">Не предполагается никакого уникального дизайна, при реализации будут использоваться стандартные элементы дизайна </w:t>
      </w:r>
      <w:r w:rsidR="009E49C7">
        <w:rPr>
          <w:rFonts w:ascii="Tahoma" w:hAnsi="Tahoma" w:cs="Tahoma"/>
          <w:sz w:val="20"/>
          <w:szCs w:val="20"/>
          <w:lang w:val="ru-RU"/>
        </w:rPr>
        <w:t>С</w:t>
      </w:r>
      <w:r w:rsidRPr="00730FA2">
        <w:rPr>
          <w:rFonts w:ascii="Tahoma" w:hAnsi="Tahoma" w:cs="Tahoma"/>
          <w:sz w:val="20"/>
          <w:szCs w:val="20"/>
          <w:lang w:val="ru-RU"/>
        </w:rPr>
        <w:t>айта "Коллекция".</w:t>
      </w:r>
    </w:p>
    <w:p w:rsidR="00324170" w:rsidRPr="007B0A26" w:rsidRDefault="00324170" w:rsidP="008E6A44">
      <w:pPr>
        <w:pStyle w:val="af"/>
        <w:keepLines/>
        <w:numPr>
          <w:ilvl w:val="0"/>
          <w:numId w:val="22"/>
        </w:numPr>
        <w:spacing w:line="276" w:lineRule="auto"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Дополнительного функционала, </w:t>
      </w:r>
      <w:proofErr w:type="gramStart"/>
      <w:r w:rsidRPr="007B0A26">
        <w:rPr>
          <w:rFonts w:ascii="Tahoma" w:hAnsi="Tahoma" w:cs="Tahoma"/>
          <w:sz w:val="20"/>
          <w:szCs w:val="20"/>
          <w:lang w:val="ru-RU"/>
        </w:rPr>
        <w:t>кроме</w:t>
      </w:r>
      <w:proofErr w:type="gramEnd"/>
      <w:r w:rsidRPr="007B0A26">
        <w:rPr>
          <w:rFonts w:ascii="Tahoma" w:hAnsi="Tahoma" w:cs="Tahoma"/>
          <w:sz w:val="20"/>
          <w:szCs w:val="20"/>
          <w:lang w:val="ru-RU"/>
        </w:rPr>
        <w:t xml:space="preserve"> указанного в данной спецификации</w:t>
      </w:r>
      <w:r w:rsidR="00D55416" w:rsidRPr="007B0A26">
        <w:rPr>
          <w:rFonts w:ascii="Tahoma" w:hAnsi="Tahoma" w:cs="Tahoma"/>
          <w:sz w:val="20"/>
          <w:szCs w:val="20"/>
          <w:lang w:val="ru-RU"/>
        </w:rPr>
        <w:t>,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не предусматривается.</w:t>
      </w:r>
    </w:p>
    <w:p w:rsidR="00FB1237" w:rsidRPr="007B0A26" w:rsidRDefault="00FB1237" w:rsidP="008E6A44">
      <w:pPr>
        <w:pStyle w:val="af"/>
        <w:keepLines/>
        <w:numPr>
          <w:ilvl w:val="0"/>
          <w:numId w:val="22"/>
        </w:numPr>
        <w:spacing w:line="276" w:lineRule="auto"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Дизайн интерфейсов страниц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виджета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 xml:space="preserve"> разрабатывает Заказчик.</w:t>
      </w:r>
    </w:p>
    <w:p w:rsidR="00CB3FC7" w:rsidRPr="007B0A26" w:rsidRDefault="0052117B" w:rsidP="0052117B">
      <w:pPr>
        <w:pStyle w:val="1"/>
        <w:spacing w:before="120" w:after="120"/>
        <w:rPr>
          <w:rFonts w:ascii="Tahoma" w:hAnsi="Tahoma" w:cs="Tahoma"/>
          <w:lang w:val="ru-RU"/>
        </w:rPr>
      </w:pPr>
      <w:bookmarkStart w:id="78" w:name="_Toc388992859"/>
      <w:bookmarkStart w:id="79" w:name="_Toc390863222"/>
      <w:r w:rsidRPr="007B0A26">
        <w:rPr>
          <w:rFonts w:ascii="Tahoma" w:hAnsi="Tahoma" w:cs="Tahoma"/>
          <w:lang w:val="ru-RU"/>
        </w:rPr>
        <w:t xml:space="preserve">Требования к </w:t>
      </w:r>
      <w:r w:rsidR="008C450D" w:rsidRPr="007B0A26">
        <w:rPr>
          <w:rFonts w:ascii="Tahoma" w:hAnsi="Tahoma" w:cs="Tahoma"/>
          <w:lang w:val="ru-RU"/>
        </w:rPr>
        <w:t>предоставлению материалов</w:t>
      </w:r>
      <w:r w:rsidRPr="007B0A26">
        <w:rPr>
          <w:rFonts w:ascii="Tahoma" w:hAnsi="Tahoma" w:cs="Tahoma"/>
          <w:lang w:val="ru-RU"/>
        </w:rPr>
        <w:t xml:space="preserve"> Заказчик</w:t>
      </w:r>
      <w:bookmarkEnd w:id="78"/>
      <w:r w:rsidR="008C450D" w:rsidRPr="007B0A26">
        <w:rPr>
          <w:rFonts w:ascii="Tahoma" w:hAnsi="Tahoma" w:cs="Tahoma"/>
          <w:lang w:val="ru-RU"/>
        </w:rPr>
        <w:t>ом</w:t>
      </w:r>
      <w:bookmarkEnd w:id="79"/>
    </w:p>
    <w:p w:rsidR="0052117B" w:rsidRPr="007B0A26" w:rsidRDefault="0052117B" w:rsidP="008E6A44">
      <w:pPr>
        <w:pStyle w:val="af"/>
        <w:numPr>
          <w:ilvl w:val="0"/>
          <w:numId w:val="25"/>
        </w:numPr>
        <w:spacing w:line="360" w:lineRule="auto"/>
        <w:ind w:left="426" w:hanging="357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Заказчику необходимо предоставить </w:t>
      </w:r>
      <w:r w:rsidR="006F1488" w:rsidRPr="007B0A26">
        <w:rPr>
          <w:rFonts w:ascii="Tahoma" w:hAnsi="Tahoma" w:cs="Tahoma"/>
          <w:sz w:val="20"/>
          <w:szCs w:val="20"/>
          <w:lang w:val="ru-RU"/>
        </w:rPr>
        <w:t xml:space="preserve">Исполнителю </w:t>
      </w:r>
      <w:r w:rsidR="00FB1237" w:rsidRPr="007B0A26">
        <w:rPr>
          <w:rFonts w:ascii="Tahoma" w:hAnsi="Tahoma" w:cs="Tahoma"/>
          <w:sz w:val="20"/>
          <w:szCs w:val="20"/>
          <w:lang w:val="ru-RU"/>
        </w:rPr>
        <w:t>контент (тексты, иллюстрации, ссылки и пр.)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следующих статистических страниц:</w:t>
      </w:r>
    </w:p>
    <w:p w:rsidR="0052117B" w:rsidRPr="0071368F" w:rsidRDefault="0052117B" w:rsidP="008E6A44">
      <w:pPr>
        <w:pStyle w:val="Content"/>
        <w:numPr>
          <w:ilvl w:val="0"/>
          <w:numId w:val="30"/>
        </w:numPr>
        <w:tabs>
          <w:tab w:val="clear" w:pos="480"/>
          <w:tab w:val="left" w:pos="709"/>
        </w:tabs>
        <w:spacing w:before="120" w:after="120"/>
        <w:ind w:hanging="357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о</w:t>
      </w:r>
      <w:r w:rsidRPr="0071368F">
        <w:rPr>
          <w:rFonts w:ascii="Tahoma" w:hAnsi="Tahoma"/>
          <w:sz w:val="20"/>
          <w:lang w:val="ru-RU"/>
        </w:rPr>
        <w:t>ферта,</w:t>
      </w:r>
    </w:p>
    <w:p w:rsidR="0052117B" w:rsidRPr="007B0A26" w:rsidRDefault="0052117B" w:rsidP="008E6A44">
      <w:pPr>
        <w:pStyle w:val="Content"/>
        <w:numPr>
          <w:ilvl w:val="0"/>
          <w:numId w:val="30"/>
        </w:numPr>
        <w:tabs>
          <w:tab w:val="clear" w:pos="480"/>
          <w:tab w:val="left" w:pos="709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инструкции по получению билета,</w:t>
      </w:r>
    </w:p>
    <w:p w:rsidR="0052117B" w:rsidRPr="007B0A26" w:rsidRDefault="0052117B" w:rsidP="008E6A44">
      <w:pPr>
        <w:pStyle w:val="Content"/>
        <w:numPr>
          <w:ilvl w:val="0"/>
          <w:numId w:val="30"/>
        </w:numPr>
        <w:tabs>
          <w:tab w:val="clear" w:pos="480"/>
          <w:tab w:val="left" w:pos="709"/>
        </w:tabs>
        <w:spacing w:before="120" w:after="120"/>
        <w:rPr>
          <w:rFonts w:ascii="Tahoma" w:hAnsi="Tahoma"/>
          <w:sz w:val="20"/>
          <w:lang w:val="ru-RU"/>
        </w:rPr>
      </w:pPr>
      <w:r w:rsidRPr="007B0A26">
        <w:rPr>
          <w:rFonts w:ascii="Tahoma" w:hAnsi="Tahoma"/>
          <w:sz w:val="20"/>
          <w:lang w:val="ru-RU"/>
        </w:rPr>
        <w:t>инструкции по оформлению заказа.</w:t>
      </w:r>
    </w:p>
    <w:p w:rsidR="0052117B" w:rsidRPr="007B0A26" w:rsidRDefault="0052117B" w:rsidP="008E6A44">
      <w:pPr>
        <w:pStyle w:val="af"/>
        <w:numPr>
          <w:ilvl w:val="0"/>
          <w:numId w:val="25"/>
        </w:numPr>
        <w:spacing w:line="360" w:lineRule="auto"/>
        <w:ind w:left="426" w:hanging="357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Заказчику необходимо предоставить </w:t>
      </w:r>
      <w:r w:rsidR="006F1488" w:rsidRPr="007B0A26">
        <w:rPr>
          <w:rFonts w:ascii="Tahoma" w:hAnsi="Tahoma" w:cs="Tahoma"/>
          <w:sz w:val="20"/>
          <w:szCs w:val="20"/>
          <w:lang w:val="ru-RU"/>
        </w:rPr>
        <w:t xml:space="preserve">Исполнителю 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API </w:t>
      </w:r>
      <w:bookmarkStart w:id="80" w:name="_GoBack"/>
      <w:bookmarkEnd w:id="80"/>
      <w:r w:rsidRPr="007B0A26">
        <w:rPr>
          <w:rFonts w:ascii="Tahoma" w:hAnsi="Tahoma" w:cs="Tahoma"/>
          <w:sz w:val="20"/>
          <w:szCs w:val="20"/>
          <w:lang w:val="ru-RU"/>
        </w:rPr>
        <w:t>со всеми необходимыми для реализации Т</w:t>
      </w:r>
      <w:r w:rsidR="00EA2BDB">
        <w:rPr>
          <w:rFonts w:ascii="Tahoma" w:hAnsi="Tahoma" w:cs="Tahoma"/>
          <w:sz w:val="20"/>
          <w:szCs w:val="20"/>
          <w:lang w:val="ru-RU"/>
        </w:rPr>
        <w:t xml:space="preserve">ехнического </w:t>
      </w:r>
      <w:r w:rsidRPr="007B0A26">
        <w:rPr>
          <w:rFonts w:ascii="Tahoma" w:hAnsi="Tahoma" w:cs="Tahoma"/>
          <w:sz w:val="20"/>
          <w:szCs w:val="20"/>
          <w:lang w:val="ru-RU"/>
        </w:rPr>
        <w:t>З</w:t>
      </w:r>
      <w:r w:rsidR="00EA2BDB">
        <w:rPr>
          <w:rFonts w:ascii="Tahoma" w:hAnsi="Tahoma" w:cs="Tahoma"/>
          <w:sz w:val="20"/>
          <w:szCs w:val="20"/>
          <w:lang w:val="ru-RU"/>
        </w:rPr>
        <w:t>адания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доработками, а именно:</w:t>
      </w:r>
    </w:p>
    <w:p w:rsidR="0052117B" w:rsidRPr="007B0A26" w:rsidRDefault="0052117B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1368F">
        <w:rPr>
          <w:rFonts w:ascii="Tahoma" w:hAnsi="Tahoma" w:cs="Tahoma"/>
          <w:sz w:val="20"/>
          <w:szCs w:val="20"/>
          <w:lang w:val="ru-RU"/>
        </w:rPr>
        <w:t xml:space="preserve">необходимо модифицировать </w:t>
      </w:r>
      <w:r w:rsidRPr="0071368F">
        <w:rPr>
          <w:rFonts w:ascii="Tahoma" w:hAnsi="Tahoma" w:cs="Tahoma"/>
          <w:sz w:val="20"/>
          <w:szCs w:val="20"/>
        </w:rPr>
        <w:t>API</w:t>
      </w:r>
      <w:r w:rsidRPr="0071368F">
        <w:rPr>
          <w:rFonts w:ascii="Tahoma" w:hAnsi="Tahoma" w:cs="Tahoma"/>
          <w:sz w:val="20"/>
          <w:szCs w:val="20"/>
          <w:lang w:val="ru-RU"/>
        </w:rPr>
        <w:t xml:space="preserve"> оплаты таким образом, чтобы имелась возможность Участникам приобретать билеты по «гарантии» последующей безналичной оплаты со стороны Системы «Коллекция». Эта гарантия заключается в пере</w:t>
      </w:r>
      <w:r w:rsidRPr="007B0A26">
        <w:rPr>
          <w:rFonts w:ascii="Tahoma" w:hAnsi="Tahoma" w:cs="Tahoma"/>
          <w:sz w:val="20"/>
          <w:szCs w:val="20"/>
          <w:lang w:val="ru-RU"/>
        </w:rPr>
        <w:t>даче информации по согласованному протоколу.</w:t>
      </w:r>
    </w:p>
    <w:p w:rsidR="0052117B" w:rsidRPr="007B0A26" w:rsidRDefault="0052117B" w:rsidP="008E6A44">
      <w:pPr>
        <w:pStyle w:val="af"/>
        <w:numPr>
          <w:ilvl w:val="0"/>
          <w:numId w:val="25"/>
        </w:numPr>
        <w:spacing w:line="360" w:lineRule="auto"/>
        <w:ind w:left="426" w:hanging="357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Заказчику необходимо </w:t>
      </w:r>
      <w:r w:rsidR="00FB1237" w:rsidRPr="007B0A26">
        <w:rPr>
          <w:rFonts w:ascii="Tahoma" w:hAnsi="Tahoma" w:cs="Tahoma"/>
          <w:sz w:val="20"/>
          <w:szCs w:val="20"/>
          <w:lang w:val="ru-RU"/>
        </w:rPr>
        <w:t>разработать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r w:rsidR="00D311FF" w:rsidRPr="007B0A26">
        <w:rPr>
          <w:rFonts w:ascii="Tahoma" w:hAnsi="Tahoma" w:cs="Tahoma"/>
          <w:sz w:val="20"/>
          <w:szCs w:val="20"/>
          <w:lang w:val="ru-RU"/>
        </w:rPr>
        <w:t xml:space="preserve">и предоставить Исполнителю </w:t>
      </w:r>
      <w:r w:rsidRPr="007B0A26">
        <w:rPr>
          <w:rFonts w:ascii="Tahoma" w:hAnsi="Tahoma" w:cs="Tahoma"/>
          <w:sz w:val="20"/>
          <w:szCs w:val="20"/>
          <w:lang w:val="ru-RU"/>
        </w:rPr>
        <w:t xml:space="preserve">дизайн интерфейсов всех страниц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виджета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>, а именно:</w:t>
      </w:r>
    </w:p>
    <w:p w:rsidR="00FB1237" w:rsidRPr="007B0A26" w:rsidRDefault="00FB1237" w:rsidP="008E6A44">
      <w:pPr>
        <w:pStyle w:val="af"/>
        <w:numPr>
          <w:ilvl w:val="0"/>
          <w:numId w:val="3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Динамические страницы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«Список фильмов», см. раздел 2.1.1;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«Фильм», см. раздел 2.2.1;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«Список кинотеатров», см. раздел 2.3.1;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«Кинотеатр», см. раздел 2.4.1;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«Выбор мест», см. раздел 2.5.1;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«Заказ», см. раздел 2.6.1;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Страница 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«Благодарность», см. раздел 2.7.1;</w:t>
      </w:r>
    </w:p>
    <w:p w:rsidR="0052117B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Страница ошибки (необходимы м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акеты окон с сообщением об ошибках, см. раздел 2.8.1, 2.9.1, 2.10.1</w:t>
      </w:r>
      <w:r w:rsidRPr="007B0A26">
        <w:rPr>
          <w:rFonts w:ascii="Tahoma" w:hAnsi="Tahoma" w:cs="Tahoma"/>
          <w:sz w:val="20"/>
          <w:szCs w:val="20"/>
          <w:lang w:val="ru-RU"/>
        </w:rPr>
        <w:t>)</w:t>
      </w:r>
      <w:r w:rsidR="0052117B"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324170" w:rsidRPr="007B0A26" w:rsidRDefault="00FB1237" w:rsidP="008E6A44">
      <w:pPr>
        <w:pStyle w:val="af"/>
        <w:numPr>
          <w:ilvl w:val="0"/>
          <w:numId w:val="32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Статические страницы</w:t>
      </w:r>
      <w:r w:rsidR="008C450D" w:rsidRPr="007B0A26">
        <w:rPr>
          <w:rFonts w:ascii="Tahoma" w:hAnsi="Tahoma" w:cs="Tahoma"/>
          <w:sz w:val="20"/>
          <w:szCs w:val="20"/>
          <w:lang w:val="ru-RU"/>
        </w:rPr>
        <w:t>, см. раздел 3;</w:t>
      </w:r>
    </w:p>
    <w:p w:rsidR="00FB1237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Страница «Оф</w:t>
      </w:r>
      <w:r w:rsidR="00FB1237" w:rsidRPr="007B0A26">
        <w:rPr>
          <w:rFonts w:ascii="Tahoma" w:hAnsi="Tahoma" w:cs="Tahoma"/>
          <w:sz w:val="20"/>
          <w:szCs w:val="20"/>
          <w:lang w:val="ru-RU"/>
        </w:rPr>
        <w:t>ерта</w:t>
      </w:r>
      <w:r w:rsidRPr="007B0A26">
        <w:rPr>
          <w:rFonts w:ascii="Tahoma" w:hAnsi="Tahoma" w:cs="Tahoma"/>
          <w:sz w:val="20"/>
          <w:szCs w:val="20"/>
          <w:lang w:val="ru-RU"/>
        </w:rPr>
        <w:t>»;</w:t>
      </w:r>
    </w:p>
    <w:p w:rsidR="00FB1237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Страница «И</w:t>
      </w:r>
      <w:r w:rsidR="00FB1237" w:rsidRPr="007B0A26">
        <w:rPr>
          <w:rFonts w:ascii="Tahoma" w:hAnsi="Tahoma" w:cs="Tahoma"/>
          <w:sz w:val="20"/>
          <w:szCs w:val="20"/>
          <w:lang w:val="ru-RU"/>
        </w:rPr>
        <w:t xml:space="preserve">нструкции по получению </w:t>
      </w:r>
      <w:r w:rsidRPr="007B0A26">
        <w:rPr>
          <w:rFonts w:ascii="Tahoma" w:hAnsi="Tahoma" w:cs="Tahoma"/>
          <w:sz w:val="20"/>
          <w:szCs w:val="20"/>
          <w:lang w:val="ru-RU"/>
        </w:rPr>
        <w:t>билета»;</w:t>
      </w:r>
    </w:p>
    <w:p w:rsidR="00FB1237" w:rsidRPr="007B0A26" w:rsidRDefault="008C450D" w:rsidP="008E6A44">
      <w:pPr>
        <w:pStyle w:val="af"/>
        <w:numPr>
          <w:ilvl w:val="0"/>
          <w:numId w:val="29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Страница «И</w:t>
      </w:r>
      <w:r w:rsidR="00FB1237" w:rsidRPr="007B0A26">
        <w:rPr>
          <w:rFonts w:ascii="Tahoma" w:hAnsi="Tahoma" w:cs="Tahoma"/>
          <w:sz w:val="20"/>
          <w:szCs w:val="20"/>
          <w:lang w:val="ru-RU"/>
        </w:rPr>
        <w:t>нструкции по оформлению заказа</w:t>
      </w:r>
      <w:r w:rsidRPr="007B0A26">
        <w:rPr>
          <w:rFonts w:ascii="Tahoma" w:hAnsi="Tahoma" w:cs="Tahoma"/>
          <w:sz w:val="20"/>
          <w:szCs w:val="20"/>
          <w:lang w:val="ru-RU"/>
        </w:rPr>
        <w:t>»</w:t>
      </w:r>
      <w:r w:rsidR="00FB1237"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681074" w:rsidRPr="007B0A26" w:rsidRDefault="00681074" w:rsidP="00FB1237">
      <w:pPr>
        <w:spacing w:line="360" w:lineRule="auto"/>
        <w:ind w:left="360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При разработке дизайна страниц (их всех элементов страниц) необходимо выполнять следующие требования:</w:t>
      </w:r>
    </w:p>
    <w:p w:rsidR="00681074" w:rsidRPr="007B0A26" w:rsidRDefault="00681074" w:rsidP="008E6A44">
      <w:pPr>
        <w:pStyle w:val="af"/>
        <w:numPr>
          <w:ilvl w:val="0"/>
          <w:numId w:val="33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Ширина</w:t>
      </w:r>
      <w:r w:rsidR="00045006" w:rsidRPr="007B0A26">
        <w:rPr>
          <w:rFonts w:ascii="Tahoma" w:hAnsi="Tahoma" w:cs="Tahoma"/>
          <w:sz w:val="20"/>
          <w:szCs w:val="20"/>
          <w:lang w:val="ru-RU"/>
        </w:rPr>
        <w:t xml:space="preserve"> </w:t>
      </w:r>
      <w:proofErr w:type="spellStart"/>
      <w:r w:rsidR="00045006" w:rsidRPr="007B0A26">
        <w:rPr>
          <w:rFonts w:ascii="Tahoma" w:hAnsi="Tahoma" w:cs="Tahoma"/>
          <w:sz w:val="20"/>
          <w:szCs w:val="20"/>
          <w:lang w:val="ru-RU"/>
        </w:rPr>
        <w:t>виджета</w:t>
      </w:r>
      <w:proofErr w:type="spellEnd"/>
      <w:r w:rsidR="00045006" w:rsidRPr="007B0A26">
        <w:rPr>
          <w:rFonts w:ascii="Tahoma" w:hAnsi="Tahoma" w:cs="Tahoma"/>
          <w:sz w:val="20"/>
          <w:szCs w:val="20"/>
          <w:lang w:val="ru-RU"/>
        </w:rPr>
        <w:t xml:space="preserve"> должна составлять </w:t>
      </w:r>
      <w:r w:rsidR="001F76BF" w:rsidRPr="007B0A26">
        <w:rPr>
          <w:rFonts w:ascii="Tahoma" w:hAnsi="Tahoma" w:cs="Tahoma"/>
          <w:sz w:val="20"/>
          <w:szCs w:val="20"/>
          <w:lang w:val="ru-RU"/>
        </w:rPr>
        <w:t xml:space="preserve">976 </w:t>
      </w:r>
      <w:proofErr w:type="spellStart"/>
      <w:r w:rsidR="001F76BF" w:rsidRPr="007B0A26">
        <w:rPr>
          <w:rFonts w:ascii="Tahoma" w:hAnsi="Tahoma" w:cs="Tahoma"/>
          <w:sz w:val="20"/>
          <w:szCs w:val="20"/>
          <w:lang w:val="ru-RU"/>
        </w:rPr>
        <w:t>px</w:t>
      </w:r>
      <w:proofErr w:type="spellEnd"/>
      <w:r w:rsidR="001F76BF" w:rsidRPr="007B0A26">
        <w:rPr>
          <w:rFonts w:ascii="Tahoma" w:hAnsi="Tahoma" w:cs="Tahoma"/>
          <w:sz w:val="20"/>
          <w:szCs w:val="20"/>
          <w:lang w:val="ru-RU"/>
        </w:rPr>
        <w:t>.</w:t>
      </w:r>
    </w:p>
    <w:p w:rsidR="00681074" w:rsidRPr="00730FA2" w:rsidRDefault="00681074" w:rsidP="008E6A44">
      <w:pPr>
        <w:pStyle w:val="af"/>
        <w:numPr>
          <w:ilvl w:val="0"/>
          <w:numId w:val="33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lastRenderedPageBreak/>
        <w:t xml:space="preserve">Все элементы страниц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виджета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 xml:space="preserve"> должны быть стандартными для </w:t>
      </w:r>
      <w:r w:rsidR="00730FA2">
        <w:rPr>
          <w:rFonts w:ascii="Tahoma" w:hAnsi="Tahoma" w:cs="Tahoma"/>
          <w:sz w:val="20"/>
          <w:szCs w:val="20"/>
          <w:lang w:val="ru-RU"/>
        </w:rPr>
        <w:t>С</w:t>
      </w:r>
      <w:r w:rsidRPr="00730FA2">
        <w:rPr>
          <w:rFonts w:ascii="Tahoma" w:hAnsi="Tahoma" w:cs="Tahoma"/>
          <w:sz w:val="20"/>
          <w:szCs w:val="20"/>
          <w:lang w:val="ru-RU"/>
        </w:rPr>
        <w:t xml:space="preserve">айта «Коллекция»: </w:t>
      </w:r>
      <w:proofErr w:type="spellStart"/>
      <w:r w:rsidRPr="00730FA2">
        <w:rPr>
          <w:rFonts w:ascii="Tahoma" w:hAnsi="Tahoma" w:cs="Tahoma"/>
          <w:sz w:val="20"/>
          <w:szCs w:val="20"/>
          <w:lang w:val="ru-RU"/>
        </w:rPr>
        <w:t>должы</w:t>
      </w:r>
      <w:proofErr w:type="spellEnd"/>
      <w:r w:rsidRPr="00730FA2">
        <w:rPr>
          <w:rFonts w:ascii="Tahoma" w:hAnsi="Tahoma" w:cs="Tahoma"/>
          <w:sz w:val="20"/>
          <w:szCs w:val="20"/>
          <w:lang w:val="ru-RU"/>
        </w:rPr>
        <w:t xml:space="preserve"> быть выполнены в том же виде, работать по тому же принципу.</w:t>
      </w:r>
    </w:p>
    <w:p w:rsidR="00681074" w:rsidRPr="007B0A26" w:rsidRDefault="00681074" w:rsidP="008E6A44">
      <w:pPr>
        <w:pStyle w:val="af"/>
        <w:numPr>
          <w:ilvl w:val="0"/>
          <w:numId w:val="33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 xml:space="preserve">Нельзя использовать всплывающие окна (и прочие элементы, увеличивающиеся больше размера самого </w:t>
      </w:r>
      <w:proofErr w:type="spellStart"/>
      <w:r w:rsidRPr="007B0A26">
        <w:rPr>
          <w:rFonts w:ascii="Tahoma" w:hAnsi="Tahoma" w:cs="Tahoma"/>
          <w:sz w:val="20"/>
          <w:szCs w:val="20"/>
          <w:lang w:val="ru-RU"/>
        </w:rPr>
        <w:t>iframe</w:t>
      </w:r>
      <w:proofErr w:type="spellEnd"/>
      <w:r w:rsidRPr="007B0A26">
        <w:rPr>
          <w:rFonts w:ascii="Tahoma" w:hAnsi="Tahoma" w:cs="Tahoma"/>
          <w:sz w:val="20"/>
          <w:szCs w:val="20"/>
          <w:lang w:val="ru-RU"/>
        </w:rPr>
        <w:t xml:space="preserve"> или предполагающие затемнение области </w:t>
      </w:r>
      <w:r w:rsidR="00730FA2">
        <w:rPr>
          <w:rFonts w:ascii="Tahoma" w:hAnsi="Tahoma" w:cs="Tahoma"/>
          <w:sz w:val="20"/>
          <w:szCs w:val="20"/>
          <w:lang w:val="ru-RU"/>
        </w:rPr>
        <w:t>С</w:t>
      </w:r>
      <w:r w:rsidRPr="00730FA2">
        <w:rPr>
          <w:rFonts w:ascii="Tahoma" w:hAnsi="Tahoma" w:cs="Tahoma"/>
          <w:sz w:val="20"/>
          <w:szCs w:val="20"/>
          <w:lang w:val="ru-RU"/>
        </w:rPr>
        <w:t>айта).</w:t>
      </w:r>
      <w:r w:rsidR="001F76BF" w:rsidRPr="00730FA2">
        <w:rPr>
          <w:rFonts w:ascii="Tahoma" w:hAnsi="Tahoma" w:cs="Tahoma"/>
          <w:sz w:val="20"/>
          <w:szCs w:val="20"/>
          <w:lang w:val="ru-RU"/>
        </w:rPr>
        <w:t xml:space="preserve"> В </w:t>
      </w:r>
      <w:proofErr w:type="spellStart"/>
      <w:r w:rsidR="001F76BF" w:rsidRPr="007B0A26">
        <w:rPr>
          <w:rFonts w:ascii="Tahoma" w:hAnsi="Tahoma" w:cs="Tahoma"/>
          <w:sz w:val="20"/>
          <w:szCs w:val="20"/>
          <w:lang w:val="ru-RU"/>
        </w:rPr>
        <w:t>iframe</w:t>
      </w:r>
      <w:proofErr w:type="spellEnd"/>
      <w:r w:rsidR="001F76BF" w:rsidRPr="007B0A26">
        <w:rPr>
          <w:rFonts w:ascii="Tahoma" w:hAnsi="Tahoma" w:cs="Tahoma"/>
          <w:sz w:val="20"/>
          <w:szCs w:val="20"/>
          <w:lang w:val="ru-RU"/>
        </w:rPr>
        <w:t xml:space="preserve"> нет возможности использовать </w:t>
      </w:r>
      <w:proofErr w:type="spellStart"/>
      <w:r w:rsidR="001F76BF" w:rsidRPr="007B0A26">
        <w:rPr>
          <w:rFonts w:ascii="Tahoma" w:hAnsi="Tahoma" w:cs="Tahoma"/>
          <w:sz w:val="20"/>
          <w:szCs w:val="20"/>
          <w:lang w:val="ru-RU"/>
        </w:rPr>
        <w:t>lightbox</w:t>
      </w:r>
      <w:proofErr w:type="spellEnd"/>
      <w:r w:rsidR="001F76BF" w:rsidRPr="007B0A26">
        <w:rPr>
          <w:rFonts w:ascii="Tahoma" w:hAnsi="Tahoma" w:cs="Tahoma"/>
          <w:sz w:val="20"/>
          <w:szCs w:val="20"/>
          <w:lang w:val="ru-RU"/>
        </w:rPr>
        <w:t>-подобные плагины.</w:t>
      </w:r>
    </w:p>
    <w:p w:rsidR="00681074" w:rsidRPr="007B0A26" w:rsidRDefault="00681074" w:rsidP="008E6A44">
      <w:pPr>
        <w:pStyle w:val="af"/>
        <w:numPr>
          <w:ilvl w:val="0"/>
          <w:numId w:val="33"/>
        </w:num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7B0A26">
        <w:rPr>
          <w:rFonts w:ascii="Tahoma" w:hAnsi="Tahoma" w:cs="Tahoma"/>
          <w:sz w:val="20"/>
          <w:szCs w:val="20"/>
          <w:lang w:val="ru-RU"/>
        </w:rPr>
        <w:t>При разработке дизайна элементов нельзя планировать в их функционале анимации, которые будут увеличивать высоту страницы (например, разворачивающиеся списки).</w:t>
      </w:r>
    </w:p>
    <w:p w:rsidR="00D311FF" w:rsidRPr="006479C7" w:rsidRDefault="00D311FF" w:rsidP="00681074">
      <w:pPr>
        <w:spacing w:line="360" w:lineRule="auto"/>
        <w:contextualSpacing/>
        <w:rPr>
          <w:rFonts w:ascii="Tahoma" w:hAnsi="Tahoma" w:cs="Tahoma"/>
          <w:sz w:val="20"/>
          <w:lang w:val="ru-RU"/>
        </w:rPr>
      </w:pPr>
    </w:p>
    <w:p w:rsidR="00FB1237" w:rsidRPr="007B0A26" w:rsidRDefault="00D311FF" w:rsidP="00681074">
      <w:pPr>
        <w:spacing w:line="360" w:lineRule="auto"/>
        <w:contextualSpacing/>
        <w:rPr>
          <w:rFonts w:ascii="Tahoma" w:hAnsi="Tahoma" w:cs="Tahoma"/>
          <w:sz w:val="20"/>
          <w:szCs w:val="20"/>
          <w:lang w:val="ru-RU"/>
        </w:rPr>
      </w:pPr>
      <w:r w:rsidRPr="00972087">
        <w:rPr>
          <w:rFonts w:ascii="Tahoma" w:hAnsi="Tahoma" w:cs="Tahoma" w:hint="eastAsia"/>
          <w:sz w:val="20"/>
          <w:lang w:val="ru-RU"/>
        </w:rPr>
        <w:t>Необходимые</w:t>
      </w:r>
      <w:r w:rsidRPr="00972087">
        <w:rPr>
          <w:rFonts w:ascii="Tahoma" w:hAnsi="Tahoma" w:cs="Tahoma"/>
          <w:sz w:val="20"/>
          <w:lang w:val="ru-RU"/>
        </w:rPr>
        <w:t xml:space="preserve"> </w:t>
      </w:r>
      <w:r w:rsidRPr="00972087">
        <w:rPr>
          <w:rFonts w:ascii="Tahoma" w:hAnsi="Tahoma" w:cs="Tahoma" w:hint="eastAsia"/>
          <w:sz w:val="20"/>
          <w:lang w:val="ru-RU"/>
        </w:rPr>
        <w:t>со</w:t>
      </w:r>
      <w:r w:rsidRPr="00972087">
        <w:rPr>
          <w:rFonts w:ascii="Tahoma" w:hAnsi="Tahoma" w:cs="Tahoma"/>
          <w:sz w:val="20"/>
          <w:lang w:val="ru-RU"/>
        </w:rPr>
        <w:t xml:space="preserve"> </w:t>
      </w:r>
      <w:r w:rsidRPr="00276071">
        <w:rPr>
          <w:rFonts w:ascii="Tahoma" w:hAnsi="Tahoma" w:cs="Tahoma" w:hint="eastAsia"/>
          <w:sz w:val="20"/>
          <w:lang w:val="ru-RU"/>
        </w:rPr>
        <w:t>стороны</w:t>
      </w:r>
      <w:r w:rsidRPr="009E49C7">
        <w:rPr>
          <w:rFonts w:ascii="Tahoma" w:hAnsi="Tahoma" w:cs="Tahoma"/>
          <w:sz w:val="20"/>
          <w:lang w:val="ru-RU"/>
        </w:rPr>
        <w:t xml:space="preserve"> </w:t>
      </w:r>
      <w:r w:rsidRPr="009E49C7">
        <w:rPr>
          <w:rFonts w:ascii="Tahoma" w:hAnsi="Tahoma" w:cs="Tahoma" w:hint="eastAsia"/>
          <w:sz w:val="20"/>
          <w:lang w:val="ru-RU"/>
        </w:rPr>
        <w:t>Заказчика</w:t>
      </w:r>
      <w:r w:rsidRPr="009E49C7">
        <w:rPr>
          <w:rFonts w:ascii="Tahoma" w:hAnsi="Tahoma" w:cs="Tahoma"/>
          <w:sz w:val="20"/>
          <w:lang w:val="ru-RU"/>
        </w:rPr>
        <w:t xml:space="preserve"> </w:t>
      </w:r>
      <w:r w:rsidRPr="009E49C7">
        <w:rPr>
          <w:rFonts w:ascii="Tahoma" w:hAnsi="Tahoma" w:cs="Tahoma" w:hint="eastAsia"/>
          <w:sz w:val="20"/>
          <w:lang w:val="ru-RU"/>
        </w:rPr>
        <w:t>материалы</w:t>
      </w:r>
      <w:r w:rsidRPr="009E49C7">
        <w:rPr>
          <w:rFonts w:ascii="Tahoma" w:hAnsi="Tahoma" w:cs="Tahoma"/>
          <w:sz w:val="20"/>
          <w:lang w:val="ru-RU"/>
        </w:rPr>
        <w:t xml:space="preserve"> </w:t>
      </w:r>
      <w:r w:rsidRPr="009E49C7">
        <w:rPr>
          <w:rFonts w:ascii="Tahoma" w:hAnsi="Tahoma" w:cs="Tahoma" w:hint="eastAsia"/>
          <w:sz w:val="20"/>
          <w:lang w:val="ru-RU"/>
        </w:rPr>
        <w:t>и</w:t>
      </w:r>
      <w:r w:rsidRPr="009E49C7">
        <w:rPr>
          <w:rFonts w:ascii="Tahoma" w:hAnsi="Tahoma" w:cs="Tahoma"/>
          <w:sz w:val="20"/>
          <w:lang w:val="ru-RU"/>
        </w:rPr>
        <w:t>/</w:t>
      </w:r>
      <w:r w:rsidRPr="00765C89">
        <w:rPr>
          <w:rFonts w:ascii="Tahoma" w:hAnsi="Tahoma" w:cs="Tahoma" w:hint="eastAsia"/>
          <w:sz w:val="20"/>
          <w:lang w:val="ru-RU"/>
        </w:rPr>
        <w:t>или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информация</w:t>
      </w:r>
      <w:r w:rsidRPr="00765C89">
        <w:rPr>
          <w:rFonts w:ascii="Tahoma" w:hAnsi="Tahoma" w:cs="Tahoma"/>
          <w:sz w:val="20"/>
          <w:lang w:val="ru-RU"/>
        </w:rPr>
        <w:t xml:space="preserve">, </w:t>
      </w:r>
      <w:r w:rsidRPr="00765C89">
        <w:rPr>
          <w:rFonts w:ascii="Tahoma" w:hAnsi="Tahoma" w:cs="Tahoma" w:hint="eastAsia"/>
          <w:sz w:val="20"/>
          <w:lang w:val="ru-RU"/>
        </w:rPr>
        <w:t>в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том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числе</w:t>
      </w:r>
      <w:r w:rsidRPr="00765C89">
        <w:rPr>
          <w:rFonts w:ascii="Tahoma" w:hAnsi="Tahoma" w:cs="Tahoma"/>
          <w:sz w:val="20"/>
          <w:lang w:val="ru-RU"/>
        </w:rPr>
        <w:t xml:space="preserve">, </w:t>
      </w:r>
      <w:proofErr w:type="gramStart"/>
      <w:r w:rsidRPr="00765C89">
        <w:rPr>
          <w:rFonts w:ascii="Tahoma" w:hAnsi="Tahoma" w:cs="Tahoma" w:hint="eastAsia"/>
          <w:sz w:val="20"/>
          <w:lang w:val="ru-RU"/>
        </w:rPr>
        <w:t>но</w:t>
      </w:r>
      <w:proofErr w:type="gramEnd"/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не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ограничиваясь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информацией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о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завершении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работ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на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стороне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Заказчика</w:t>
      </w:r>
      <w:r w:rsidRPr="00765C89">
        <w:rPr>
          <w:rFonts w:ascii="Tahoma" w:hAnsi="Tahoma" w:cs="Tahoma"/>
          <w:sz w:val="20"/>
          <w:lang w:val="ru-RU"/>
        </w:rPr>
        <w:t xml:space="preserve">, </w:t>
      </w:r>
      <w:r w:rsidRPr="00765C89">
        <w:rPr>
          <w:rFonts w:ascii="Tahoma" w:hAnsi="Tahoma" w:cs="Tahoma" w:hint="eastAsia"/>
          <w:sz w:val="20"/>
          <w:lang w:val="ru-RU"/>
        </w:rPr>
        <w:t>предоставляются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Исполнителю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путем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направления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сообщения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электронной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почты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на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адрес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r w:rsidRPr="00765C89">
        <w:rPr>
          <w:rFonts w:ascii="Tahoma" w:hAnsi="Tahoma" w:cs="Tahoma" w:hint="eastAsia"/>
          <w:sz w:val="20"/>
          <w:lang w:val="ru-RU"/>
        </w:rPr>
        <w:t>Исполнителя</w:t>
      </w:r>
      <w:r w:rsidRPr="00765C89">
        <w:rPr>
          <w:rFonts w:ascii="Tahoma" w:hAnsi="Tahoma" w:cs="Tahoma"/>
          <w:sz w:val="20"/>
          <w:lang w:val="ru-RU"/>
        </w:rPr>
        <w:t xml:space="preserve"> </w:t>
      </w:r>
      <w:hyperlink r:id="rId22" w:history="1">
        <w:r w:rsidRPr="00765C89">
          <w:rPr>
            <w:rStyle w:val="aff0"/>
            <w:rFonts w:ascii="Tahoma" w:hAnsi="Tahoma" w:cs="Tahoma"/>
            <w:sz w:val="20"/>
            <w:lang w:val="ru-RU"/>
          </w:rPr>
          <w:t>evgeniya.chzhan@rapidsoft.ru</w:t>
        </w:r>
      </w:hyperlink>
    </w:p>
    <w:sectPr w:rsidR="00FB1237" w:rsidRPr="007B0A26" w:rsidSect="00221C6F">
      <w:headerReference w:type="default" r:id="rId23"/>
      <w:footerReference w:type="default" r:id="rId24"/>
      <w:headerReference w:type="first" r:id="rId25"/>
      <w:pgSz w:w="11906" w:h="16838"/>
      <w:pgMar w:top="1418" w:right="851" w:bottom="1559" w:left="1418" w:header="709" w:footer="3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81B" w:rsidRDefault="0051381B" w:rsidP="002129C0">
      <w:r>
        <w:separator/>
      </w:r>
    </w:p>
  </w:endnote>
  <w:endnote w:type="continuationSeparator" w:id="0">
    <w:p w:rsidR="0051381B" w:rsidRDefault="0051381B" w:rsidP="00212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49C7" w:rsidRPr="000C6F79" w:rsidRDefault="009E49C7" w:rsidP="00BB704F">
    <w:pPr>
      <w:pStyle w:val="afc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8D5BB6A" wp14:editId="5A83A19B">
              <wp:simplePos x="0" y="0"/>
              <wp:positionH relativeFrom="column">
                <wp:posOffset>4757420</wp:posOffset>
              </wp:positionH>
              <wp:positionV relativeFrom="paragraph">
                <wp:posOffset>-1905</wp:posOffset>
              </wp:positionV>
              <wp:extent cx="1379855" cy="431165"/>
              <wp:effectExtent l="0" t="0" r="10795" b="26035"/>
              <wp:wrapNone/>
              <wp:docPr id="8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79855" cy="43116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5400" cap="flat" cmpd="sng" algn="ctr">
                        <a:solidFill>
                          <a:sysClr val="window" lastClr="FFFFFF"/>
                        </a:solidFill>
                        <a:prstDash val="solid"/>
                      </a:ln>
                      <a:effectLst/>
                    </wps:spPr>
                    <wps:txbx>
                      <w:txbxContent>
                        <w:p w:rsidR="009E49C7" w:rsidRPr="00AF4B66" w:rsidRDefault="009E49C7" w:rsidP="00ED4C81">
                          <w:pPr>
                            <w:rPr>
                              <w:color w:val="000000"/>
                            </w:rPr>
                          </w:pPr>
                          <w:proofErr w:type="spellStart"/>
                          <w:r w:rsidRPr="00AF4B66">
                            <w:rPr>
                              <w:color w:val="000000"/>
                            </w:rPr>
                            <w:t>Стр</w:t>
                          </w:r>
                          <w:proofErr w:type="spellEnd"/>
                          <w:r w:rsidRPr="00AF4B66">
                            <w:rPr>
                              <w:color w:val="000000"/>
                            </w:rPr>
                            <w:t>.</w:t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 w:rsidRPr="00AF4B66">
                            <w:rPr>
                              <w:color w:val="000000"/>
                            </w:rPr>
                            <w:fldChar w:fldCharType="begin"/>
                          </w:r>
                          <w:r w:rsidRPr="00AF4B66">
                            <w:rPr>
                              <w:color w:val="000000"/>
                            </w:rPr>
                            <w:instrText xml:space="preserve"> PAGE  \* Arabic  \* MERGEFORMAT </w:instrText>
                          </w:r>
                          <w:r w:rsidRPr="00AF4B66">
                            <w:rPr>
                              <w:color w:val="000000"/>
                            </w:rPr>
                            <w:fldChar w:fldCharType="separate"/>
                          </w:r>
                          <w:r w:rsidR="00D717CF">
                            <w:rPr>
                              <w:noProof/>
                              <w:color w:val="000000"/>
                            </w:rPr>
                            <w:t>22</w:t>
                          </w:r>
                          <w:r w:rsidRPr="00AF4B66">
                            <w:rPr>
                              <w:color w:val="000000"/>
                            </w:rPr>
                            <w:fldChar w:fldCharType="end"/>
                          </w:r>
                          <w:r w:rsidRPr="00AF4B66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из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fldSimple w:instr=" NUMPAGES   \* MERGEFORMAT ">
                            <w:r w:rsidR="00D717CF" w:rsidRPr="00D717CF">
                              <w:rPr>
                                <w:noProof/>
                                <w:color w:val="000000"/>
                              </w:rPr>
                              <w:t>32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  <a:scene3d>
                        <a:camera prst="orthographicFront"/>
                        <a:lightRig rig="threePt" dir="t"/>
                      </a:scene3d>
                      <a:sp3d extrusionH="57150">
                        <a:extrusionClr>
                          <a:schemeClr val="bg1"/>
                        </a:extrusionClr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26" style="position:absolute;margin-left:374.6pt;margin-top:-.15pt;width:108.65pt;height:33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" fillcolor="window" strokecolor="window" strokeweight="2pt">
              <v:path arrowok="t"/>
              <v:textbox>
                <w:txbxContent>
                  <w:p w:rsidR="009E49C7" w:rsidRPr="00AF4B66" w:rsidRDefault="009E49C7" w:rsidP="00ED4C81">
                    <w:pPr>
                      <w:rPr>
                        <w:color w:val="000000"/>
                      </w:rPr>
                    </w:pPr>
                    <w:proofErr w:type="spellStart"/>
                    <w:r w:rsidRPr="00AF4B66">
                      <w:rPr>
                        <w:color w:val="000000"/>
                      </w:rPr>
                      <w:t>Стр</w:t>
                    </w:r>
                    <w:proofErr w:type="spellEnd"/>
                    <w:r w:rsidRPr="00AF4B66">
                      <w:rPr>
                        <w:color w:val="000000"/>
                      </w:rPr>
                      <w:t>.</w:t>
                    </w:r>
                    <w:r>
                      <w:rPr>
                        <w:color w:val="000000"/>
                      </w:rPr>
                      <w:t xml:space="preserve"> </w:t>
                    </w:r>
                    <w:r w:rsidRPr="00AF4B66">
                      <w:rPr>
                        <w:color w:val="000000"/>
                      </w:rPr>
                      <w:fldChar w:fldCharType="begin"/>
                    </w:r>
                    <w:r w:rsidRPr="00AF4B66">
                      <w:rPr>
                        <w:color w:val="000000"/>
                      </w:rPr>
                      <w:instrText xml:space="preserve"> PAGE  \* Arabic  \* MERGEFORMAT </w:instrText>
                    </w:r>
                    <w:r w:rsidRPr="00AF4B66">
                      <w:rPr>
                        <w:color w:val="000000"/>
                      </w:rPr>
                      <w:fldChar w:fldCharType="separate"/>
                    </w:r>
                    <w:r w:rsidR="00D717CF">
                      <w:rPr>
                        <w:noProof/>
                        <w:color w:val="000000"/>
                      </w:rPr>
                      <w:t>22</w:t>
                    </w:r>
                    <w:r w:rsidRPr="00AF4B66">
                      <w:rPr>
                        <w:color w:val="000000"/>
                      </w:rPr>
                      <w:fldChar w:fldCharType="end"/>
                    </w:r>
                    <w:r w:rsidRPr="00AF4B66">
                      <w:rPr>
                        <w:color w:val="000000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</w:rPr>
                      <w:t>из</w:t>
                    </w:r>
                    <w:proofErr w:type="spellEnd"/>
                    <w:r>
                      <w:rPr>
                        <w:color w:val="000000"/>
                      </w:rPr>
                      <w:t xml:space="preserve"> </w:t>
                    </w:r>
                    <w:fldSimple w:instr=" NUMPAGES   \* MERGEFORMAT ">
                      <w:r w:rsidR="00D717CF" w:rsidRPr="00D717CF">
                        <w:rPr>
                          <w:noProof/>
                          <w:color w:val="000000"/>
                        </w:rPr>
                        <w:t>32</w:t>
                      </w:r>
                    </w:fldSimple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4294967286" distB="4294967286" distL="114300" distR="114300" simplePos="0" relativeHeight="251658240" behindDoc="0" locked="0" layoutInCell="1" allowOverlap="1" wp14:anchorId="06DB97D2" wp14:editId="315C04F8">
              <wp:simplePos x="0" y="0"/>
              <wp:positionH relativeFrom="column">
                <wp:posOffset>18415</wp:posOffset>
              </wp:positionH>
              <wp:positionV relativeFrom="paragraph">
                <wp:posOffset>-124461</wp:posOffset>
              </wp:positionV>
              <wp:extent cx="6120130" cy="0"/>
              <wp:effectExtent l="0" t="0" r="13970" b="19050"/>
              <wp:wrapNone/>
              <wp:docPr id="7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89C6DA5" id="Прямая соединительная линия 11" o:spid="_x0000_s1026" style="position:absolute;flip:x;z-index:251658240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text;mso-width-percent:0;mso-height-percent:0;mso-width-relative:margin;mso-height-relative:margin" from="1.45pt,-9.8pt" to="483.35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"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81B" w:rsidRDefault="0051381B" w:rsidP="002129C0">
      <w:r>
        <w:separator/>
      </w:r>
    </w:p>
  </w:footnote>
  <w:footnote w:type="continuationSeparator" w:id="0">
    <w:p w:rsidR="0051381B" w:rsidRDefault="0051381B" w:rsidP="00212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49C7" w:rsidRPr="005F67BA" w:rsidRDefault="009E49C7" w:rsidP="005F67BA">
    <w:pPr>
      <w:jc w:val="right"/>
      <w:rPr>
        <w:b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49C7" w:rsidRPr="003945F8" w:rsidRDefault="009E49C7" w:rsidP="008326D4">
    <w:pPr>
      <w:pStyle w:val="afe"/>
      <w:spacing w:after="0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5EED416"/>
    <w:lvl w:ilvl="0">
      <w:start w:val="1"/>
      <w:numFmt w:val="decimal"/>
      <w:pStyle w:val="5"/>
      <w:lvlText w:val="%1."/>
      <w:lvlJc w:val="left"/>
      <w:pPr>
        <w:tabs>
          <w:tab w:val="num" w:pos="3686"/>
        </w:tabs>
        <w:ind w:left="3686" w:hanging="567"/>
      </w:pPr>
      <w:rPr>
        <w:rFonts w:hint="default"/>
      </w:rPr>
    </w:lvl>
  </w:abstractNum>
  <w:abstractNum w:abstractNumId="1">
    <w:nsid w:val="FFFFFF7D"/>
    <w:multiLevelType w:val="singleLevel"/>
    <w:tmpl w:val="2458B4EC"/>
    <w:lvl w:ilvl="0">
      <w:start w:val="1"/>
      <w:numFmt w:val="decimal"/>
      <w:pStyle w:val="4"/>
      <w:lvlText w:val="%1."/>
      <w:lvlJc w:val="left"/>
      <w:pPr>
        <w:tabs>
          <w:tab w:val="num" w:pos="3119"/>
        </w:tabs>
        <w:ind w:left="3119" w:hanging="567"/>
      </w:pPr>
      <w:rPr>
        <w:rFonts w:hint="default"/>
      </w:rPr>
    </w:lvl>
  </w:abstractNum>
  <w:abstractNum w:abstractNumId="2">
    <w:nsid w:val="FFFFFF7E"/>
    <w:multiLevelType w:val="singleLevel"/>
    <w:tmpl w:val="AB36A804"/>
    <w:lvl w:ilvl="0">
      <w:start w:val="1"/>
      <w:numFmt w:val="decimal"/>
      <w:pStyle w:val="3"/>
      <w:lvlText w:val="%1."/>
      <w:lvlJc w:val="left"/>
      <w:pPr>
        <w:tabs>
          <w:tab w:val="num" w:pos="2552"/>
        </w:tabs>
        <w:ind w:left="2552" w:hanging="567"/>
      </w:pPr>
      <w:rPr>
        <w:rFonts w:hint="default"/>
      </w:rPr>
    </w:lvl>
  </w:abstractNum>
  <w:abstractNum w:abstractNumId="3">
    <w:nsid w:val="FFFFFF7F"/>
    <w:multiLevelType w:val="singleLevel"/>
    <w:tmpl w:val="C08A00A6"/>
    <w:lvl w:ilvl="0">
      <w:start w:val="1"/>
      <w:numFmt w:val="decimal"/>
      <w:pStyle w:val="2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</w:abstractNum>
  <w:abstractNum w:abstractNumId="4">
    <w:nsid w:val="FFFFFF80"/>
    <w:multiLevelType w:val="singleLevel"/>
    <w:tmpl w:val="5B5A1542"/>
    <w:lvl w:ilvl="0">
      <w:start w:val="1"/>
      <w:numFmt w:val="bullet"/>
      <w:pStyle w:val="50"/>
      <w:lvlText w:val=""/>
      <w:lvlJc w:val="left"/>
      <w:pPr>
        <w:tabs>
          <w:tab w:val="num" w:pos="3686"/>
        </w:tabs>
        <w:ind w:left="3686" w:hanging="397"/>
      </w:pPr>
      <w:rPr>
        <w:rFonts w:ascii="Symbol" w:hAnsi="Symbol" w:hint="default"/>
        <w:color w:val="auto"/>
      </w:rPr>
    </w:lvl>
  </w:abstractNum>
  <w:abstractNum w:abstractNumId="5">
    <w:nsid w:val="FFFFFF81"/>
    <w:multiLevelType w:val="singleLevel"/>
    <w:tmpl w:val="3C446E72"/>
    <w:lvl w:ilvl="0">
      <w:start w:val="1"/>
      <w:numFmt w:val="bullet"/>
      <w:pStyle w:val="40"/>
      <w:lvlText w:val=""/>
      <w:lvlJc w:val="left"/>
      <w:pPr>
        <w:tabs>
          <w:tab w:val="num" w:pos="3119"/>
        </w:tabs>
        <w:ind w:left="3119" w:hanging="397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6C462A5E"/>
    <w:lvl w:ilvl="0">
      <w:start w:val="1"/>
      <w:numFmt w:val="bullet"/>
      <w:pStyle w:val="30"/>
      <w:lvlText w:val=""/>
      <w:lvlJc w:val="left"/>
      <w:pPr>
        <w:tabs>
          <w:tab w:val="num" w:pos="2552"/>
        </w:tabs>
        <w:ind w:left="2552" w:hanging="397"/>
      </w:pPr>
      <w:rPr>
        <w:rFonts w:ascii="Wingdings" w:hAnsi="Wingdings" w:hint="default"/>
      </w:rPr>
    </w:lvl>
  </w:abstractNum>
  <w:abstractNum w:abstractNumId="7">
    <w:nsid w:val="FFFFFF89"/>
    <w:multiLevelType w:val="singleLevel"/>
    <w:tmpl w:val="D4E039D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9BD3673"/>
    <w:multiLevelType w:val="hybridMultilevel"/>
    <w:tmpl w:val="51E65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D010655"/>
    <w:multiLevelType w:val="multilevel"/>
    <w:tmpl w:val="425C3D90"/>
    <w:styleLink w:val="20"/>
    <w:lvl w:ilvl="0">
      <w:start w:val="1"/>
      <w:numFmt w:val="bullet"/>
      <w:suff w:val="space"/>
      <w:lvlText w:val=""/>
      <w:lvlJc w:val="left"/>
      <w:pPr>
        <w:ind w:left="624" w:hanging="2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191" w:hanging="267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1758" w:hanging="267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325" w:hanging="267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2892" w:hanging="267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3459" w:hanging="2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04"/>
        </w:tabs>
        <w:ind w:left="4026" w:hanging="2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24"/>
        </w:tabs>
        <w:ind w:left="4593" w:hanging="2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44"/>
        </w:tabs>
        <w:ind w:left="5160" w:hanging="267"/>
      </w:pPr>
      <w:rPr>
        <w:rFonts w:ascii="Wingdings" w:hAnsi="Wingdings" w:hint="default"/>
      </w:rPr>
    </w:lvl>
  </w:abstractNum>
  <w:abstractNum w:abstractNumId="10">
    <w:nsid w:val="0DDB4719"/>
    <w:multiLevelType w:val="hybridMultilevel"/>
    <w:tmpl w:val="93827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D500F7"/>
    <w:multiLevelType w:val="hybridMultilevel"/>
    <w:tmpl w:val="509C05DA"/>
    <w:name w:val="Rapidsoft2"/>
    <w:lvl w:ilvl="0" w:tplc="B25297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B14D09"/>
    <w:multiLevelType w:val="hybridMultilevel"/>
    <w:tmpl w:val="358A503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145947AD"/>
    <w:multiLevelType w:val="multilevel"/>
    <w:tmpl w:val="0419001F"/>
    <w:name w:val="Rapidsof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A567A30"/>
    <w:multiLevelType w:val="hybridMultilevel"/>
    <w:tmpl w:val="B9A6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1C53DC"/>
    <w:multiLevelType w:val="multilevel"/>
    <w:tmpl w:val="97343982"/>
    <w:lvl w:ilvl="0">
      <w:start w:val="1"/>
      <w:numFmt w:val="bullet"/>
      <w:pStyle w:val="a0"/>
      <w:lvlText w:val=""/>
      <w:lvlJc w:val="left"/>
      <w:pPr>
        <w:ind w:left="1097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0" w:hanging="21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553" w:hanging="21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46" w:hanging="21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539" w:hanging="21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032" w:hanging="21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525" w:hanging="21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018" w:hanging="21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4511" w:hanging="210"/>
      </w:pPr>
      <w:rPr>
        <w:rFonts w:ascii="Wingdings" w:hAnsi="Wingdings" w:hint="default"/>
      </w:rPr>
    </w:lvl>
  </w:abstractNum>
  <w:abstractNum w:abstractNumId="16">
    <w:nsid w:val="29E448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BFC2177"/>
    <w:multiLevelType w:val="hybridMultilevel"/>
    <w:tmpl w:val="00A65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F754B6"/>
    <w:multiLevelType w:val="multilevel"/>
    <w:tmpl w:val="6930BB74"/>
    <w:styleLink w:val="Headings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35497808"/>
    <w:multiLevelType w:val="hybridMultilevel"/>
    <w:tmpl w:val="30907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BE0288"/>
    <w:multiLevelType w:val="hybridMultilevel"/>
    <w:tmpl w:val="599044F6"/>
    <w:name w:val="Rapidsoft"/>
    <w:lvl w:ilvl="0" w:tplc="9F96E1F0">
      <w:start w:val="1"/>
      <w:numFmt w:val="decimal"/>
      <w:lvlText w:val="%1."/>
      <w:lvlJc w:val="left"/>
      <w:pPr>
        <w:ind w:left="720" w:hanging="360"/>
      </w:pPr>
      <w:rPr>
        <w:rFonts w:ascii="Tahoma" w:hAnsi="Tahoma" w:hint="default"/>
        <w:b w:val="0"/>
        <w:i w:val="0"/>
        <w:sz w:val="20"/>
      </w:rPr>
    </w:lvl>
    <w:lvl w:ilvl="1" w:tplc="674EB870" w:tentative="1">
      <w:start w:val="1"/>
      <w:numFmt w:val="lowerLetter"/>
      <w:lvlText w:val="%2."/>
      <w:lvlJc w:val="left"/>
      <w:pPr>
        <w:ind w:left="1440" w:hanging="360"/>
      </w:pPr>
    </w:lvl>
    <w:lvl w:ilvl="2" w:tplc="26E8DE7E" w:tentative="1">
      <w:start w:val="1"/>
      <w:numFmt w:val="lowerRoman"/>
      <w:lvlText w:val="%3."/>
      <w:lvlJc w:val="right"/>
      <w:pPr>
        <w:ind w:left="2160" w:hanging="180"/>
      </w:pPr>
    </w:lvl>
    <w:lvl w:ilvl="3" w:tplc="3D1A8C32" w:tentative="1">
      <w:start w:val="1"/>
      <w:numFmt w:val="decimal"/>
      <w:lvlText w:val="%4."/>
      <w:lvlJc w:val="left"/>
      <w:pPr>
        <w:ind w:left="2880" w:hanging="360"/>
      </w:pPr>
    </w:lvl>
    <w:lvl w:ilvl="4" w:tplc="0696F94A" w:tentative="1">
      <w:start w:val="1"/>
      <w:numFmt w:val="lowerLetter"/>
      <w:lvlText w:val="%5."/>
      <w:lvlJc w:val="left"/>
      <w:pPr>
        <w:ind w:left="3600" w:hanging="360"/>
      </w:pPr>
    </w:lvl>
    <w:lvl w:ilvl="5" w:tplc="56AC7758" w:tentative="1">
      <w:start w:val="1"/>
      <w:numFmt w:val="lowerRoman"/>
      <w:lvlText w:val="%6."/>
      <w:lvlJc w:val="right"/>
      <w:pPr>
        <w:ind w:left="4320" w:hanging="180"/>
      </w:pPr>
    </w:lvl>
    <w:lvl w:ilvl="6" w:tplc="F306BF9E" w:tentative="1">
      <w:start w:val="1"/>
      <w:numFmt w:val="decimal"/>
      <w:lvlText w:val="%7."/>
      <w:lvlJc w:val="left"/>
      <w:pPr>
        <w:ind w:left="5040" w:hanging="360"/>
      </w:pPr>
    </w:lvl>
    <w:lvl w:ilvl="7" w:tplc="90E62F96" w:tentative="1">
      <w:start w:val="1"/>
      <w:numFmt w:val="lowerLetter"/>
      <w:lvlText w:val="%8."/>
      <w:lvlJc w:val="left"/>
      <w:pPr>
        <w:ind w:left="5760" w:hanging="360"/>
      </w:pPr>
    </w:lvl>
    <w:lvl w:ilvl="8" w:tplc="F09051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1065DB"/>
    <w:multiLevelType w:val="hybridMultilevel"/>
    <w:tmpl w:val="2A1E4802"/>
    <w:lvl w:ilvl="0" w:tplc="D2BE3BD4">
      <w:start w:val="1"/>
      <w:numFmt w:val="decimal"/>
      <w:pStyle w:val="a1"/>
      <w:lvlText w:val="%1."/>
      <w:lvlJc w:val="left"/>
      <w:pPr>
        <w:tabs>
          <w:tab w:val="num" w:pos="-3125"/>
        </w:tabs>
        <w:ind w:left="1418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C2358BD"/>
    <w:multiLevelType w:val="hybridMultilevel"/>
    <w:tmpl w:val="449EE614"/>
    <w:lvl w:ilvl="0" w:tplc="33F245A2">
      <w:start w:val="1"/>
      <w:numFmt w:val="decimal"/>
      <w:pStyle w:val="a2"/>
      <w:suff w:val="space"/>
      <w:lvlText w:val="%1."/>
      <w:lvlJc w:val="left"/>
      <w:pPr>
        <w:ind w:left="856" w:hanging="113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326" w:hanging="360"/>
      </w:pPr>
    </w:lvl>
    <w:lvl w:ilvl="2" w:tplc="0419001B" w:tentative="1">
      <w:start w:val="1"/>
      <w:numFmt w:val="lowerRoman"/>
      <w:lvlText w:val="%3."/>
      <w:lvlJc w:val="right"/>
      <w:pPr>
        <w:ind w:left="2046" w:hanging="180"/>
      </w:pPr>
    </w:lvl>
    <w:lvl w:ilvl="3" w:tplc="0419000F" w:tentative="1">
      <w:start w:val="1"/>
      <w:numFmt w:val="decimal"/>
      <w:lvlText w:val="%4."/>
      <w:lvlJc w:val="left"/>
      <w:pPr>
        <w:ind w:left="2766" w:hanging="360"/>
      </w:pPr>
    </w:lvl>
    <w:lvl w:ilvl="4" w:tplc="04190019" w:tentative="1">
      <w:start w:val="1"/>
      <w:numFmt w:val="lowerLetter"/>
      <w:lvlText w:val="%5."/>
      <w:lvlJc w:val="left"/>
      <w:pPr>
        <w:ind w:left="3486" w:hanging="360"/>
      </w:pPr>
    </w:lvl>
    <w:lvl w:ilvl="5" w:tplc="0419001B" w:tentative="1">
      <w:start w:val="1"/>
      <w:numFmt w:val="lowerRoman"/>
      <w:lvlText w:val="%6."/>
      <w:lvlJc w:val="right"/>
      <w:pPr>
        <w:ind w:left="4206" w:hanging="180"/>
      </w:pPr>
    </w:lvl>
    <w:lvl w:ilvl="6" w:tplc="0419000F" w:tentative="1">
      <w:start w:val="1"/>
      <w:numFmt w:val="decimal"/>
      <w:lvlText w:val="%7."/>
      <w:lvlJc w:val="left"/>
      <w:pPr>
        <w:ind w:left="4926" w:hanging="360"/>
      </w:pPr>
    </w:lvl>
    <w:lvl w:ilvl="7" w:tplc="04190019" w:tentative="1">
      <w:start w:val="1"/>
      <w:numFmt w:val="lowerLetter"/>
      <w:lvlText w:val="%8."/>
      <w:lvlJc w:val="left"/>
      <w:pPr>
        <w:ind w:left="5646" w:hanging="360"/>
      </w:pPr>
    </w:lvl>
    <w:lvl w:ilvl="8" w:tplc="041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3">
    <w:nsid w:val="3D0B7FE6"/>
    <w:multiLevelType w:val="hybridMultilevel"/>
    <w:tmpl w:val="50E6F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5D2020"/>
    <w:multiLevelType w:val="multilevel"/>
    <w:tmpl w:val="9BBAC622"/>
    <w:lvl w:ilvl="0">
      <w:start w:val="1"/>
      <w:numFmt w:val="decimal"/>
      <w:pStyle w:val="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FF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1"/>
      <w:lvlText w:val="%1.%2."/>
      <w:lvlJc w:val="left"/>
      <w:pPr>
        <w:ind w:left="716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1"/>
      <w:lvlText w:val="%1.%2.%3."/>
      <w:lvlJc w:val="left"/>
      <w:pPr>
        <w:ind w:left="1922" w:hanging="504"/>
      </w:pPr>
      <w:rPr>
        <w:rFonts w:ascii="Tahoma" w:hAnsi="Tahoma" w:cs="Tahoma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1"/>
      <w:lvlText w:val="%1.%2.%3.%4."/>
      <w:lvlJc w:val="left"/>
      <w:pPr>
        <w:ind w:left="1641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51"/>
      <w:lvlText w:val="%1.%2.%3.%4.%5.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E892B7B"/>
    <w:multiLevelType w:val="hybridMultilevel"/>
    <w:tmpl w:val="3BACBB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51990F96"/>
    <w:multiLevelType w:val="hybridMultilevel"/>
    <w:tmpl w:val="EC3414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A279A2"/>
    <w:multiLevelType w:val="multilevel"/>
    <w:tmpl w:val="B0B6A17E"/>
    <w:lvl w:ilvl="0">
      <w:start w:val="1"/>
      <w:numFmt w:val="decimal"/>
      <w:pStyle w:val="a3"/>
      <w:lvlText w:val="%1."/>
      <w:lvlJc w:val="left"/>
      <w:pPr>
        <w:tabs>
          <w:tab w:val="num" w:pos="624"/>
        </w:tabs>
        <w:ind w:left="420" w:hanging="25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bullet"/>
      <w:lvlText w:val=""/>
      <w:lvlJc w:val="left"/>
      <w:pPr>
        <w:ind w:left="312" w:firstLine="397"/>
      </w:pPr>
      <w:rPr>
        <w:rFonts w:ascii="Symbol" w:hAnsi="Symbol" w:hint="default"/>
      </w:rPr>
    </w:lvl>
    <w:lvl w:ilvl="2">
      <w:start w:val="1"/>
      <w:numFmt w:val="decimal"/>
      <w:suff w:val="space"/>
      <w:lvlText w:val="%1.%2.%3."/>
      <w:lvlJc w:val="left"/>
      <w:pPr>
        <w:ind w:left="879" w:firstLine="39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6" w:firstLine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013" w:firstLine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580" w:firstLine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147" w:firstLine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14" w:firstLine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3"/>
        </w:tabs>
        <w:ind w:left="4281" w:firstLine="397"/>
      </w:pPr>
      <w:rPr>
        <w:rFonts w:hint="default"/>
      </w:rPr>
    </w:lvl>
  </w:abstractNum>
  <w:abstractNum w:abstractNumId="28">
    <w:nsid w:val="5F9D45B2"/>
    <w:multiLevelType w:val="singleLevel"/>
    <w:tmpl w:val="14BA8646"/>
    <w:lvl w:ilvl="0">
      <w:start w:val="1"/>
      <w:numFmt w:val="bullet"/>
      <w:pStyle w:val="a4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>
    <w:nsid w:val="6152425E"/>
    <w:multiLevelType w:val="singleLevel"/>
    <w:tmpl w:val="4F8E6018"/>
    <w:lvl w:ilvl="0">
      <w:start w:val="1"/>
      <w:numFmt w:val="bullet"/>
      <w:pStyle w:val="22"/>
      <w:lvlText w:val=""/>
      <w:lvlJc w:val="left"/>
      <w:pPr>
        <w:tabs>
          <w:tab w:val="num" w:pos="1985"/>
        </w:tabs>
        <w:ind w:left="1985" w:hanging="397"/>
      </w:pPr>
      <w:rPr>
        <w:rFonts w:ascii="Wingdings" w:hAnsi="Wingdings" w:hint="default"/>
        <w:color w:val="auto"/>
      </w:rPr>
    </w:lvl>
  </w:abstractNum>
  <w:abstractNum w:abstractNumId="30">
    <w:nsid w:val="65A528A8"/>
    <w:multiLevelType w:val="multilevel"/>
    <w:tmpl w:val="8E584330"/>
    <w:lvl w:ilvl="0">
      <w:start w:val="1"/>
      <w:numFmt w:val="decimal"/>
      <w:pStyle w:val="Style1"/>
      <w:lvlText w:val="%1."/>
      <w:lvlJc w:val="left"/>
      <w:pPr>
        <w:ind w:left="193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Style2"/>
      <w:lvlText w:val="%1.%2."/>
      <w:lvlJc w:val="left"/>
      <w:pPr>
        <w:ind w:left="2714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pStyle w:val="Style3"/>
      <w:lvlText w:val="%1.%2.%3."/>
      <w:lvlJc w:val="left"/>
      <w:pPr>
        <w:ind w:left="349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Style4"/>
      <w:lvlText w:val="%1.%2.%3.%4."/>
      <w:lvlJc w:val="left"/>
      <w:pPr>
        <w:ind w:left="3071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."/>
      <w:lvlJc w:val="left"/>
      <w:pPr>
        <w:ind w:left="38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92" w:hanging="1440"/>
      </w:pPr>
      <w:rPr>
        <w:rFonts w:hint="default"/>
      </w:rPr>
    </w:lvl>
  </w:abstractNum>
  <w:abstractNum w:abstractNumId="31">
    <w:nsid w:val="692A39CF"/>
    <w:multiLevelType w:val="hybridMultilevel"/>
    <w:tmpl w:val="2BB8B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C90F7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4">
    <w:nsid w:val="7B3A26F6"/>
    <w:multiLevelType w:val="hybridMultilevel"/>
    <w:tmpl w:val="B762B210"/>
    <w:name w:val="Rapidsoft222"/>
    <w:lvl w:ilvl="0" w:tplc="8244D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AD601A"/>
    <w:multiLevelType w:val="hybridMultilevel"/>
    <w:tmpl w:val="12A0D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2"/>
  </w:num>
  <w:num w:numId="4">
    <w:abstractNumId w:val="7"/>
  </w:num>
  <w:num w:numId="5">
    <w:abstractNumId w:val="27"/>
  </w:num>
  <w:num w:numId="6">
    <w:abstractNumId w:val="28"/>
  </w:num>
  <w:num w:numId="7">
    <w:abstractNumId w:val="6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5"/>
  </w:num>
  <w:num w:numId="13">
    <w:abstractNumId w:val="29"/>
  </w:num>
  <w:num w:numId="14">
    <w:abstractNumId w:val="21"/>
  </w:num>
  <w:num w:numId="15">
    <w:abstractNumId w:val="4"/>
    <w:lvlOverride w:ilvl="0">
      <w:startOverride w:val="1"/>
    </w:lvlOverride>
  </w:num>
  <w:num w:numId="16">
    <w:abstractNumId w:val="32"/>
  </w:num>
  <w:num w:numId="17">
    <w:abstractNumId w:val="18"/>
  </w:num>
  <w:num w:numId="18">
    <w:abstractNumId w:val="30"/>
  </w:num>
  <w:num w:numId="19">
    <w:abstractNumId w:val="24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6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23"/>
  </w:num>
  <w:num w:numId="26">
    <w:abstractNumId w:val="19"/>
  </w:num>
  <w:num w:numId="27">
    <w:abstractNumId w:val="10"/>
  </w:num>
  <w:num w:numId="28">
    <w:abstractNumId w:val="14"/>
  </w:num>
  <w:num w:numId="29">
    <w:abstractNumId w:val="25"/>
  </w:num>
  <w:num w:numId="30">
    <w:abstractNumId w:val="17"/>
  </w:num>
  <w:num w:numId="31">
    <w:abstractNumId w:val="35"/>
  </w:num>
  <w:num w:numId="32">
    <w:abstractNumId w:val="26"/>
  </w:num>
  <w:num w:numId="33">
    <w:abstractNumId w:val="3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styleLockTheme/>
  <w:styleLockQFSet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5F7"/>
    <w:rsid w:val="00000A74"/>
    <w:rsid w:val="00001650"/>
    <w:rsid w:val="00001A87"/>
    <w:rsid w:val="000021A6"/>
    <w:rsid w:val="000024D6"/>
    <w:rsid w:val="00002A2E"/>
    <w:rsid w:val="00002AAC"/>
    <w:rsid w:val="00002F60"/>
    <w:rsid w:val="00003C82"/>
    <w:rsid w:val="00003DFC"/>
    <w:rsid w:val="000042F8"/>
    <w:rsid w:val="0000440B"/>
    <w:rsid w:val="00004694"/>
    <w:rsid w:val="000047CB"/>
    <w:rsid w:val="00004E1E"/>
    <w:rsid w:val="000052CA"/>
    <w:rsid w:val="00005796"/>
    <w:rsid w:val="00006497"/>
    <w:rsid w:val="00006F8B"/>
    <w:rsid w:val="00010553"/>
    <w:rsid w:val="00010B93"/>
    <w:rsid w:val="00011204"/>
    <w:rsid w:val="00011753"/>
    <w:rsid w:val="000121FB"/>
    <w:rsid w:val="000132D4"/>
    <w:rsid w:val="000136E6"/>
    <w:rsid w:val="0001372D"/>
    <w:rsid w:val="00016AF7"/>
    <w:rsid w:val="00017AD3"/>
    <w:rsid w:val="00017C18"/>
    <w:rsid w:val="00020162"/>
    <w:rsid w:val="000202DB"/>
    <w:rsid w:val="00021EF0"/>
    <w:rsid w:val="000233C5"/>
    <w:rsid w:val="000248B3"/>
    <w:rsid w:val="00025693"/>
    <w:rsid w:val="00025933"/>
    <w:rsid w:val="000267E7"/>
    <w:rsid w:val="00027EE0"/>
    <w:rsid w:val="00027F54"/>
    <w:rsid w:val="000300F0"/>
    <w:rsid w:val="00034DFE"/>
    <w:rsid w:val="00034F79"/>
    <w:rsid w:val="0003658F"/>
    <w:rsid w:val="000376A1"/>
    <w:rsid w:val="00037BD6"/>
    <w:rsid w:val="00040569"/>
    <w:rsid w:val="00041363"/>
    <w:rsid w:val="00041B85"/>
    <w:rsid w:val="000421AB"/>
    <w:rsid w:val="00043BC9"/>
    <w:rsid w:val="000441E6"/>
    <w:rsid w:val="00044550"/>
    <w:rsid w:val="0004455D"/>
    <w:rsid w:val="00044A75"/>
    <w:rsid w:val="00045006"/>
    <w:rsid w:val="00045202"/>
    <w:rsid w:val="00045D8C"/>
    <w:rsid w:val="0004602B"/>
    <w:rsid w:val="00046A4B"/>
    <w:rsid w:val="00046D5E"/>
    <w:rsid w:val="00047E3A"/>
    <w:rsid w:val="00050074"/>
    <w:rsid w:val="00050259"/>
    <w:rsid w:val="000510D2"/>
    <w:rsid w:val="00051405"/>
    <w:rsid w:val="000519CD"/>
    <w:rsid w:val="00053037"/>
    <w:rsid w:val="00053BD4"/>
    <w:rsid w:val="000550F7"/>
    <w:rsid w:val="00055118"/>
    <w:rsid w:val="00055458"/>
    <w:rsid w:val="00055EDB"/>
    <w:rsid w:val="00056BBB"/>
    <w:rsid w:val="00056EE6"/>
    <w:rsid w:val="000606F3"/>
    <w:rsid w:val="00060737"/>
    <w:rsid w:val="00060CA1"/>
    <w:rsid w:val="00062482"/>
    <w:rsid w:val="0006560D"/>
    <w:rsid w:val="00065BE8"/>
    <w:rsid w:val="00065DF6"/>
    <w:rsid w:val="0006694D"/>
    <w:rsid w:val="00066C38"/>
    <w:rsid w:val="00067E69"/>
    <w:rsid w:val="0007136F"/>
    <w:rsid w:val="00072127"/>
    <w:rsid w:val="0007232F"/>
    <w:rsid w:val="000731A3"/>
    <w:rsid w:val="000745F7"/>
    <w:rsid w:val="00074708"/>
    <w:rsid w:val="00075CBB"/>
    <w:rsid w:val="00075E96"/>
    <w:rsid w:val="00075F58"/>
    <w:rsid w:val="000766C9"/>
    <w:rsid w:val="0007707F"/>
    <w:rsid w:val="0008037A"/>
    <w:rsid w:val="00081C75"/>
    <w:rsid w:val="00081E90"/>
    <w:rsid w:val="00082A9D"/>
    <w:rsid w:val="0008694A"/>
    <w:rsid w:val="00086B64"/>
    <w:rsid w:val="0008765F"/>
    <w:rsid w:val="000904C8"/>
    <w:rsid w:val="0009077D"/>
    <w:rsid w:val="00090EA0"/>
    <w:rsid w:val="0009106B"/>
    <w:rsid w:val="000911BE"/>
    <w:rsid w:val="000927CF"/>
    <w:rsid w:val="000929BB"/>
    <w:rsid w:val="000931F1"/>
    <w:rsid w:val="00093A99"/>
    <w:rsid w:val="00093FC7"/>
    <w:rsid w:val="00096BC2"/>
    <w:rsid w:val="00096DE9"/>
    <w:rsid w:val="00096EF6"/>
    <w:rsid w:val="000A005A"/>
    <w:rsid w:val="000A058A"/>
    <w:rsid w:val="000A28F7"/>
    <w:rsid w:val="000A34F9"/>
    <w:rsid w:val="000A3615"/>
    <w:rsid w:val="000A3AA7"/>
    <w:rsid w:val="000A3C7C"/>
    <w:rsid w:val="000A3D88"/>
    <w:rsid w:val="000A4063"/>
    <w:rsid w:val="000A45E0"/>
    <w:rsid w:val="000A57BF"/>
    <w:rsid w:val="000A6182"/>
    <w:rsid w:val="000A75DF"/>
    <w:rsid w:val="000B09B5"/>
    <w:rsid w:val="000B1485"/>
    <w:rsid w:val="000B3674"/>
    <w:rsid w:val="000B3BDE"/>
    <w:rsid w:val="000B451E"/>
    <w:rsid w:val="000B4A24"/>
    <w:rsid w:val="000B5BAB"/>
    <w:rsid w:val="000B6357"/>
    <w:rsid w:val="000B6E25"/>
    <w:rsid w:val="000B7161"/>
    <w:rsid w:val="000C052F"/>
    <w:rsid w:val="000C14C6"/>
    <w:rsid w:val="000C224F"/>
    <w:rsid w:val="000C325E"/>
    <w:rsid w:val="000C4E4B"/>
    <w:rsid w:val="000C72B3"/>
    <w:rsid w:val="000D0847"/>
    <w:rsid w:val="000D0EC2"/>
    <w:rsid w:val="000D1E20"/>
    <w:rsid w:val="000D2AC4"/>
    <w:rsid w:val="000D392A"/>
    <w:rsid w:val="000D4E16"/>
    <w:rsid w:val="000D6EBE"/>
    <w:rsid w:val="000D742C"/>
    <w:rsid w:val="000D7AAF"/>
    <w:rsid w:val="000E098F"/>
    <w:rsid w:val="000E14BE"/>
    <w:rsid w:val="000E2FC4"/>
    <w:rsid w:val="000E3DE9"/>
    <w:rsid w:val="000E41A7"/>
    <w:rsid w:val="000E4DBC"/>
    <w:rsid w:val="000E5CBB"/>
    <w:rsid w:val="000E631D"/>
    <w:rsid w:val="000E687C"/>
    <w:rsid w:val="000E6BD3"/>
    <w:rsid w:val="000E79F0"/>
    <w:rsid w:val="000F1A5C"/>
    <w:rsid w:val="000F1B2B"/>
    <w:rsid w:val="000F1C47"/>
    <w:rsid w:val="000F234C"/>
    <w:rsid w:val="000F238C"/>
    <w:rsid w:val="000F2FF0"/>
    <w:rsid w:val="000F388D"/>
    <w:rsid w:val="000F38F2"/>
    <w:rsid w:val="000F55BA"/>
    <w:rsid w:val="000F5663"/>
    <w:rsid w:val="000F6563"/>
    <w:rsid w:val="000F7243"/>
    <w:rsid w:val="000F74B2"/>
    <w:rsid w:val="000F7632"/>
    <w:rsid w:val="00100E31"/>
    <w:rsid w:val="00101AE8"/>
    <w:rsid w:val="00101BF3"/>
    <w:rsid w:val="00102244"/>
    <w:rsid w:val="00102ADC"/>
    <w:rsid w:val="001039CA"/>
    <w:rsid w:val="001044ED"/>
    <w:rsid w:val="00105580"/>
    <w:rsid w:val="0010657D"/>
    <w:rsid w:val="00106EDF"/>
    <w:rsid w:val="001071A3"/>
    <w:rsid w:val="001075AB"/>
    <w:rsid w:val="001117CC"/>
    <w:rsid w:val="0011288B"/>
    <w:rsid w:val="00115462"/>
    <w:rsid w:val="001157B8"/>
    <w:rsid w:val="0012102C"/>
    <w:rsid w:val="00121BFD"/>
    <w:rsid w:val="00121EA8"/>
    <w:rsid w:val="00122879"/>
    <w:rsid w:val="001232CD"/>
    <w:rsid w:val="00123B77"/>
    <w:rsid w:val="00125711"/>
    <w:rsid w:val="0012727A"/>
    <w:rsid w:val="00127943"/>
    <w:rsid w:val="00127FF4"/>
    <w:rsid w:val="00131A5D"/>
    <w:rsid w:val="00131C92"/>
    <w:rsid w:val="00135FC9"/>
    <w:rsid w:val="00136187"/>
    <w:rsid w:val="001371CB"/>
    <w:rsid w:val="00137F43"/>
    <w:rsid w:val="0014132A"/>
    <w:rsid w:val="001417C1"/>
    <w:rsid w:val="00142AD7"/>
    <w:rsid w:val="00145813"/>
    <w:rsid w:val="00145E4B"/>
    <w:rsid w:val="001468A4"/>
    <w:rsid w:val="001478B3"/>
    <w:rsid w:val="00150D45"/>
    <w:rsid w:val="00151A04"/>
    <w:rsid w:val="001523FF"/>
    <w:rsid w:val="001524EF"/>
    <w:rsid w:val="001553C9"/>
    <w:rsid w:val="001558F7"/>
    <w:rsid w:val="001607DB"/>
    <w:rsid w:val="00160A21"/>
    <w:rsid w:val="00160A8C"/>
    <w:rsid w:val="00161BD4"/>
    <w:rsid w:val="001642FD"/>
    <w:rsid w:val="00164A7E"/>
    <w:rsid w:val="00164B92"/>
    <w:rsid w:val="00165C01"/>
    <w:rsid w:val="00166813"/>
    <w:rsid w:val="00167B44"/>
    <w:rsid w:val="001734C6"/>
    <w:rsid w:val="00173AA4"/>
    <w:rsid w:val="00173FCD"/>
    <w:rsid w:val="001762F7"/>
    <w:rsid w:val="0017641F"/>
    <w:rsid w:val="00180E90"/>
    <w:rsid w:val="001815AB"/>
    <w:rsid w:val="00181F07"/>
    <w:rsid w:val="00182084"/>
    <w:rsid w:val="001823D5"/>
    <w:rsid w:val="0018312D"/>
    <w:rsid w:val="00184328"/>
    <w:rsid w:val="00185804"/>
    <w:rsid w:val="00186549"/>
    <w:rsid w:val="00186CBF"/>
    <w:rsid w:val="00191008"/>
    <w:rsid w:val="001920EF"/>
    <w:rsid w:val="00192E48"/>
    <w:rsid w:val="00194CD4"/>
    <w:rsid w:val="001965EB"/>
    <w:rsid w:val="0019767D"/>
    <w:rsid w:val="00197A86"/>
    <w:rsid w:val="001A06CB"/>
    <w:rsid w:val="001A2E82"/>
    <w:rsid w:val="001A3417"/>
    <w:rsid w:val="001A41CC"/>
    <w:rsid w:val="001A4777"/>
    <w:rsid w:val="001A52E8"/>
    <w:rsid w:val="001A58C5"/>
    <w:rsid w:val="001A5C2B"/>
    <w:rsid w:val="001B1D33"/>
    <w:rsid w:val="001B2942"/>
    <w:rsid w:val="001B2C33"/>
    <w:rsid w:val="001B333F"/>
    <w:rsid w:val="001B3426"/>
    <w:rsid w:val="001B442A"/>
    <w:rsid w:val="001B5761"/>
    <w:rsid w:val="001B609B"/>
    <w:rsid w:val="001B73D2"/>
    <w:rsid w:val="001C0709"/>
    <w:rsid w:val="001C0C2C"/>
    <w:rsid w:val="001C18F8"/>
    <w:rsid w:val="001C1C6F"/>
    <w:rsid w:val="001C1DAB"/>
    <w:rsid w:val="001C2633"/>
    <w:rsid w:val="001C2CCE"/>
    <w:rsid w:val="001C3677"/>
    <w:rsid w:val="001C52AE"/>
    <w:rsid w:val="001C72A0"/>
    <w:rsid w:val="001C7569"/>
    <w:rsid w:val="001C7A8F"/>
    <w:rsid w:val="001C7D07"/>
    <w:rsid w:val="001C7E65"/>
    <w:rsid w:val="001D1A8C"/>
    <w:rsid w:val="001D332D"/>
    <w:rsid w:val="001D4FF1"/>
    <w:rsid w:val="001D7069"/>
    <w:rsid w:val="001D78BF"/>
    <w:rsid w:val="001D7E21"/>
    <w:rsid w:val="001E17D8"/>
    <w:rsid w:val="001E1B8B"/>
    <w:rsid w:val="001E2AB9"/>
    <w:rsid w:val="001E422D"/>
    <w:rsid w:val="001E48E7"/>
    <w:rsid w:val="001E6B62"/>
    <w:rsid w:val="001E7C56"/>
    <w:rsid w:val="001F00C3"/>
    <w:rsid w:val="001F2AAF"/>
    <w:rsid w:val="001F3685"/>
    <w:rsid w:val="001F39A2"/>
    <w:rsid w:val="001F4AE0"/>
    <w:rsid w:val="001F4D17"/>
    <w:rsid w:val="001F4D56"/>
    <w:rsid w:val="001F5FB7"/>
    <w:rsid w:val="001F66F6"/>
    <w:rsid w:val="001F762B"/>
    <w:rsid w:val="001F76BF"/>
    <w:rsid w:val="0020083F"/>
    <w:rsid w:val="0020112F"/>
    <w:rsid w:val="0020123F"/>
    <w:rsid w:val="00202D11"/>
    <w:rsid w:val="00203013"/>
    <w:rsid w:val="00203105"/>
    <w:rsid w:val="002039A0"/>
    <w:rsid w:val="00204380"/>
    <w:rsid w:val="00204E93"/>
    <w:rsid w:val="00205788"/>
    <w:rsid w:val="00206325"/>
    <w:rsid w:val="00206389"/>
    <w:rsid w:val="0020729A"/>
    <w:rsid w:val="00207BF8"/>
    <w:rsid w:val="002103EF"/>
    <w:rsid w:val="00210503"/>
    <w:rsid w:val="002116FA"/>
    <w:rsid w:val="002129C0"/>
    <w:rsid w:val="00212A66"/>
    <w:rsid w:val="00212E91"/>
    <w:rsid w:val="00212ECC"/>
    <w:rsid w:val="002133D0"/>
    <w:rsid w:val="00213835"/>
    <w:rsid w:val="0021418A"/>
    <w:rsid w:val="002148AE"/>
    <w:rsid w:val="00214EB9"/>
    <w:rsid w:val="00215E9A"/>
    <w:rsid w:val="00217662"/>
    <w:rsid w:val="00217F87"/>
    <w:rsid w:val="00220230"/>
    <w:rsid w:val="00221445"/>
    <w:rsid w:val="00221C6F"/>
    <w:rsid w:val="00222C8E"/>
    <w:rsid w:val="0022441D"/>
    <w:rsid w:val="002244BD"/>
    <w:rsid w:val="00226127"/>
    <w:rsid w:val="00227FC0"/>
    <w:rsid w:val="00230F38"/>
    <w:rsid w:val="00231134"/>
    <w:rsid w:val="002322C0"/>
    <w:rsid w:val="00234FBC"/>
    <w:rsid w:val="002367FA"/>
    <w:rsid w:val="00236904"/>
    <w:rsid w:val="00237576"/>
    <w:rsid w:val="002400BE"/>
    <w:rsid w:val="002408A7"/>
    <w:rsid w:val="00240C64"/>
    <w:rsid w:val="00241CDB"/>
    <w:rsid w:val="0024388E"/>
    <w:rsid w:val="0024526C"/>
    <w:rsid w:val="00245AFE"/>
    <w:rsid w:val="002505F0"/>
    <w:rsid w:val="00252BA8"/>
    <w:rsid w:val="002535FC"/>
    <w:rsid w:val="00255B59"/>
    <w:rsid w:val="00255C9E"/>
    <w:rsid w:val="00256166"/>
    <w:rsid w:val="00256E34"/>
    <w:rsid w:val="00256E8B"/>
    <w:rsid w:val="002600E6"/>
    <w:rsid w:val="0026023E"/>
    <w:rsid w:val="002612B1"/>
    <w:rsid w:val="0026154F"/>
    <w:rsid w:val="00263EF7"/>
    <w:rsid w:val="00264B6E"/>
    <w:rsid w:val="002657DF"/>
    <w:rsid w:val="00265EB1"/>
    <w:rsid w:val="002662CE"/>
    <w:rsid w:val="00266397"/>
    <w:rsid w:val="00267295"/>
    <w:rsid w:val="00270DB1"/>
    <w:rsid w:val="002715D9"/>
    <w:rsid w:val="00274013"/>
    <w:rsid w:val="00274AF1"/>
    <w:rsid w:val="00274C17"/>
    <w:rsid w:val="002759D2"/>
    <w:rsid w:val="00276071"/>
    <w:rsid w:val="00276B98"/>
    <w:rsid w:val="00276F4B"/>
    <w:rsid w:val="00277953"/>
    <w:rsid w:val="00277AD7"/>
    <w:rsid w:val="00277C8B"/>
    <w:rsid w:val="0028063F"/>
    <w:rsid w:val="00280C44"/>
    <w:rsid w:val="00281C42"/>
    <w:rsid w:val="00282E19"/>
    <w:rsid w:val="0028362F"/>
    <w:rsid w:val="00283FDB"/>
    <w:rsid w:val="002853EC"/>
    <w:rsid w:val="00285641"/>
    <w:rsid w:val="00285759"/>
    <w:rsid w:val="0028590C"/>
    <w:rsid w:val="0028622C"/>
    <w:rsid w:val="002869A2"/>
    <w:rsid w:val="002870BA"/>
    <w:rsid w:val="002903F2"/>
    <w:rsid w:val="00290514"/>
    <w:rsid w:val="002911B5"/>
    <w:rsid w:val="00291611"/>
    <w:rsid w:val="002936BA"/>
    <w:rsid w:val="00293A4E"/>
    <w:rsid w:val="00294541"/>
    <w:rsid w:val="00294AA1"/>
    <w:rsid w:val="002957C3"/>
    <w:rsid w:val="00296E89"/>
    <w:rsid w:val="00297AAA"/>
    <w:rsid w:val="002A1A3D"/>
    <w:rsid w:val="002A1DAF"/>
    <w:rsid w:val="002A308D"/>
    <w:rsid w:val="002A3A77"/>
    <w:rsid w:val="002A607D"/>
    <w:rsid w:val="002A6682"/>
    <w:rsid w:val="002A744C"/>
    <w:rsid w:val="002A7D7A"/>
    <w:rsid w:val="002B00D8"/>
    <w:rsid w:val="002B07D8"/>
    <w:rsid w:val="002B0A2B"/>
    <w:rsid w:val="002B0D44"/>
    <w:rsid w:val="002B2679"/>
    <w:rsid w:val="002B4870"/>
    <w:rsid w:val="002B4DF0"/>
    <w:rsid w:val="002B5802"/>
    <w:rsid w:val="002B5D24"/>
    <w:rsid w:val="002C04A1"/>
    <w:rsid w:val="002C060B"/>
    <w:rsid w:val="002C079A"/>
    <w:rsid w:val="002C0C32"/>
    <w:rsid w:val="002C12D9"/>
    <w:rsid w:val="002C1893"/>
    <w:rsid w:val="002C1A60"/>
    <w:rsid w:val="002C1EBA"/>
    <w:rsid w:val="002C1FA9"/>
    <w:rsid w:val="002C36C8"/>
    <w:rsid w:val="002C413D"/>
    <w:rsid w:val="002C48D9"/>
    <w:rsid w:val="002C7500"/>
    <w:rsid w:val="002D1569"/>
    <w:rsid w:val="002D23C8"/>
    <w:rsid w:val="002D4C29"/>
    <w:rsid w:val="002D67E5"/>
    <w:rsid w:val="002D68C4"/>
    <w:rsid w:val="002D703A"/>
    <w:rsid w:val="002D7CBA"/>
    <w:rsid w:val="002E1A84"/>
    <w:rsid w:val="002E24E8"/>
    <w:rsid w:val="002E2DD2"/>
    <w:rsid w:val="002E2E71"/>
    <w:rsid w:val="002E30B4"/>
    <w:rsid w:val="002E39DB"/>
    <w:rsid w:val="002E3BAA"/>
    <w:rsid w:val="002E4284"/>
    <w:rsid w:val="002E4D59"/>
    <w:rsid w:val="002E534C"/>
    <w:rsid w:val="002E55D2"/>
    <w:rsid w:val="002E604F"/>
    <w:rsid w:val="002E695D"/>
    <w:rsid w:val="002E6976"/>
    <w:rsid w:val="002E7D17"/>
    <w:rsid w:val="002F01AA"/>
    <w:rsid w:val="002F0662"/>
    <w:rsid w:val="002F1080"/>
    <w:rsid w:val="002F1357"/>
    <w:rsid w:val="002F15C7"/>
    <w:rsid w:val="002F1E2E"/>
    <w:rsid w:val="002F37A0"/>
    <w:rsid w:val="002F3E3F"/>
    <w:rsid w:val="002F71C8"/>
    <w:rsid w:val="002F79B6"/>
    <w:rsid w:val="002F7BE7"/>
    <w:rsid w:val="00300CA6"/>
    <w:rsid w:val="0030165D"/>
    <w:rsid w:val="0030203B"/>
    <w:rsid w:val="0030203F"/>
    <w:rsid w:val="003028CA"/>
    <w:rsid w:val="00302DCE"/>
    <w:rsid w:val="00303A59"/>
    <w:rsid w:val="00303CE6"/>
    <w:rsid w:val="003043BB"/>
    <w:rsid w:val="00305446"/>
    <w:rsid w:val="00307A06"/>
    <w:rsid w:val="00307E52"/>
    <w:rsid w:val="003102BF"/>
    <w:rsid w:val="003129F8"/>
    <w:rsid w:val="00312B64"/>
    <w:rsid w:val="00312E47"/>
    <w:rsid w:val="00314F14"/>
    <w:rsid w:val="003150CB"/>
    <w:rsid w:val="0031557A"/>
    <w:rsid w:val="0031591A"/>
    <w:rsid w:val="003167B3"/>
    <w:rsid w:val="0031768E"/>
    <w:rsid w:val="003179D3"/>
    <w:rsid w:val="00317AFA"/>
    <w:rsid w:val="00317B2F"/>
    <w:rsid w:val="00317B8E"/>
    <w:rsid w:val="003204EA"/>
    <w:rsid w:val="00321367"/>
    <w:rsid w:val="003213BA"/>
    <w:rsid w:val="00323C4C"/>
    <w:rsid w:val="00324170"/>
    <w:rsid w:val="00324251"/>
    <w:rsid w:val="00324B6A"/>
    <w:rsid w:val="00324C45"/>
    <w:rsid w:val="00325FD2"/>
    <w:rsid w:val="00330DB2"/>
    <w:rsid w:val="00331657"/>
    <w:rsid w:val="0033254A"/>
    <w:rsid w:val="00332869"/>
    <w:rsid w:val="00332A8A"/>
    <w:rsid w:val="00333897"/>
    <w:rsid w:val="003350BA"/>
    <w:rsid w:val="00335229"/>
    <w:rsid w:val="0033578C"/>
    <w:rsid w:val="00335D91"/>
    <w:rsid w:val="00336316"/>
    <w:rsid w:val="00336729"/>
    <w:rsid w:val="00336DDE"/>
    <w:rsid w:val="00337419"/>
    <w:rsid w:val="00340AE6"/>
    <w:rsid w:val="0034171C"/>
    <w:rsid w:val="003419BA"/>
    <w:rsid w:val="00342EC4"/>
    <w:rsid w:val="0034311B"/>
    <w:rsid w:val="0034367F"/>
    <w:rsid w:val="00345411"/>
    <w:rsid w:val="0034564C"/>
    <w:rsid w:val="003459E1"/>
    <w:rsid w:val="00345DD9"/>
    <w:rsid w:val="00345E20"/>
    <w:rsid w:val="00345FBF"/>
    <w:rsid w:val="00346370"/>
    <w:rsid w:val="00346481"/>
    <w:rsid w:val="00346D99"/>
    <w:rsid w:val="00347040"/>
    <w:rsid w:val="00350D34"/>
    <w:rsid w:val="00351D08"/>
    <w:rsid w:val="00353169"/>
    <w:rsid w:val="0035446E"/>
    <w:rsid w:val="0035490E"/>
    <w:rsid w:val="00355060"/>
    <w:rsid w:val="00355741"/>
    <w:rsid w:val="003563CF"/>
    <w:rsid w:val="00356609"/>
    <w:rsid w:val="00356E23"/>
    <w:rsid w:val="00360B76"/>
    <w:rsid w:val="00361CA8"/>
    <w:rsid w:val="00361ECF"/>
    <w:rsid w:val="00362165"/>
    <w:rsid w:val="003621D7"/>
    <w:rsid w:val="00362383"/>
    <w:rsid w:val="00363692"/>
    <w:rsid w:val="00363973"/>
    <w:rsid w:val="003649C4"/>
    <w:rsid w:val="00364C52"/>
    <w:rsid w:val="00364D71"/>
    <w:rsid w:val="00364E47"/>
    <w:rsid w:val="003652EF"/>
    <w:rsid w:val="0036537A"/>
    <w:rsid w:val="00365A47"/>
    <w:rsid w:val="00365EC2"/>
    <w:rsid w:val="003709E9"/>
    <w:rsid w:val="00370A1A"/>
    <w:rsid w:val="003728A5"/>
    <w:rsid w:val="00373B36"/>
    <w:rsid w:val="00373C10"/>
    <w:rsid w:val="00373C89"/>
    <w:rsid w:val="003742E3"/>
    <w:rsid w:val="003744D4"/>
    <w:rsid w:val="00374C7E"/>
    <w:rsid w:val="003752B4"/>
    <w:rsid w:val="003763B1"/>
    <w:rsid w:val="00376466"/>
    <w:rsid w:val="003774AA"/>
    <w:rsid w:val="003807DE"/>
    <w:rsid w:val="00380AFC"/>
    <w:rsid w:val="00380BBE"/>
    <w:rsid w:val="003811B0"/>
    <w:rsid w:val="00381A29"/>
    <w:rsid w:val="00382AA0"/>
    <w:rsid w:val="00383588"/>
    <w:rsid w:val="00383950"/>
    <w:rsid w:val="00385205"/>
    <w:rsid w:val="00387D1E"/>
    <w:rsid w:val="00387E9B"/>
    <w:rsid w:val="00390414"/>
    <w:rsid w:val="00390BB1"/>
    <w:rsid w:val="00390FD4"/>
    <w:rsid w:val="0039202B"/>
    <w:rsid w:val="00392ED6"/>
    <w:rsid w:val="00393DC7"/>
    <w:rsid w:val="003945F8"/>
    <w:rsid w:val="00394E13"/>
    <w:rsid w:val="00394FD9"/>
    <w:rsid w:val="00395D30"/>
    <w:rsid w:val="00395FDB"/>
    <w:rsid w:val="003A1991"/>
    <w:rsid w:val="003A19CD"/>
    <w:rsid w:val="003A2555"/>
    <w:rsid w:val="003A2631"/>
    <w:rsid w:val="003A2A19"/>
    <w:rsid w:val="003A30B7"/>
    <w:rsid w:val="003A445D"/>
    <w:rsid w:val="003A4522"/>
    <w:rsid w:val="003A5F29"/>
    <w:rsid w:val="003A663A"/>
    <w:rsid w:val="003A6EC5"/>
    <w:rsid w:val="003B0307"/>
    <w:rsid w:val="003B1BCD"/>
    <w:rsid w:val="003B3E6E"/>
    <w:rsid w:val="003B4BCA"/>
    <w:rsid w:val="003B5FFB"/>
    <w:rsid w:val="003B64AF"/>
    <w:rsid w:val="003B67E4"/>
    <w:rsid w:val="003C1EC2"/>
    <w:rsid w:val="003C2E2D"/>
    <w:rsid w:val="003C339A"/>
    <w:rsid w:val="003C3C95"/>
    <w:rsid w:val="003C5C3A"/>
    <w:rsid w:val="003C6161"/>
    <w:rsid w:val="003C6711"/>
    <w:rsid w:val="003C71E1"/>
    <w:rsid w:val="003C737B"/>
    <w:rsid w:val="003C74F0"/>
    <w:rsid w:val="003D0711"/>
    <w:rsid w:val="003D07E1"/>
    <w:rsid w:val="003D08BB"/>
    <w:rsid w:val="003D0ACD"/>
    <w:rsid w:val="003D1549"/>
    <w:rsid w:val="003D1E6D"/>
    <w:rsid w:val="003D2134"/>
    <w:rsid w:val="003D280A"/>
    <w:rsid w:val="003D2C48"/>
    <w:rsid w:val="003D2C6E"/>
    <w:rsid w:val="003D304A"/>
    <w:rsid w:val="003D3185"/>
    <w:rsid w:val="003D38F1"/>
    <w:rsid w:val="003D3A29"/>
    <w:rsid w:val="003D3ED4"/>
    <w:rsid w:val="003D4D4B"/>
    <w:rsid w:val="003D688E"/>
    <w:rsid w:val="003D7266"/>
    <w:rsid w:val="003E1190"/>
    <w:rsid w:val="003E125C"/>
    <w:rsid w:val="003E1E03"/>
    <w:rsid w:val="003E2096"/>
    <w:rsid w:val="003E2132"/>
    <w:rsid w:val="003E35AB"/>
    <w:rsid w:val="003E3A28"/>
    <w:rsid w:val="003E3A80"/>
    <w:rsid w:val="003E5188"/>
    <w:rsid w:val="003E6C44"/>
    <w:rsid w:val="003E70E7"/>
    <w:rsid w:val="003E7D21"/>
    <w:rsid w:val="003F0A55"/>
    <w:rsid w:val="003F1B89"/>
    <w:rsid w:val="003F3F47"/>
    <w:rsid w:val="003F5577"/>
    <w:rsid w:val="003F605C"/>
    <w:rsid w:val="003F64B4"/>
    <w:rsid w:val="003F6A41"/>
    <w:rsid w:val="003F71DA"/>
    <w:rsid w:val="003F7769"/>
    <w:rsid w:val="003F7EB7"/>
    <w:rsid w:val="00400901"/>
    <w:rsid w:val="0040159C"/>
    <w:rsid w:val="00401E96"/>
    <w:rsid w:val="0040230A"/>
    <w:rsid w:val="00403008"/>
    <w:rsid w:val="00404DA2"/>
    <w:rsid w:val="00404E81"/>
    <w:rsid w:val="004050AF"/>
    <w:rsid w:val="00405157"/>
    <w:rsid w:val="00406CC8"/>
    <w:rsid w:val="00407DBB"/>
    <w:rsid w:val="004128ED"/>
    <w:rsid w:val="00412A46"/>
    <w:rsid w:val="004131C6"/>
    <w:rsid w:val="00413744"/>
    <w:rsid w:val="00414257"/>
    <w:rsid w:val="00415D28"/>
    <w:rsid w:val="004173C0"/>
    <w:rsid w:val="004175C4"/>
    <w:rsid w:val="004201EC"/>
    <w:rsid w:val="004207F6"/>
    <w:rsid w:val="00420BE4"/>
    <w:rsid w:val="00420C67"/>
    <w:rsid w:val="004222BD"/>
    <w:rsid w:val="004225CB"/>
    <w:rsid w:val="00423207"/>
    <w:rsid w:val="00424B55"/>
    <w:rsid w:val="00424F75"/>
    <w:rsid w:val="004267EF"/>
    <w:rsid w:val="00431C45"/>
    <w:rsid w:val="00432466"/>
    <w:rsid w:val="00432564"/>
    <w:rsid w:val="00432662"/>
    <w:rsid w:val="0043701F"/>
    <w:rsid w:val="00437E91"/>
    <w:rsid w:val="00440992"/>
    <w:rsid w:val="00440B55"/>
    <w:rsid w:val="00440C33"/>
    <w:rsid w:val="00441C00"/>
    <w:rsid w:val="00441D1B"/>
    <w:rsid w:val="004430A7"/>
    <w:rsid w:val="00443D10"/>
    <w:rsid w:val="00443D24"/>
    <w:rsid w:val="0044400F"/>
    <w:rsid w:val="00444DA3"/>
    <w:rsid w:val="00447200"/>
    <w:rsid w:val="00447D24"/>
    <w:rsid w:val="00450320"/>
    <w:rsid w:val="004503E4"/>
    <w:rsid w:val="0045040B"/>
    <w:rsid w:val="00450CBA"/>
    <w:rsid w:val="0045118E"/>
    <w:rsid w:val="0045184E"/>
    <w:rsid w:val="00451859"/>
    <w:rsid w:val="0045228D"/>
    <w:rsid w:val="004525EC"/>
    <w:rsid w:val="00452905"/>
    <w:rsid w:val="00454ADF"/>
    <w:rsid w:val="00454DF8"/>
    <w:rsid w:val="00455978"/>
    <w:rsid w:val="00455A72"/>
    <w:rsid w:val="00456282"/>
    <w:rsid w:val="004567C3"/>
    <w:rsid w:val="00456B1E"/>
    <w:rsid w:val="00461150"/>
    <w:rsid w:val="004638CD"/>
    <w:rsid w:val="00464AC4"/>
    <w:rsid w:val="00466E00"/>
    <w:rsid w:val="00467466"/>
    <w:rsid w:val="00467C4C"/>
    <w:rsid w:val="00467F13"/>
    <w:rsid w:val="00467FC4"/>
    <w:rsid w:val="00470096"/>
    <w:rsid w:val="00470D1C"/>
    <w:rsid w:val="004714EA"/>
    <w:rsid w:val="004727EF"/>
    <w:rsid w:val="004729C8"/>
    <w:rsid w:val="004747E4"/>
    <w:rsid w:val="0048217F"/>
    <w:rsid w:val="00482CC4"/>
    <w:rsid w:val="00482D96"/>
    <w:rsid w:val="00483E02"/>
    <w:rsid w:val="00483EA4"/>
    <w:rsid w:val="00485724"/>
    <w:rsid w:val="00485EB9"/>
    <w:rsid w:val="004875A4"/>
    <w:rsid w:val="00490305"/>
    <w:rsid w:val="00491026"/>
    <w:rsid w:val="00491B3E"/>
    <w:rsid w:val="004954CC"/>
    <w:rsid w:val="0049595A"/>
    <w:rsid w:val="00495A31"/>
    <w:rsid w:val="00496774"/>
    <w:rsid w:val="00496C43"/>
    <w:rsid w:val="004A019E"/>
    <w:rsid w:val="004A1190"/>
    <w:rsid w:val="004A2295"/>
    <w:rsid w:val="004A2E39"/>
    <w:rsid w:val="004A3A1B"/>
    <w:rsid w:val="004A407C"/>
    <w:rsid w:val="004A4387"/>
    <w:rsid w:val="004A5861"/>
    <w:rsid w:val="004A5B98"/>
    <w:rsid w:val="004A6496"/>
    <w:rsid w:val="004B20A6"/>
    <w:rsid w:val="004B30EA"/>
    <w:rsid w:val="004B3A92"/>
    <w:rsid w:val="004B44D7"/>
    <w:rsid w:val="004B4E72"/>
    <w:rsid w:val="004B585C"/>
    <w:rsid w:val="004B74E5"/>
    <w:rsid w:val="004B7EC4"/>
    <w:rsid w:val="004C1B8C"/>
    <w:rsid w:val="004C240E"/>
    <w:rsid w:val="004C3493"/>
    <w:rsid w:val="004C3C36"/>
    <w:rsid w:val="004C3D16"/>
    <w:rsid w:val="004C4AC8"/>
    <w:rsid w:val="004C5A2C"/>
    <w:rsid w:val="004C6A75"/>
    <w:rsid w:val="004C6B2C"/>
    <w:rsid w:val="004C6E53"/>
    <w:rsid w:val="004D00EF"/>
    <w:rsid w:val="004D2EE8"/>
    <w:rsid w:val="004D35DE"/>
    <w:rsid w:val="004D41EE"/>
    <w:rsid w:val="004D43F2"/>
    <w:rsid w:val="004D4467"/>
    <w:rsid w:val="004D5037"/>
    <w:rsid w:val="004D5092"/>
    <w:rsid w:val="004D5BA8"/>
    <w:rsid w:val="004D72F9"/>
    <w:rsid w:val="004E0705"/>
    <w:rsid w:val="004E0F94"/>
    <w:rsid w:val="004E1317"/>
    <w:rsid w:val="004E1513"/>
    <w:rsid w:val="004E4375"/>
    <w:rsid w:val="004E5CE3"/>
    <w:rsid w:val="004E5EBC"/>
    <w:rsid w:val="004E6B92"/>
    <w:rsid w:val="004E716A"/>
    <w:rsid w:val="004E7F9D"/>
    <w:rsid w:val="004F075A"/>
    <w:rsid w:val="004F15A6"/>
    <w:rsid w:val="004F1988"/>
    <w:rsid w:val="004F1BBD"/>
    <w:rsid w:val="004F3696"/>
    <w:rsid w:val="004F3712"/>
    <w:rsid w:val="004F3E5D"/>
    <w:rsid w:val="004F4798"/>
    <w:rsid w:val="004F48DC"/>
    <w:rsid w:val="004F5487"/>
    <w:rsid w:val="004F7343"/>
    <w:rsid w:val="004F7F01"/>
    <w:rsid w:val="005006AB"/>
    <w:rsid w:val="00501013"/>
    <w:rsid w:val="00502D1A"/>
    <w:rsid w:val="005031F7"/>
    <w:rsid w:val="0050412F"/>
    <w:rsid w:val="0050458E"/>
    <w:rsid w:val="00504698"/>
    <w:rsid w:val="00510860"/>
    <w:rsid w:val="00510D21"/>
    <w:rsid w:val="00511C98"/>
    <w:rsid w:val="00512313"/>
    <w:rsid w:val="00512566"/>
    <w:rsid w:val="0051381B"/>
    <w:rsid w:val="00513FFB"/>
    <w:rsid w:val="0051420C"/>
    <w:rsid w:val="00514408"/>
    <w:rsid w:val="005145AC"/>
    <w:rsid w:val="005151D6"/>
    <w:rsid w:val="00516779"/>
    <w:rsid w:val="00516AE0"/>
    <w:rsid w:val="00517220"/>
    <w:rsid w:val="00520869"/>
    <w:rsid w:val="00520D29"/>
    <w:rsid w:val="0052117B"/>
    <w:rsid w:val="00521B5D"/>
    <w:rsid w:val="00521FCB"/>
    <w:rsid w:val="005252A8"/>
    <w:rsid w:val="005254E5"/>
    <w:rsid w:val="00525E88"/>
    <w:rsid w:val="00527216"/>
    <w:rsid w:val="00527276"/>
    <w:rsid w:val="00527319"/>
    <w:rsid w:val="005308C2"/>
    <w:rsid w:val="00531544"/>
    <w:rsid w:val="00531C90"/>
    <w:rsid w:val="00532B3F"/>
    <w:rsid w:val="005330D2"/>
    <w:rsid w:val="00533850"/>
    <w:rsid w:val="00535046"/>
    <w:rsid w:val="005350E3"/>
    <w:rsid w:val="005350E5"/>
    <w:rsid w:val="005361A9"/>
    <w:rsid w:val="0054041B"/>
    <w:rsid w:val="00540886"/>
    <w:rsid w:val="00542BB1"/>
    <w:rsid w:val="00544082"/>
    <w:rsid w:val="005453E5"/>
    <w:rsid w:val="00545B84"/>
    <w:rsid w:val="005510EA"/>
    <w:rsid w:val="005510FB"/>
    <w:rsid w:val="0055175A"/>
    <w:rsid w:val="00552121"/>
    <w:rsid w:val="0055395A"/>
    <w:rsid w:val="005549E3"/>
    <w:rsid w:val="005554CF"/>
    <w:rsid w:val="0056078C"/>
    <w:rsid w:val="00561E94"/>
    <w:rsid w:val="0056223E"/>
    <w:rsid w:val="00562D97"/>
    <w:rsid w:val="00563E1E"/>
    <w:rsid w:val="005642F4"/>
    <w:rsid w:val="005643BC"/>
    <w:rsid w:val="005646DA"/>
    <w:rsid w:val="00565C91"/>
    <w:rsid w:val="00565EBC"/>
    <w:rsid w:val="00566F1D"/>
    <w:rsid w:val="00570225"/>
    <w:rsid w:val="005702FD"/>
    <w:rsid w:val="00570E33"/>
    <w:rsid w:val="00571208"/>
    <w:rsid w:val="005714B9"/>
    <w:rsid w:val="00571660"/>
    <w:rsid w:val="00572382"/>
    <w:rsid w:val="00574A48"/>
    <w:rsid w:val="005755B8"/>
    <w:rsid w:val="005755E4"/>
    <w:rsid w:val="00575992"/>
    <w:rsid w:val="00575A36"/>
    <w:rsid w:val="0057605A"/>
    <w:rsid w:val="005770C6"/>
    <w:rsid w:val="005772D2"/>
    <w:rsid w:val="0058174D"/>
    <w:rsid w:val="00581A58"/>
    <w:rsid w:val="00583C0F"/>
    <w:rsid w:val="005843E5"/>
    <w:rsid w:val="00584419"/>
    <w:rsid w:val="00584AF5"/>
    <w:rsid w:val="005852FC"/>
    <w:rsid w:val="00585D71"/>
    <w:rsid w:val="00590786"/>
    <w:rsid w:val="005912B3"/>
    <w:rsid w:val="00591384"/>
    <w:rsid w:val="00591782"/>
    <w:rsid w:val="0059232C"/>
    <w:rsid w:val="00592F67"/>
    <w:rsid w:val="00593238"/>
    <w:rsid w:val="0059567A"/>
    <w:rsid w:val="0059723F"/>
    <w:rsid w:val="005A08D8"/>
    <w:rsid w:val="005A1472"/>
    <w:rsid w:val="005A150D"/>
    <w:rsid w:val="005A1ADD"/>
    <w:rsid w:val="005A1E41"/>
    <w:rsid w:val="005A24F9"/>
    <w:rsid w:val="005A2C1F"/>
    <w:rsid w:val="005A3EAC"/>
    <w:rsid w:val="005A4BC2"/>
    <w:rsid w:val="005A514F"/>
    <w:rsid w:val="005A590B"/>
    <w:rsid w:val="005A672A"/>
    <w:rsid w:val="005A749A"/>
    <w:rsid w:val="005B0A42"/>
    <w:rsid w:val="005B0E87"/>
    <w:rsid w:val="005B2415"/>
    <w:rsid w:val="005B34DE"/>
    <w:rsid w:val="005B3657"/>
    <w:rsid w:val="005B365E"/>
    <w:rsid w:val="005B3D96"/>
    <w:rsid w:val="005B599A"/>
    <w:rsid w:val="005B5ADE"/>
    <w:rsid w:val="005B755C"/>
    <w:rsid w:val="005B7FC2"/>
    <w:rsid w:val="005C0238"/>
    <w:rsid w:val="005C0245"/>
    <w:rsid w:val="005C0754"/>
    <w:rsid w:val="005C2C6D"/>
    <w:rsid w:val="005C2E2A"/>
    <w:rsid w:val="005C3322"/>
    <w:rsid w:val="005C370A"/>
    <w:rsid w:val="005C3FBC"/>
    <w:rsid w:val="005C5F93"/>
    <w:rsid w:val="005C6EDE"/>
    <w:rsid w:val="005D0AC4"/>
    <w:rsid w:val="005D11BB"/>
    <w:rsid w:val="005D1FF4"/>
    <w:rsid w:val="005D2019"/>
    <w:rsid w:val="005D266B"/>
    <w:rsid w:val="005D338D"/>
    <w:rsid w:val="005D3DA3"/>
    <w:rsid w:val="005D3DFE"/>
    <w:rsid w:val="005D43F3"/>
    <w:rsid w:val="005D553F"/>
    <w:rsid w:val="005D61AF"/>
    <w:rsid w:val="005D66BB"/>
    <w:rsid w:val="005D6824"/>
    <w:rsid w:val="005D7906"/>
    <w:rsid w:val="005D7F38"/>
    <w:rsid w:val="005E0861"/>
    <w:rsid w:val="005E0BE3"/>
    <w:rsid w:val="005E0E04"/>
    <w:rsid w:val="005E1FAA"/>
    <w:rsid w:val="005E350C"/>
    <w:rsid w:val="005E3B03"/>
    <w:rsid w:val="005E43B6"/>
    <w:rsid w:val="005E509F"/>
    <w:rsid w:val="005E542B"/>
    <w:rsid w:val="005E6D65"/>
    <w:rsid w:val="005E7747"/>
    <w:rsid w:val="005E7C8F"/>
    <w:rsid w:val="005F0787"/>
    <w:rsid w:val="005F1713"/>
    <w:rsid w:val="005F210F"/>
    <w:rsid w:val="005F2D45"/>
    <w:rsid w:val="005F3A41"/>
    <w:rsid w:val="005F536B"/>
    <w:rsid w:val="005F53F8"/>
    <w:rsid w:val="005F67BA"/>
    <w:rsid w:val="00603F2B"/>
    <w:rsid w:val="00604EA1"/>
    <w:rsid w:val="00604FDD"/>
    <w:rsid w:val="00606F26"/>
    <w:rsid w:val="0060741C"/>
    <w:rsid w:val="00610234"/>
    <w:rsid w:val="0061067F"/>
    <w:rsid w:val="00611A6F"/>
    <w:rsid w:val="00611FD0"/>
    <w:rsid w:val="00612866"/>
    <w:rsid w:val="00612B80"/>
    <w:rsid w:val="00614B65"/>
    <w:rsid w:val="00616D7D"/>
    <w:rsid w:val="00617352"/>
    <w:rsid w:val="00620376"/>
    <w:rsid w:val="00620C0A"/>
    <w:rsid w:val="00621499"/>
    <w:rsid w:val="00622790"/>
    <w:rsid w:val="006229D0"/>
    <w:rsid w:val="00623005"/>
    <w:rsid w:val="00623390"/>
    <w:rsid w:val="00623FFE"/>
    <w:rsid w:val="00624198"/>
    <w:rsid w:val="006241DD"/>
    <w:rsid w:val="00624EC7"/>
    <w:rsid w:val="00625744"/>
    <w:rsid w:val="00625F4B"/>
    <w:rsid w:val="00627CD2"/>
    <w:rsid w:val="00627F83"/>
    <w:rsid w:val="006300F4"/>
    <w:rsid w:val="006317C5"/>
    <w:rsid w:val="00632171"/>
    <w:rsid w:val="0063236C"/>
    <w:rsid w:val="00632D90"/>
    <w:rsid w:val="0063374F"/>
    <w:rsid w:val="006340A6"/>
    <w:rsid w:val="006362CA"/>
    <w:rsid w:val="00636320"/>
    <w:rsid w:val="0063697E"/>
    <w:rsid w:val="00636D8F"/>
    <w:rsid w:val="006412B0"/>
    <w:rsid w:val="00641890"/>
    <w:rsid w:val="006419CE"/>
    <w:rsid w:val="0064353E"/>
    <w:rsid w:val="00643E12"/>
    <w:rsid w:val="00644D39"/>
    <w:rsid w:val="00645DCF"/>
    <w:rsid w:val="00646AB7"/>
    <w:rsid w:val="00646B70"/>
    <w:rsid w:val="006479C7"/>
    <w:rsid w:val="00650634"/>
    <w:rsid w:val="00650AF0"/>
    <w:rsid w:val="0065193E"/>
    <w:rsid w:val="00652469"/>
    <w:rsid w:val="0065360B"/>
    <w:rsid w:val="006538B5"/>
    <w:rsid w:val="00653ADD"/>
    <w:rsid w:val="00654443"/>
    <w:rsid w:val="0065483F"/>
    <w:rsid w:val="0065512A"/>
    <w:rsid w:val="006554A0"/>
    <w:rsid w:val="006554F4"/>
    <w:rsid w:val="006555CB"/>
    <w:rsid w:val="006556C2"/>
    <w:rsid w:val="00655D63"/>
    <w:rsid w:val="0065681C"/>
    <w:rsid w:val="00656A1D"/>
    <w:rsid w:val="00656B1C"/>
    <w:rsid w:val="00657835"/>
    <w:rsid w:val="006606CC"/>
    <w:rsid w:val="006612C7"/>
    <w:rsid w:val="00661F58"/>
    <w:rsid w:val="006625C0"/>
    <w:rsid w:val="00662ED8"/>
    <w:rsid w:val="00663A35"/>
    <w:rsid w:val="006641F1"/>
    <w:rsid w:val="00664863"/>
    <w:rsid w:val="006658D9"/>
    <w:rsid w:val="00665D95"/>
    <w:rsid w:val="006661E1"/>
    <w:rsid w:val="00667092"/>
    <w:rsid w:val="006670B7"/>
    <w:rsid w:val="00667483"/>
    <w:rsid w:val="0066762D"/>
    <w:rsid w:val="006701E9"/>
    <w:rsid w:val="00670468"/>
    <w:rsid w:val="00672065"/>
    <w:rsid w:val="00672428"/>
    <w:rsid w:val="0067362C"/>
    <w:rsid w:val="00674496"/>
    <w:rsid w:val="006747B1"/>
    <w:rsid w:val="00675D2F"/>
    <w:rsid w:val="00676385"/>
    <w:rsid w:val="00676621"/>
    <w:rsid w:val="006772D7"/>
    <w:rsid w:val="00680034"/>
    <w:rsid w:val="00680271"/>
    <w:rsid w:val="00680A70"/>
    <w:rsid w:val="00681074"/>
    <w:rsid w:val="00681B74"/>
    <w:rsid w:val="0068204C"/>
    <w:rsid w:val="0068217C"/>
    <w:rsid w:val="00682C8F"/>
    <w:rsid w:val="00683823"/>
    <w:rsid w:val="006839D8"/>
    <w:rsid w:val="00683A44"/>
    <w:rsid w:val="00685393"/>
    <w:rsid w:val="00687B11"/>
    <w:rsid w:val="006908ED"/>
    <w:rsid w:val="0069160D"/>
    <w:rsid w:val="0069173D"/>
    <w:rsid w:val="006917F6"/>
    <w:rsid w:val="00693672"/>
    <w:rsid w:val="006941EB"/>
    <w:rsid w:val="00694CC1"/>
    <w:rsid w:val="00695715"/>
    <w:rsid w:val="00695731"/>
    <w:rsid w:val="00695F32"/>
    <w:rsid w:val="006971E8"/>
    <w:rsid w:val="006A37C7"/>
    <w:rsid w:val="006A3ADF"/>
    <w:rsid w:val="006A476E"/>
    <w:rsid w:val="006A47DD"/>
    <w:rsid w:val="006A53D3"/>
    <w:rsid w:val="006A54E7"/>
    <w:rsid w:val="006A5DBF"/>
    <w:rsid w:val="006A600A"/>
    <w:rsid w:val="006A7C7F"/>
    <w:rsid w:val="006A7D64"/>
    <w:rsid w:val="006B0303"/>
    <w:rsid w:val="006B0C4F"/>
    <w:rsid w:val="006B1730"/>
    <w:rsid w:val="006B1D25"/>
    <w:rsid w:val="006B2EB6"/>
    <w:rsid w:val="006B36FE"/>
    <w:rsid w:val="006B3790"/>
    <w:rsid w:val="006B3CE2"/>
    <w:rsid w:val="006B42F2"/>
    <w:rsid w:val="006B43F7"/>
    <w:rsid w:val="006B45D4"/>
    <w:rsid w:val="006B48A4"/>
    <w:rsid w:val="006B54CE"/>
    <w:rsid w:val="006B69CD"/>
    <w:rsid w:val="006C04D7"/>
    <w:rsid w:val="006C0965"/>
    <w:rsid w:val="006C16FE"/>
    <w:rsid w:val="006C1D21"/>
    <w:rsid w:val="006C1F08"/>
    <w:rsid w:val="006C1FB0"/>
    <w:rsid w:val="006C2F38"/>
    <w:rsid w:val="006C5281"/>
    <w:rsid w:val="006C5A0A"/>
    <w:rsid w:val="006C5C3F"/>
    <w:rsid w:val="006C63B9"/>
    <w:rsid w:val="006C65C0"/>
    <w:rsid w:val="006C6842"/>
    <w:rsid w:val="006C6BFA"/>
    <w:rsid w:val="006C74BA"/>
    <w:rsid w:val="006C7E1F"/>
    <w:rsid w:val="006D02C8"/>
    <w:rsid w:val="006D1645"/>
    <w:rsid w:val="006D1ADC"/>
    <w:rsid w:val="006D210B"/>
    <w:rsid w:val="006D2E77"/>
    <w:rsid w:val="006D4A79"/>
    <w:rsid w:val="006D4CD3"/>
    <w:rsid w:val="006D73C7"/>
    <w:rsid w:val="006E138B"/>
    <w:rsid w:val="006E18E3"/>
    <w:rsid w:val="006E2399"/>
    <w:rsid w:val="006E3473"/>
    <w:rsid w:val="006E45A1"/>
    <w:rsid w:val="006E5276"/>
    <w:rsid w:val="006E6021"/>
    <w:rsid w:val="006E6B76"/>
    <w:rsid w:val="006E7D6D"/>
    <w:rsid w:val="006F06BD"/>
    <w:rsid w:val="006F0848"/>
    <w:rsid w:val="006F09A3"/>
    <w:rsid w:val="006F1488"/>
    <w:rsid w:val="006F1FBC"/>
    <w:rsid w:val="006F2204"/>
    <w:rsid w:val="006F2C70"/>
    <w:rsid w:val="006F6170"/>
    <w:rsid w:val="006F7141"/>
    <w:rsid w:val="00700160"/>
    <w:rsid w:val="00700BC1"/>
    <w:rsid w:val="00700C54"/>
    <w:rsid w:val="00700D94"/>
    <w:rsid w:val="00701A6F"/>
    <w:rsid w:val="00701A94"/>
    <w:rsid w:val="00701A9F"/>
    <w:rsid w:val="00702277"/>
    <w:rsid w:val="00702D70"/>
    <w:rsid w:val="00706064"/>
    <w:rsid w:val="00706438"/>
    <w:rsid w:val="007100B0"/>
    <w:rsid w:val="00710A9F"/>
    <w:rsid w:val="00710B91"/>
    <w:rsid w:val="007123B5"/>
    <w:rsid w:val="00713018"/>
    <w:rsid w:val="0071368F"/>
    <w:rsid w:val="007137F7"/>
    <w:rsid w:val="00713938"/>
    <w:rsid w:val="0071423C"/>
    <w:rsid w:val="007149D0"/>
    <w:rsid w:val="0071617C"/>
    <w:rsid w:val="007161F5"/>
    <w:rsid w:val="00716AC8"/>
    <w:rsid w:val="00716FB8"/>
    <w:rsid w:val="00717034"/>
    <w:rsid w:val="00717910"/>
    <w:rsid w:val="00720019"/>
    <w:rsid w:val="007201C4"/>
    <w:rsid w:val="00721521"/>
    <w:rsid w:val="0072160D"/>
    <w:rsid w:val="00721BA0"/>
    <w:rsid w:val="00721C96"/>
    <w:rsid w:val="0072202A"/>
    <w:rsid w:val="00722573"/>
    <w:rsid w:val="00722657"/>
    <w:rsid w:val="00722F50"/>
    <w:rsid w:val="00723F21"/>
    <w:rsid w:val="00724EC3"/>
    <w:rsid w:val="007257FB"/>
    <w:rsid w:val="007275EB"/>
    <w:rsid w:val="00730D33"/>
    <w:rsid w:val="00730FA2"/>
    <w:rsid w:val="00731B3A"/>
    <w:rsid w:val="00731CF4"/>
    <w:rsid w:val="00732AF2"/>
    <w:rsid w:val="00732B02"/>
    <w:rsid w:val="00733736"/>
    <w:rsid w:val="007341BC"/>
    <w:rsid w:val="00734990"/>
    <w:rsid w:val="00734ED5"/>
    <w:rsid w:val="00735CA2"/>
    <w:rsid w:val="00735CE1"/>
    <w:rsid w:val="007366E8"/>
    <w:rsid w:val="00736A96"/>
    <w:rsid w:val="007374D0"/>
    <w:rsid w:val="007379D4"/>
    <w:rsid w:val="00737A9B"/>
    <w:rsid w:val="00737B7C"/>
    <w:rsid w:val="00737DD5"/>
    <w:rsid w:val="007407DC"/>
    <w:rsid w:val="00740F7B"/>
    <w:rsid w:val="00742CF1"/>
    <w:rsid w:val="007436C8"/>
    <w:rsid w:val="00745385"/>
    <w:rsid w:val="00745ABB"/>
    <w:rsid w:val="007461BB"/>
    <w:rsid w:val="007465B3"/>
    <w:rsid w:val="00747245"/>
    <w:rsid w:val="00747AD0"/>
    <w:rsid w:val="0075009E"/>
    <w:rsid w:val="007503DC"/>
    <w:rsid w:val="00750A73"/>
    <w:rsid w:val="00751228"/>
    <w:rsid w:val="00751F8D"/>
    <w:rsid w:val="0075273F"/>
    <w:rsid w:val="00752CF3"/>
    <w:rsid w:val="007546C3"/>
    <w:rsid w:val="00754FBD"/>
    <w:rsid w:val="0075749C"/>
    <w:rsid w:val="00757713"/>
    <w:rsid w:val="00757964"/>
    <w:rsid w:val="00757F52"/>
    <w:rsid w:val="00761739"/>
    <w:rsid w:val="0076233E"/>
    <w:rsid w:val="00762396"/>
    <w:rsid w:val="00762D3F"/>
    <w:rsid w:val="00763060"/>
    <w:rsid w:val="007631FA"/>
    <w:rsid w:val="00763756"/>
    <w:rsid w:val="0076442E"/>
    <w:rsid w:val="00765647"/>
    <w:rsid w:val="00765C89"/>
    <w:rsid w:val="00767749"/>
    <w:rsid w:val="00767808"/>
    <w:rsid w:val="00767FFA"/>
    <w:rsid w:val="00773BDC"/>
    <w:rsid w:val="007759A8"/>
    <w:rsid w:val="00775F12"/>
    <w:rsid w:val="0077626D"/>
    <w:rsid w:val="00776BAA"/>
    <w:rsid w:val="00781009"/>
    <w:rsid w:val="0078163B"/>
    <w:rsid w:val="00781B4B"/>
    <w:rsid w:val="00782694"/>
    <w:rsid w:val="0078277F"/>
    <w:rsid w:val="00783751"/>
    <w:rsid w:val="0078394E"/>
    <w:rsid w:val="00784231"/>
    <w:rsid w:val="00784946"/>
    <w:rsid w:val="00784B52"/>
    <w:rsid w:val="007856A3"/>
    <w:rsid w:val="00787C5C"/>
    <w:rsid w:val="00790741"/>
    <w:rsid w:val="00793574"/>
    <w:rsid w:val="00793C0E"/>
    <w:rsid w:val="0079605E"/>
    <w:rsid w:val="00797369"/>
    <w:rsid w:val="007A41A1"/>
    <w:rsid w:val="007A4F31"/>
    <w:rsid w:val="007A50BA"/>
    <w:rsid w:val="007A59DB"/>
    <w:rsid w:val="007A656F"/>
    <w:rsid w:val="007A658A"/>
    <w:rsid w:val="007A7028"/>
    <w:rsid w:val="007A71F6"/>
    <w:rsid w:val="007B0A26"/>
    <w:rsid w:val="007B15E6"/>
    <w:rsid w:val="007B1D97"/>
    <w:rsid w:val="007B2185"/>
    <w:rsid w:val="007B225B"/>
    <w:rsid w:val="007B4170"/>
    <w:rsid w:val="007B524D"/>
    <w:rsid w:val="007B5FDE"/>
    <w:rsid w:val="007B6A32"/>
    <w:rsid w:val="007B6C68"/>
    <w:rsid w:val="007B752F"/>
    <w:rsid w:val="007C0585"/>
    <w:rsid w:val="007C06F2"/>
    <w:rsid w:val="007C0DB0"/>
    <w:rsid w:val="007C1470"/>
    <w:rsid w:val="007C3045"/>
    <w:rsid w:val="007C36B8"/>
    <w:rsid w:val="007C396F"/>
    <w:rsid w:val="007C3E4C"/>
    <w:rsid w:val="007C3E6D"/>
    <w:rsid w:val="007C40D3"/>
    <w:rsid w:val="007C4A29"/>
    <w:rsid w:val="007C4C4B"/>
    <w:rsid w:val="007C5FC5"/>
    <w:rsid w:val="007C6968"/>
    <w:rsid w:val="007C71B0"/>
    <w:rsid w:val="007D1437"/>
    <w:rsid w:val="007D1B52"/>
    <w:rsid w:val="007D20CA"/>
    <w:rsid w:val="007D2F1B"/>
    <w:rsid w:val="007D304C"/>
    <w:rsid w:val="007D49C1"/>
    <w:rsid w:val="007D525C"/>
    <w:rsid w:val="007D5A6E"/>
    <w:rsid w:val="007D5DC7"/>
    <w:rsid w:val="007D7D88"/>
    <w:rsid w:val="007E20D2"/>
    <w:rsid w:val="007E2852"/>
    <w:rsid w:val="007E2BE6"/>
    <w:rsid w:val="007E5176"/>
    <w:rsid w:val="007E5277"/>
    <w:rsid w:val="007E5500"/>
    <w:rsid w:val="007E624F"/>
    <w:rsid w:val="007E6530"/>
    <w:rsid w:val="007E6702"/>
    <w:rsid w:val="007E6791"/>
    <w:rsid w:val="007E757E"/>
    <w:rsid w:val="007E7D01"/>
    <w:rsid w:val="007F09CD"/>
    <w:rsid w:val="007F0CF7"/>
    <w:rsid w:val="007F1194"/>
    <w:rsid w:val="007F1571"/>
    <w:rsid w:val="007F21F0"/>
    <w:rsid w:val="007F2821"/>
    <w:rsid w:val="007F28CD"/>
    <w:rsid w:val="007F3671"/>
    <w:rsid w:val="007F4BBB"/>
    <w:rsid w:val="007F4C69"/>
    <w:rsid w:val="007F509F"/>
    <w:rsid w:val="007F6A63"/>
    <w:rsid w:val="007F7587"/>
    <w:rsid w:val="007F7CB8"/>
    <w:rsid w:val="007F7E10"/>
    <w:rsid w:val="00800174"/>
    <w:rsid w:val="008015D8"/>
    <w:rsid w:val="008032AF"/>
    <w:rsid w:val="00804FE4"/>
    <w:rsid w:val="008052CA"/>
    <w:rsid w:val="00806289"/>
    <w:rsid w:val="00807FC8"/>
    <w:rsid w:val="0081007E"/>
    <w:rsid w:val="008107FF"/>
    <w:rsid w:val="00812280"/>
    <w:rsid w:val="00812931"/>
    <w:rsid w:val="00814E64"/>
    <w:rsid w:val="0081537D"/>
    <w:rsid w:val="0081607B"/>
    <w:rsid w:val="008160A0"/>
    <w:rsid w:val="008162FE"/>
    <w:rsid w:val="008167A2"/>
    <w:rsid w:val="008170BE"/>
    <w:rsid w:val="00817F76"/>
    <w:rsid w:val="00820094"/>
    <w:rsid w:val="008200D3"/>
    <w:rsid w:val="00820F14"/>
    <w:rsid w:val="008223A1"/>
    <w:rsid w:val="00822A8D"/>
    <w:rsid w:val="00823B9E"/>
    <w:rsid w:val="00826CF1"/>
    <w:rsid w:val="008273CB"/>
    <w:rsid w:val="00830C31"/>
    <w:rsid w:val="00830FD7"/>
    <w:rsid w:val="008319E1"/>
    <w:rsid w:val="008321E3"/>
    <w:rsid w:val="008326D4"/>
    <w:rsid w:val="00832A1A"/>
    <w:rsid w:val="00832C53"/>
    <w:rsid w:val="00832DEF"/>
    <w:rsid w:val="00834A61"/>
    <w:rsid w:val="00834D31"/>
    <w:rsid w:val="008359F2"/>
    <w:rsid w:val="008367BB"/>
    <w:rsid w:val="008372FC"/>
    <w:rsid w:val="008378CC"/>
    <w:rsid w:val="00837FBB"/>
    <w:rsid w:val="00840358"/>
    <w:rsid w:val="008411BF"/>
    <w:rsid w:val="008417CF"/>
    <w:rsid w:val="00841F85"/>
    <w:rsid w:val="0084288E"/>
    <w:rsid w:val="008439A9"/>
    <w:rsid w:val="0084659B"/>
    <w:rsid w:val="00846F88"/>
    <w:rsid w:val="00847472"/>
    <w:rsid w:val="00847D27"/>
    <w:rsid w:val="008506B5"/>
    <w:rsid w:val="00852A1E"/>
    <w:rsid w:val="00852F61"/>
    <w:rsid w:val="008536FA"/>
    <w:rsid w:val="00854834"/>
    <w:rsid w:val="00855DDB"/>
    <w:rsid w:val="0085772E"/>
    <w:rsid w:val="00857AEB"/>
    <w:rsid w:val="00857D52"/>
    <w:rsid w:val="0086002D"/>
    <w:rsid w:val="00860128"/>
    <w:rsid w:val="008638B6"/>
    <w:rsid w:val="008642D7"/>
    <w:rsid w:val="00864D19"/>
    <w:rsid w:val="00864D5F"/>
    <w:rsid w:val="0086505B"/>
    <w:rsid w:val="00865E13"/>
    <w:rsid w:val="00867606"/>
    <w:rsid w:val="00867B65"/>
    <w:rsid w:val="00870597"/>
    <w:rsid w:val="00870740"/>
    <w:rsid w:val="00870BCC"/>
    <w:rsid w:val="0087128D"/>
    <w:rsid w:val="008713E7"/>
    <w:rsid w:val="00871E9B"/>
    <w:rsid w:val="00873C44"/>
    <w:rsid w:val="0087554C"/>
    <w:rsid w:val="008757DE"/>
    <w:rsid w:val="00875A3B"/>
    <w:rsid w:val="00875D08"/>
    <w:rsid w:val="00876D65"/>
    <w:rsid w:val="00876DEA"/>
    <w:rsid w:val="0087709B"/>
    <w:rsid w:val="00881116"/>
    <w:rsid w:val="00881381"/>
    <w:rsid w:val="00881D54"/>
    <w:rsid w:val="0088390E"/>
    <w:rsid w:val="00883C33"/>
    <w:rsid w:val="00885F7C"/>
    <w:rsid w:val="00886127"/>
    <w:rsid w:val="00886401"/>
    <w:rsid w:val="0088661A"/>
    <w:rsid w:val="00887226"/>
    <w:rsid w:val="00890440"/>
    <w:rsid w:val="008909C7"/>
    <w:rsid w:val="00890DA7"/>
    <w:rsid w:val="00891227"/>
    <w:rsid w:val="00891681"/>
    <w:rsid w:val="00892655"/>
    <w:rsid w:val="00892F81"/>
    <w:rsid w:val="008931CE"/>
    <w:rsid w:val="00893A55"/>
    <w:rsid w:val="00894ED6"/>
    <w:rsid w:val="00895348"/>
    <w:rsid w:val="00895369"/>
    <w:rsid w:val="00895644"/>
    <w:rsid w:val="008A0EE6"/>
    <w:rsid w:val="008A15AF"/>
    <w:rsid w:val="008A3483"/>
    <w:rsid w:val="008A3E0E"/>
    <w:rsid w:val="008A49AC"/>
    <w:rsid w:val="008A4D85"/>
    <w:rsid w:val="008A5124"/>
    <w:rsid w:val="008A516D"/>
    <w:rsid w:val="008A5567"/>
    <w:rsid w:val="008A586A"/>
    <w:rsid w:val="008A5E00"/>
    <w:rsid w:val="008A6BF0"/>
    <w:rsid w:val="008A6C57"/>
    <w:rsid w:val="008A73AF"/>
    <w:rsid w:val="008A7698"/>
    <w:rsid w:val="008B097B"/>
    <w:rsid w:val="008B0A25"/>
    <w:rsid w:val="008B14E6"/>
    <w:rsid w:val="008B2267"/>
    <w:rsid w:val="008B6039"/>
    <w:rsid w:val="008B66CC"/>
    <w:rsid w:val="008B6AD5"/>
    <w:rsid w:val="008B7648"/>
    <w:rsid w:val="008C0BC1"/>
    <w:rsid w:val="008C0EA0"/>
    <w:rsid w:val="008C0EDC"/>
    <w:rsid w:val="008C178B"/>
    <w:rsid w:val="008C3C3D"/>
    <w:rsid w:val="008C450D"/>
    <w:rsid w:val="008C6869"/>
    <w:rsid w:val="008C7EC0"/>
    <w:rsid w:val="008D0083"/>
    <w:rsid w:val="008D05F6"/>
    <w:rsid w:val="008D300B"/>
    <w:rsid w:val="008D30E4"/>
    <w:rsid w:val="008D3ADB"/>
    <w:rsid w:val="008D3E5A"/>
    <w:rsid w:val="008D4141"/>
    <w:rsid w:val="008D5031"/>
    <w:rsid w:val="008D6813"/>
    <w:rsid w:val="008D7007"/>
    <w:rsid w:val="008D74DF"/>
    <w:rsid w:val="008D7737"/>
    <w:rsid w:val="008E09B8"/>
    <w:rsid w:val="008E1A28"/>
    <w:rsid w:val="008E2836"/>
    <w:rsid w:val="008E2BBE"/>
    <w:rsid w:val="008E37BF"/>
    <w:rsid w:val="008E38B8"/>
    <w:rsid w:val="008E4348"/>
    <w:rsid w:val="008E44F7"/>
    <w:rsid w:val="008E4AA6"/>
    <w:rsid w:val="008E5336"/>
    <w:rsid w:val="008E562D"/>
    <w:rsid w:val="008E674B"/>
    <w:rsid w:val="008E6A44"/>
    <w:rsid w:val="008E7A91"/>
    <w:rsid w:val="008E7BDF"/>
    <w:rsid w:val="008E7C06"/>
    <w:rsid w:val="008E7CB3"/>
    <w:rsid w:val="008E7FAD"/>
    <w:rsid w:val="008F2525"/>
    <w:rsid w:val="008F2616"/>
    <w:rsid w:val="008F2858"/>
    <w:rsid w:val="008F470B"/>
    <w:rsid w:val="008F6135"/>
    <w:rsid w:val="008F6197"/>
    <w:rsid w:val="008F68F0"/>
    <w:rsid w:val="008F6D28"/>
    <w:rsid w:val="0090019E"/>
    <w:rsid w:val="0090024D"/>
    <w:rsid w:val="00900BBD"/>
    <w:rsid w:val="00900DE4"/>
    <w:rsid w:val="009012D6"/>
    <w:rsid w:val="00901BDD"/>
    <w:rsid w:val="0090257C"/>
    <w:rsid w:val="00902ECA"/>
    <w:rsid w:val="009040FE"/>
    <w:rsid w:val="00905398"/>
    <w:rsid w:val="009053BF"/>
    <w:rsid w:val="009066C3"/>
    <w:rsid w:val="00906C09"/>
    <w:rsid w:val="00906E0C"/>
    <w:rsid w:val="0090775E"/>
    <w:rsid w:val="009103AF"/>
    <w:rsid w:val="0091040B"/>
    <w:rsid w:val="009112F2"/>
    <w:rsid w:val="009128F2"/>
    <w:rsid w:val="00912F88"/>
    <w:rsid w:val="009131B6"/>
    <w:rsid w:val="00913418"/>
    <w:rsid w:val="00913C8B"/>
    <w:rsid w:val="009145D7"/>
    <w:rsid w:val="00914F9E"/>
    <w:rsid w:val="00915172"/>
    <w:rsid w:val="00916312"/>
    <w:rsid w:val="00917C15"/>
    <w:rsid w:val="009204F1"/>
    <w:rsid w:val="00922D0D"/>
    <w:rsid w:val="009234DD"/>
    <w:rsid w:val="00923CF1"/>
    <w:rsid w:val="00924CAC"/>
    <w:rsid w:val="00926DAA"/>
    <w:rsid w:val="009277E3"/>
    <w:rsid w:val="00930D66"/>
    <w:rsid w:val="0093131B"/>
    <w:rsid w:val="00932745"/>
    <w:rsid w:val="00932913"/>
    <w:rsid w:val="00932F9C"/>
    <w:rsid w:val="00934107"/>
    <w:rsid w:val="00934A8E"/>
    <w:rsid w:val="00935F62"/>
    <w:rsid w:val="0093691E"/>
    <w:rsid w:val="00937333"/>
    <w:rsid w:val="00937418"/>
    <w:rsid w:val="0094060F"/>
    <w:rsid w:val="00941E5B"/>
    <w:rsid w:val="00941EA5"/>
    <w:rsid w:val="00941ECE"/>
    <w:rsid w:val="00941FCD"/>
    <w:rsid w:val="00941FEF"/>
    <w:rsid w:val="009427BB"/>
    <w:rsid w:val="00942B9A"/>
    <w:rsid w:val="00943186"/>
    <w:rsid w:val="009431C1"/>
    <w:rsid w:val="00943CA4"/>
    <w:rsid w:val="0094681E"/>
    <w:rsid w:val="0094713C"/>
    <w:rsid w:val="009471F4"/>
    <w:rsid w:val="0095028A"/>
    <w:rsid w:val="00951A19"/>
    <w:rsid w:val="00951B63"/>
    <w:rsid w:val="00952C54"/>
    <w:rsid w:val="00952CD1"/>
    <w:rsid w:val="00953830"/>
    <w:rsid w:val="00953C09"/>
    <w:rsid w:val="00955DF0"/>
    <w:rsid w:val="00955E4A"/>
    <w:rsid w:val="009566DD"/>
    <w:rsid w:val="009567EF"/>
    <w:rsid w:val="009569C7"/>
    <w:rsid w:val="00957B01"/>
    <w:rsid w:val="0096013C"/>
    <w:rsid w:val="009609FE"/>
    <w:rsid w:val="0096235D"/>
    <w:rsid w:val="00963804"/>
    <w:rsid w:val="00964945"/>
    <w:rsid w:val="0096601C"/>
    <w:rsid w:val="009674AF"/>
    <w:rsid w:val="00970A94"/>
    <w:rsid w:val="00970CBE"/>
    <w:rsid w:val="00970FA9"/>
    <w:rsid w:val="00971116"/>
    <w:rsid w:val="0097146F"/>
    <w:rsid w:val="00971BCB"/>
    <w:rsid w:val="00972087"/>
    <w:rsid w:val="00972431"/>
    <w:rsid w:val="00972948"/>
    <w:rsid w:val="0097353A"/>
    <w:rsid w:val="0097389C"/>
    <w:rsid w:val="009741A2"/>
    <w:rsid w:val="009748E1"/>
    <w:rsid w:val="00974BF5"/>
    <w:rsid w:val="00975B74"/>
    <w:rsid w:val="00975E7D"/>
    <w:rsid w:val="00976B13"/>
    <w:rsid w:val="009812D8"/>
    <w:rsid w:val="00981CF8"/>
    <w:rsid w:val="0098274C"/>
    <w:rsid w:val="0098448B"/>
    <w:rsid w:val="00984FEC"/>
    <w:rsid w:val="00986B27"/>
    <w:rsid w:val="009877F8"/>
    <w:rsid w:val="009919F4"/>
    <w:rsid w:val="00991DD9"/>
    <w:rsid w:val="009921CF"/>
    <w:rsid w:val="009929D6"/>
    <w:rsid w:val="009931A1"/>
    <w:rsid w:val="00993B77"/>
    <w:rsid w:val="0099605D"/>
    <w:rsid w:val="0099667A"/>
    <w:rsid w:val="00997747"/>
    <w:rsid w:val="009A0C1E"/>
    <w:rsid w:val="009A334F"/>
    <w:rsid w:val="009A363B"/>
    <w:rsid w:val="009A3DE6"/>
    <w:rsid w:val="009A3FFF"/>
    <w:rsid w:val="009A418A"/>
    <w:rsid w:val="009A4BB3"/>
    <w:rsid w:val="009A5651"/>
    <w:rsid w:val="009A5699"/>
    <w:rsid w:val="009A56C5"/>
    <w:rsid w:val="009A5E5F"/>
    <w:rsid w:val="009A6451"/>
    <w:rsid w:val="009A69B6"/>
    <w:rsid w:val="009A70E6"/>
    <w:rsid w:val="009A7338"/>
    <w:rsid w:val="009A79BC"/>
    <w:rsid w:val="009A7A5E"/>
    <w:rsid w:val="009B0EB1"/>
    <w:rsid w:val="009B109E"/>
    <w:rsid w:val="009B26F9"/>
    <w:rsid w:val="009B304F"/>
    <w:rsid w:val="009B427D"/>
    <w:rsid w:val="009B4493"/>
    <w:rsid w:val="009B4607"/>
    <w:rsid w:val="009B4F29"/>
    <w:rsid w:val="009B582F"/>
    <w:rsid w:val="009B5ABA"/>
    <w:rsid w:val="009B6392"/>
    <w:rsid w:val="009B651A"/>
    <w:rsid w:val="009B71D7"/>
    <w:rsid w:val="009B732B"/>
    <w:rsid w:val="009B758E"/>
    <w:rsid w:val="009C0CC1"/>
    <w:rsid w:val="009C1014"/>
    <w:rsid w:val="009C3257"/>
    <w:rsid w:val="009C3B59"/>
    <w:rsid w:val="009C4314"/>
    <w:rsid w:val="009C43B9"/>
    <w:rsid w:val="009C5D86"/>
    <w:rsid w:val="009D007A"/>
    <w:rsid w:val="009D19DF"/>
    <w:rsid w:val="009D2EE9"/>
    <w:rsid w:val="009D33EF"/>
    <w:rsid w:val="009D3A0B"/>
    <w:rsid w:val="009D3CCE"/>
    <w:rsid w:val="009D50C2"/>
    <w:rsid w:val="009D50CE"/>
    <w:rsid w:val="009D654F"/>
    <w:rsid w:val="009E155F"/>
    <w:rsid w:val="009E185D"/>
    <w:rsid w:val="009E2E9C"/>
    <w:rsid w:val="009E2FC8"/>
    <w:rsid w:val="009E41B8"/>
    <w:rsid w:val="009E49C7"/>
    <w:rsid w:val="009E4A2B"/>
    <w:rsid w:val="009E78B5"/>
    <w:rsid w:val="009F0074"/>
    <w:rsid w:val="009F0D06"/>
    <w:rsid w:val="009F0DDA"/>
    <w:rsid w:val="009F13C8"/>
    <w:rsid w:val="009F26BC"/>
    <w:rsid w:val="009F39F4"/>
    <w:rsid w:val="009F422A"/>
    <w:rsid w:val="009F680F"/>
    <w:rsid w:val="009F687C"/>
    <w:rsid w:val="00A0286B"/>
    <w:rsid w:val="00A02C0B"/>
    <w:rsid w:val="00A04563"/>
    <w:rsid w:val="00A0599E"/>
    <w:rsid w:val="00A0600B"/>
    <w:rsid w:val="00A074C4"/>
    <w:rsid w:val="00A10C5B"/>
    <w:rsid w:val="00A13248"/>
    <w:rsid w:val="00A137AA"/>
    <w:rsid w:val="00A1390F"/>
    <w:rsid w:val="00A14C5D"/>
    <w:rsid w:val="00A162A9"/>
    <w:rsid w:val="00A179F6"/>
    <w:rsid w:val="00A17E11"/>
    <w:rsid w:val="00A17F82"/>
    <w:rsid w:val="00A21283"/>
    <w:rsid w:val="00A22A66"/>
    <w:rsid w:val="00A2390A"/>
    <w:rsid w:val="00A25A44"/>
    <w:rsid w:val="00A25BA3"/>
    <w:rsid w:val="00A3093D"/>
    <w:rsid w:val="00A31DD4"/>
    <w:rsid w:val="00A32242"/>
    <w:rsid w:val="00A337AF"/>
    <w:rsid w:val="00A35F03"/>
    <w:rsid w:val="00A3618F"/>
    <w:rsid w:val="00A36D89"/>
    <w:rsid w:val="00A37090"/>
    <w:rsid w:val="00A3795A"/>
    <w:rsid w:val="00A37A36"/>
    <w:rsid w:val="00A41D0E"/>
    <w:rsid w:val="00A42AEE"/>
    <w:rsid w:val="00A43900"/>
    <w:rsid w:val="00A43A15"/>
    <w:rsid w:val="00A43CF9"/>
    <w:rsid w:val="00A4414B"/>
    <w:rsid w:val="00A44A19"/>
    <w:rsid w:val="00A4531C"/>
    <w:rsid w:val="00A45E2C"/>
    <w:rsid w:val="00A45EE7"/>
    <w:rsid w:val="00A463EF"/>
    <w:rsid w:val="00A470CD"/>
    <w:rsid w:val="00A4788B"/>
    <w:rsid w:val="00A47A41"/>
    <w:rsid w:val="00A507DD"/>
    <w:rsid w:val="00A508E0"/>
    <w:rsid w:val="00A51D74"/>
    <w:rsid w:val="00A539B0"/>
    <w:rsid w:val="00A53A9D"/>
    <w:rsid w:val="00A53B46"/>
    <w:rsid w:val="00A55119"/>
    <w:rsid w:val="00A5656C"/>
    <w:rsid w:val="00A56AD2"/>
    <w:rsid w:val="00A56B7F"/>
    <w:rsid w:val="00A57412"/>
    <w:rsid w:val="00A57A4B"/>
    <w:rsid w:val="00A57DF9"/>
    <w:rsid w:val="00A601CD"/>
    <w:rsid w:val="00A60957"/>
    <w:rsid w:val="00A60F74"/>
    <w:rsid w:val="00A61ADB"/>
    <w:rsid w:val="00A6200E"/>
    <w:rsid w:val="00A6364A"/>
    <w:rsid w:val="00A64007"/>
    <w:rsid w:val="00A64992"/>
    <w:rsid w:val="00A649D0"/>
    <w:rsid w:val="00A64FD0"/>
    <w:rsid w:val="00A65364"/>
    <w:rsid w:val="00A6621D"/>
    <w:rsid w:val="00A67A47"/>
    <w:rsid w:val="00A70876"/>
    <w:rsid w:val="00A7106F"/>
    <w:rsid w:val="00A71245"/>
    <w:rsid w:val="00A71995"/>
    <w:rsid w:val="00A720E1"/>
    <w:rsid w:val="00A72550"/>
    <w:rsid w:val="00A74C7E"/>
    <w:rsid w:val="00A7674D"/>
    <w:rsid w:val="00A76F7E"/>
    <w:rsid w:val="00A776F1"/>
    <w:rsid w:val="00A80C2B"/>
    <w:rsid w:val="00A814FC"/>
    <w:rsid w:val="00A816A0"/>
    <w:rsid w:val="00A833A1"/>
    <w:rsid w:val="00A8394C"/>
    <w:rsid w:val="00A83E52"/>
    <w:rsid w:val="00A851B4"/>
    <w:rsid w:val="00A85534"/>
    <w:rsid w:val="00A855F9"/>
    <w:rsid w:val="00A85647"/>
    <w:rsid w:val="00A86967"/>
    <w:rsid w:val="00A86A90"/>
    <w:rsid w:val="00A86BB6"/>
    <w:rsid w:val="00A86C3E"/>
    <w:rsid w:val="00A86FED"/>
    <w:rsid w:val="00A873C4"/>
    <w:rsid w:val="00A873E8"/>
    <w:rsid w:val="00A90E1B"/>
    <w:rsid w:val="00A91A5B"/>
    <w:rsid w:val="00A93949"/>
    <w:rsid w:val="00A93B74"/>
    <w:rsid w:val="00A956C9"/>
    <w:rsid w:val="00A96BED"/>
    <w:rsid w:val="00A971F4"/>
    <w:rsid w:val="00A973EB"/>
    <w:rsid w:val="00AA036B"/>
    <w:rsid w:val="00AA37D3"/>
    <w:rsid w:val="00AA3AB6"/>
    <w:rsid w:val="00AA3B57"/>
    <w:rsid w:val="00AA4912"/>
    <w:rsid w:val="00AA4977"/>
    <w:rsid w:val="00AA4B2D"/>
    <w:rsid w:val="00AA4B7D"/>
    <w:rsid w:val="00AA4E09"/>
    <w:rsid w:val="00AA59D4"/>
    <w:rsid w:val="00AA6EA8"/>
    <w:rsid w:val="00AA6F8C"/>
    <w:rsid w:val="00AA7BB7"/>
    <w:rsid w:val="00AB2DE9"/>
    <w:rsid w:val="00AB31B3"/>
    <w:rsid w:val="00AB6134"/>
    <w:rsid w:val="00AB6C9D"/>
    <w:rsid w:val="00AB6F6C"/>
    <w:rsid w:val="00AC04E4"/>
    <w:rsid w:val="00AC0710"/>
    <w:rsid w:val="00AC174B"/>
    <w:rsid w:val="00AC214D"/>
    <w:rsid w:val="00AC3A61"/>
    <w:rsid w:val="00AC4A89"/>
    <w:rsid w:val="00AC4D8A"/>
    <w:rsid w:val="00AC59C0"/>
    <w:rsid w:val="00AC6062"/>
    <w:rsid w:val="00AD07A4"/>
    <w:rsid w:val="00AD30EE"/>
    <w:rsid w:val="00AD3979"/>
    <w:rsid w:val="00AD5F7B"/>
    <w:rsid w:val="00AD6694"/>
    <w:rsid w:val="00AD72B7"/>
    <w:rsid w:val="00AD747A"/>
    <w:rsid w:val="00AE063C"/>
    <w:rsid w:val="00AE093D"/>
    <w:rsid w:val="00AE0C2E"/>
    <w:rsid w:val="00AE131F"/>
    <w:rsid w:val="00AE2491"/>
    <w:rsid w:val="00AE3B3C"/>
    <w:rsid w:val="00AE4720"/>
    <w:rsid w:val="00AE47EF"/>
    <w:rsid w:val="00AE5F66"/>
    <w:rsid w:val="00AE5FD1"/>
    <w:rsid w:val="00AE67DD"/>
    <w:rsid w:val="00AE68F6"/>
    <w:rsid w:val="00AE6D3F"/>
    <w:rsid w:val="00AE7264"/>
    <w:rsid w:val="00AE752A"/>
    <w:rsid w:val="00AF02E7"/>
    <w:rsid w:val="00AF19E5"/>
    <w:rsid w:val="00AF22A2"/>
    <w:rsid w:val="00AF2D05"/>
    <w:rsid w:val="00AF31A0"/>
    <w:rsid w:val="00AF339C"/>
    <w:rsid w:val="00AF3884"/>
    <w:rsid w:val="00AF408F"/>
    <w:rsid w:val="00AF5259"/>
    <w:rsid w:val="00AF5C03"/>
    <w:rsid w:val="00AF5EBC"/>
    <w:rsid w:val="00AF6A06"/>
    <w:rsid w:val="00AF6ECD"/>
    <w:rsid w:val="00AF76B0"/>
    <w:rsid w:val="00B03DF8"/>
    <w:rsid w:val="00B03DFB"/>
    <w:rsid w:val="00B059C7"/>
    <w:rsid w:val="00B063A5"/>
    <w:rsid w:val="00B06767"/>
    <w:rsid w:val="00B06FFC"/>
    <w:rsid w:val="00B1058D"/>
    <w:rsid w:val="00B11D94"/>
    <w:rsid w:val="00B11FAD"/>
    <w:rsid w:val="00B13931"/>
    <w:rsid w:val="00B14592"/>
    <w:rsid w:val="00B155C3"/>
    <w:rsid w:val="00B15B33"/>
    <w:rsid w:val="00B15F1C"/>
    <w:rsid w:val="00B21131"/>
    <w:rsid w:val="00B23E6C"/>
    <w:rsid w:val="00B23F93"/>
    <w:rsid w:val="00B2510D"/>
    <w:rsid w:val="00B254A6"/>
    <w:rsid w:val="00B27F39"/>
    <w:rsid w:val="00B3128B"/>
    <w:rsid w:val="00B3375B"/>
    <w:rsid w:val="00B33F3E"/>
    <w:rsid w:val="00B3506A"/>
    <w:rsid w:val="00B36211"/>
    <w:rsid w:val="00B36394"/>
    <w:rsid w:val="00B376E5"/>
    <w:rsid w:val="00B379C0"/>
    <w:rsid w:val="00B4048E"/>
    <w:rsid w:val="00B4096F"/>
    <w:rsid w:val="00B415BD"/>
    <w:rsid w:val="00B425C8"/>
    <w:rsid w:val="00B4347D"/>
    <w:rsid w:val="00B441CB"/>
    <w:rsid w:val="00B45BDB"/>
    <w:rsid w:val="00B465BC"/>
    <w:rsid w:val="00B50F4F"/>
    <w:rsid w:val="00B51528"/>
    <w:rsid w:val="00B51605"/>
    <w:rsid w:val="00B52364"/>
    <w:rsid w:val="00B53097"/>
    <w:rsid w:val="00B53B3F"/>
    <w:rsid w:val="00B53BAF"/>
    <w:rsid w:val="00B53BD9"/>
    <w:rsid w:val="00B5416A"/>
    <w:rsid w:val="00B577C1"/>
    <w:rsid w:val="00B57F70"/>
    <w:rsid w:val="00B606A1"/>
    <w:rsid w:val="00B61437"/>
    <w:rsid w:val="00B615A5"/>
    <w:rsid w:val="00B615B1"/>
    <w:rsid w:val="00B619DF"/>
    <w:rsid w:val="00B62405"/>
    <w:rsid w:val="00B6330F"/>
    <w:rsid w:val="00B63A67"/>
    <w:rsid w:val="00B641F8"/>
    <w:rsid w:val="00B6459E"/>
    <w:rsid w:val="00B652E4"/>
    <w:rsid w:val="00B65AEB"/>
    <w:rsid w:val="00B66261"/>
    <w:rsid w:val="00B6693C"/>
    <w:rsid w:val="00B67495"/>
    <w:rsid w:val="00B70709"/>
    <w:rsid w:val="00B7151D"/>
    <w:rsid w:val="00B71DD3"/>
    <w:rsid w:val="00B722A9"/>
    <w:rsid w:val="00B727FC"/>
    <w:rsid w:val="00B74BFD"/>
    <w:rsid w:val="00B7543C"/>
    <w:rsid w:val="00B75713"/>
    <w:rsid w:val="00B76278"/>
    <w:rsid w:val="00B77FAE"/>
    <w:rsid w:val="00B806E8"/>
    <w:rsid w:val="00B818F3"/>
    <w:rsid w:val="00B819C8"/>
    <w:rsid w:val="00B821A4"/>
    <w:rsid w:val="00B822BA"/>
    <w:rsid w:val="00B8232E"/>
    <w:rsid w:val="00B8714C"/>
    <w:rsid w:val="00B87CED"/>
    <w:rsid w:val="00B87F5C"/>
    <w:rsid w:val="00B91A9A"/>
    <w:rsid w:val="00B920CA"/>
    <w:rsid w:val="00B925A8"/>
    <w:rsid w:val="00B92B77"/>
    <w:rsid w:val="00B93E0A"/>
    <w:rsid w:val="00B942EA"/>
    <w:rsid w:val="00B94C22"/>
    <w:rsid w:val="00B973AD"/>
    <w:rsid w:val="00BA0993"/>
    <w:rsid w:val="00BA0D98"/>
    <w:rsid w:val="00BA1A14"/>
    <w:rsid w:val="00BA22A9"/>
    <w:rsid w:val="00BA3F6D"/>
    <w:rsid w:val="00BA492E"/>
    <w:rsid w:val="00BA529C"/>
    <w:rsid w:val="00BA6846"/>
    <w:rsid w:val="00BA6EC0"/>
    <w:rsid w:val="00BB0CEA"/>
    <w:rsid w:val="00BB11D4"/>
    <w:rsid w:val="00BB187B"/>
    <w:rsid w:val="00BB27FB"/>
    <w:rsid w:val="00BB2AF1"/>
    <w:rsid w:val="00BB2C4B"/>
    <w:rsid w:val="00BB3C35"/>
    <w:rsid w:val="00BB3DCD"/>
    <w:rsid w:val="00BB4792"/>
    <w:rsid w:val="00BB55CB"/>
    <w:rsid w:val="00BB56D3"/>
    <w:rsid w:val="00BB5C8D"/>
    <w:rsid w:val="00BB6242"/>
    <w:rsid w:val="00BB704F"/>
    <w:rsid w:val="00BB7C98"/>
    <w:rsid w:val="00BC0A7B"/>
    <w:rsid w:val="00BC0C2D"/>
    <w:rsid w:val="00BC12B2"/>
    <w:rsid w:val="00BC196B"/>
    <w:rsid w:val="00BC1D7E"/>
    <w:rsid w:val="00BC1DB8"/>
    <w:rsid w:val="00BC209F"/>
    <w:rsid w:val="00BC25FD"/>
    <w:rsid w:val="00BC32B3"/>
    <w:rsid w:val="00BC3357"/>
    <w:rsid w:val="00BC3DC4"/>
    <w:rsid w:val="00BC4973"/>
    <w:rsid w:val="00BC55A7"/>
    <w:rsid w:val="00BC56F0"/>
    <w:rsid w:val="00BC5CFF"/>
    <w:rsid w:val="00BC7A02"/>
    <w:rsid w:val="00BC7FD8"/>
    <w:rsid w:val="00BD02EF"/>
    <w:rsid w:val="00BD08EC"/>
    <w:rsid w:val="00BD0980"/>
    <w:rsid w:val="00BD12BC"/>
    <w:rsid w:val="00BD1956"/>
    <w:rsid w:val="00BD1D2A"/>
    <w:rsid w:val="00BD2208"/>
    <w:rsid w:val="00BD3A3E"/>
    <w:rsid w:val="00BD3F63"/>
    <w:rsid w:val="00BD4345"/>
    <w:rsid w:val="00BD541E"/>
    <w:rsid w:val="00BD6FCE"/>
    <w:rsid w:val="00BE1758"/>
    <w:rsid w:val="00BE2FD6"/>
    <w:rsid w:val="00BE424C"/>
    <w:rsid w:val="00BE4B7F"/>
    <w:rsid w:val="00BE5269"/>
    <w:rsid w:val="00BE554D"/>
    <w:rsid w:val="00BE6A95"/>
    <w:rsid w:val="00BE73F0"/>
    <w:rsid w:val="00BE7DC3"/>
    <w:rsid w:val="00BF1216"/>
    <w:rsid w:val="00BF25A0"/>
    <w:rsid w:val="00BF3E04"/>
    <w:rsid w:val="00BF40E8"/>
    <w:rsid w:val="00BF457D"/>
    <w:rsid w:val="00BF5263"/>
    <w:rsid w:val="00BF5585"/>
    <w:rsid w:val="00BF6D25"/>
    <w:rsid w:val="00BF6FA1"/>
    <w:rsid w:val="00BF7D75"/>
    <w:rsid w:val="00C0028A"/>
    <w:rsid w:val="00C030B6"/>
    <w:rsid w:val="00C06FAD"/>
    <w:rsid w:val="00C07A7F"/>
    <w:rsid w:val="00C07AF1"/>
    <w:rsid w:val="00C07B49"/>
    <w:rsid w:val="00C07DC1"/>
    <w:rsid w:val="00C11525"/>
    <w:rsid w:val="00C1365D"/>
    <w:rsid w:val="00C13F3B"/>
    <w:rsid w:val="00C14213"/>
    <w:rsid w:val="00C163FE"/>
    <w:rsid w:val="00C16F94"/>
    <w:rsid w:val="00C17442"/>
    <w:rsid w:val="00C17CDD"/>
    <w:rsid w:val="00C21409"/>
    <w:rsid w:val="00C23A87"/>
    <w:rsid w:val="00C23B37"/>
    <w:rsid w:val="00C23DDB"/>
    <w:rsid w:val="00C242FD"/>
    <w:rsid w:val="00C244C3"/>
    <w:rsid w:val="00C244CD"/>
    <w:rsid w:val="00C27298"/>
    <w:rsid w:val="00C32597"/>
    <w:rsid w:val="00C3263C"/>
    <w:rsid w:val="00C32D16"/>
    <w:rsid w:val="00C34112"/>
    <w:rsid w:val="00C35912"/>
    <w:rsid w:val="00C36F28"/>
    <w:rsid w:val="00C37364"/>
    <w:rsid w:val="00C37E95"/>
    <w:rsid w:val="00C421FA"/>
    <w:rsid w:val="00C42237"/>
    <w:rsid w:val="00C4423B"/>
    <w:rsid w:val="00C44BF1"/>
    <w:rsid w:val="00C450BC"/>
    <w:rsid w:val="00C4636D"/>
    <w:rsid w:val="00C46DA0"/>
    <w:rsid w:val="00C50B76"/>
    <w:rsid w:val="00C54187"/>
    <w:rsid w:val="00C54307"/>
    <w:rsid w:val="00C5505F"/>
    <w:rsid w:val="00C55367"/>
    <w:rsid w:val="00C555B3"/>
    <w:rsid w:val="00C566A0"/>
    <w:rsid w:val="00C56752"/>
    <w:rsid w:val="00C5712B"/>
    <w:rsid w:val="00C57DB3"/>
    <w:rsid w:val="00C57F2E"/>
    <w:rsid w:val="00C6192A"/>
    <w:rsid w:val="00C63839"/>
    <w:rsid w:val="00C6469C"/>
    <w:rsid w:val="00C646D3"/>
    <w:rsid w:val="00C64C42"/>
    <w:rsid w:val="00C65A21"/>
    <w:rsid w:val="00C67670"/>
    <w:rsid w:val="00C70F56"/>
    <w:rsid w:val="00C72A12"/>
    <w:rsid w:val="00C72AB3"/>
    <w:rsid w:val="00C72D9F"/>
    <w:rsid w:val="00C734A5"/>
    <w:rsid w:val="00C73663"/>
    <w:rsid w:val="00C73C51"/>
    <w:rsid w:val="00C7403C"/>
    <w:rsid w:val="00C74418"/>
    <w:rsid w:val="00C75780"/>
    <w:rsid w:val="00C76B9F"/>
    <w:rsid w:val="00C77166"/>
    <w:rsid w:val="00C77DE9"/>
    <w:rsid w:val="00C80F01"/>
    <w:rsid w:val="00C81051"/>
    <w:rsid w:val="00C826C0"/>
    <w:rsid w:val="00C83180"/>
    <w:rsid w:val="00C837F0"/>
    <w:rsid w:val="00C8386A"/>
    <w:rsid w:val="00C83A78"/>
    <w:rsid w:val="00C83C4C"/>
    <w:rsid w:val="00C842DF"/>
    <w:rsid w:val="00C85276"/>
    <w:rsid w:val="00C870D7"/>
    <w:rsid w:val="00C87CBE"/>
    <w:rsid w:val="00C90372"/>
    <w:rsid w:val="00C908E7"/>
    <w:rsid w:val="00C91BB8"/>
    <w:rsid w:val="00C91D35"/>
    <w:rsid w:val="00C93D72"/>
    <w:rsid w:val="00C93F34"/>
    <w:rsid w:val="00C94FDB"/>
    <w:rsid w:val="00C951E0"/>
    <w:rsid w:val="00C95907"/>
    <w:rsid w:val="00C9663E"/>
    <w:rsid w:val="00C968FC"/>
    <w:rsid w:val="00CA1657"/>
    <w:rsid w:val="00CA2BB6"/>
    <w:rsid w:val="00CA2CBB"/>
    <w:rsid w:val="00CA2F7C"/>
    <w:rsid w:val="00CA2FBE"/>
    <w:rsid w:val="00CA3110"/>
    <w:rsid w:val="00CA316B"/>
    <w:rsid w:val="00CA444B"/>
    <w:rsid w:val="00CA44F0"/>
    <w:rsid w:val="00CA4868"/>
    <w:rsid w:val="00CA4CDD"/>
    <w:rsid w:val="00CA5021"/>
    <w:rsid w:val="00CA5B09"/>
    <w:rsid w:val="00CA5F44"/>
    <w:rsid w:val="00CA655F"/>
    <w:rsid w:val="00CA6B2F"/>
    <w:rsid w:val="00CA78C4"/>
    <w:rsid w:val="00CA7DD6"/>
    <w:rsid w:val="00CB08BD"/>
    <w:rsid w:val="00CB16A6"/>
    <w:rsid w:val="00CB1AAA"/>
    <w:rsid w:val="00CB2097"/>
    <w:rsid w:val="00CB3880"/>
    <w:rsid w:val="00CB3FC7"/>
    <w:rsid w:val="00CB45D8"/>
    <w:rsid w:val="00CB5117"/>
    <w:rsid w:val="00CB5EE9"/>
    <w:rsid w:val="00CB62FC"/>
    <w:rsid w:val="00CB7560"/>
    <w:rsid w:val="00CB7662"/>
    <w:rsid w:val="00CB78F9"/>
    <w:rsid w:val="00CB7957"/>
    <w:rsid w:val="00CC074B"/>
    <w:rsid w:val="00CC0CBB"/>
    <w:rsid w:val="00CC129A"/>
    <w:rsid w:val="00CC2057"/>
    <w:rsid w:val="00CC2B70"/>
    <w:rsid w:val="00CC37C3"/>
    <w:rsid w:val="00CC548F"/>
    <w:rsid w:val="00CC5861"/>
    <w:rsid w:val="00CC5D43"/>
    <w:rsid w:val="00CC6C9B"/>
    <w:rsid w:val="00CC7987"/>
    <w:rsid w:val="00CC7F95"/>
    <w:rsid w:val="00CD339B"/>
    <w:rsid w:val="00CD34CC"/>
    <w:rsid w:val="00CD3D56"/>
    <w:rsid w:val="00CD4BB6"/>
    <w:rsid w:val="00CD57D2"/>
    <w:rsid w:val="00CD58DD"/>
    <w:rsid w:val="00CD5D14"/>
    <w:rsid w:val="00CD5F6C"/>
    <w:rsid w:val="00CD7789"/>
    <w:rsid w:val="00CE0902"/>
    <w:rsid w:val="00CE0CEC"/>
    <w:rsid w:val="00CE128A"/>
    <w:rsid w:val="00CE2293"/>
    <w:rsid w:val="00CE2C91"/>
    <w:rsid w:val="00CE3B41"/>
    <w:rsid w:val="00CE4627"/>
    <w:rsid w:val="00CE4AB3"/>
    <w:rsid w:val="00CE5956"/>
    <w:rsid w:val="00CE6534"/>
    <w:rsid w:val="00CE67DB"/>
    <w:rsid w:val="00CE7CBC"/>
    <w:rsid w:val="00CF1521"/>
    <w:rsid w:val="00CF1561"/>
    <w:rsid w:val="00CF2507"/>
    <w:rsid w:val="00CF2752"/>
    <w:rsid w:val="00CF2932"/>
    <w:rsid w:val="00CF3902"/>
    <w:rsid w:val="00CF3E7F"/>
    <w:rsid w:val="00CF436E"/>
    <w:rsid w:val="00CF4A8C"/>
    <w:rsid w:val="00CF5891"/>
    <w:rsid w:val="00CF5892"/>
    <w:rsid w:val="00CF764D"/>
    <w:rsid w:val="00CF7677"/>
    <w:rsid w:val="00CF7773"/>
    <w:rsid w:val="00CF7BA6"/>
    <w:rsid w:val="00D025C0"/>
    <w:rsid w:val="00D04C7E"/>
    <w:rsid w:val="00D05778"/>
    <w:rsid w:val="00D06F17"/>
    <w:rsid w:val="00D079CC"/>
    <w:rsid w:val="00D10DCE"/>
    <w:rsid w:val="00D110C8"/>
    <w:rsid w:val="00D1133D"/>
    <w:rsid w:val="00D114AC"/>
    <w:rsid w:val="00D116B6"/>
    <w:rsid w:val="00D128B0"/>
    <w:rsid w:val="00D12AB3"/>
    <w:rsid w:val="00D14C63"/>
    <w:rsid w:val="00D16901"/>
    <w:rsid w:val="00D21004"/>
    <w:rsid w:val="00D21A28"/>
    <w:rsid w:val="00D21C2E"/>
    <w:rsid w:val="00D22898"/>
    <w:rsid w:val="00D25410"/>
    <w:rsid w:val="00D25A89"/>
    <w:rsid w:val="00D25AE9"/>
    <w:rsid w:val="00D25B95"/>
    <w:rsid w:val="00D26834"/>
    <w:rsid w:val="00D26BB5"/>
    <w:rsid w:val="00D3031E"/>
    <w:rsid w:val="00D30920"/>
    <w:rsid w:val="00D311FF"/>
    <w:rsid w:val="00D32E8F"/>
    <w:rsid w:val="00D33EFA"/>
    <w:rsid w:val="00D352D1"/>
    <w:rsid w:val="00D35A39"/>
    <w:rsid w:val="00D35DC2"/>
    <w:rsid w:val="00D35F3E"/>
    <w:rsid w:val="00D35F68"/>
    <w:rsid w:val="00D373EE"/>
    <w:rsid w:val="00D37B30"/>
    <w:rsid w:val="00D4040D"/>
    <w:rsid w:val="00D40CAA"/>
    <w:rsid w:val="00D41927"/>
    <w:rsid w:val="00D41DAE"/>
    <w:rsid w:val="00D42024"/>
    <w:rsid w:val="00D43C15"/>
    <w:rsid w:val="00D448CF"/>
    <w:rsid w:val="00D45C1C"/>
    <w:rsid w:val="00D4705D"/>
    <w:rsid w:val="00D470C5"/>
    <w:rsid w:val="00D50C3A"/>
    <w:rsid w:val="00D50D74"/>
    <w:rsid w:val="00D51E5E"/>
    <w:rsid w:val="00D527BC"/>
    <w:rsid w:val="00D52DD3"/>
    <w:rsid w:val="00D54975"/>
    <w:rsid w:val="00D55416"/>
    <w:rsid w:val="00D55963"/>
    <w:rsid w:val="00D55BCE"/>
    <w:rsid w:val="00D55F3C"/>
    <w:rsid w:val="00D5609F"/>
    <w:rsid w:val="00D56C83"/>
    <w:rsid w:val="00D57432"/>
    <w:rsid w:val="00D5799A"/>
    <w:rsid w:val="00D60B4F"/>
    <w:rsid w:val="00D6134D"/>
    <w:rsid w:val="00D62E9E"/>
    <w:rsid w:val="00D630FE"/>
    <w:rsid w:val="00D6313B"/>
    <w:rsid w:val="00D6340A"/>
    <w:rsid w:val="00D635D4"/>
    <w:rsid w:val="00D67535"/>
    <w:rsid w:val="00D67A67"/>
    <w:rsid w:val="00D7094C"/>
    <w:rsid w:val="00D70D4F"/>
    <w:rsid w:val="00D717CF"/>
    <w:rsid w:val="00D7195F"/>
    <w:rsid w:val="00D7237E"/>
    <w:rsid w:val="00D723D4"/>
    <w:rsid w:val="00D731BE"/>
    <w:rsid w:val="00D7450C"/>
    <w:rsid w:val="00D754F6"/>
    <w:rsid w:val="00D75874"/>
    <w:rsid w:val="00D75B04"/>
    <w:rsid w:val="00D76BE7"/>
    <w:rsid w:val="00D779F5"/>
    <w:rsid w:val="00D8332E"/>
    <w:rsid w:val="00D833CB"/>
    <w:rsid w:val="00D849CD"/>
    <w:rsid w:val="00D84AEC"/>
    <w:rsid w:val="00D85C30"/>
    <w:rsid w:val="00D877A2"/>
    <w:rsid w:val="00D90CE5"/>
    <w:rsid w:val="00D90CFD"/>
    <w:rsid w:val="00D918A7"/>
    <w:rsid w:val="00D91B8F"/>
    <w:rsid w:val="00D93186"/>
    <w:rsid w:val="00D93ABD"/>
    <w:rsid w:val="00D9470C"/>
    <w:rsid w:val="00D9566D"/>
    <w:rsid w:val="00D95CD5"/>
    <w:rsid w:val="00D9645D"/>
    <w:rsid w:val="00DA0620"/>
    <w:rsid w:val="00DA0A7D"/>
    <w:rsid w:val="00DA177C"/>
    <w:rsid w:val="00DA178C"/>
    <w:rsid w:val="00DA1DAA"/>
    <w:rsid w:val="00DA20C7"/>
    <w:rsid w:val="00DA255B"/>
    <w:rsid w:val="00DA32FE"/>
    <w:rsid w:val="00DA360C"/>
    <w:rsid w:val="00DA3B27"/>
    <w:rsid w:val="00DA3ECE"/>
    <w:rsid w:val="00DA5466"/>
    <w:rsid w:val="00DA790D"/>
    <w:rsid w:val="00DB095F"/>
    <w:rsid w:val="00DB12B1"/>
    <w:rsid w:val="00DB1F26"/>
    <w:rsid w:val="00DB29BA"/>
    <w:rsid w:val="00DB3DA3"/>
    <w:rsid w:val="00DB3FDE"/>
    <w:rsid w:val="00DB4EBA"/>
    <w:rsid w:val="00DB5469"/>
    <w:rsid w:val="00DB5771"/>
    <w:rsid w:val="00DB5959"/>
    <w:rsid w:val="00DB7418"/>
    <w:rsid w:val="00DB758D"/>
    <w:rsid w:val="00DC03AC"/>
    <w:rsid w:val="00DC0F43"/>
    <w:rsid w:val="00DC14F0"/>
    <w:rsid w:val="00DC18A7"/>
    <w:rsid w:val="00DC1961"/>
    <w:rsid w:val="00DC2694"/>
    <w:rsid w:val="00DC35E2"/>
    <w:rsid w:val="00DC3918"/>
    <w:rsid w:val="00DC5039"/>
    <w:rsid w:val="00DC5AB7"/>
    <w:rsid w:val="00DC5B97"/>
    <w:rsid w:val="00DC6303"/>
    <w:rsid w:val="00DC65A7"/>
    <w:rsid w:val="00DC7069"/>
    <w:rsid w:val="00DC7F46"/>
    <w:rsid w:val="00DD1253"/>
    <w:rsid w:val="00DD17B5"/>
    <w:rsid w:val="00DD1B98"/>
    <w:rsid w:val="00DD3B25"/>
    <w:rsid w:val="00DD425B"/>
    <w:rsid w:val="00DD5E60"/>
    <w:rsid w:val="00DD660B"/>
    <w:rsid w:val="00DD7582"/>
    <w:rsid w:val="00DD7946"/>
    <w:rsid w:val="00DE1710"/>
    <w:rsid w:val="00DE2014"/>
    <w:rsid w:val="00DE2703"/>
    <w:rsid w:val="00DE2A8A"/>
    <w:rsid w:val="00DE3078"/>
    <w:rsid w:val="00DE410D"/>
    <w:rsid w:val="00DE4599"/>
    <w:rsid w:val="00DE5622"/>
    <w:rsid w:val="00DE56A2"/>
    <w:rsid w:val="00DE7B0E"/>
    <w:rsid w:val="00DE7E6E"/>
    <w:rsid w:val="00DF04B8"/>
    <w:rsid w:val="00DF0BA1"/>
    <w:rsid w:val="00DF137D"/>
    <w:rsid w:val="00DF275B"/>
    <w:rsid w:val="00DF3701"/>
    <w:rsid w:val="00DF3925"/>
    <w:rsid w:val="00DF4936"/>
    <w:rsid w:val="00DF584F"/>
    <w:rsid w:val="00DF6FE5"/>
    <w:rsid w:val="00DF73E6"/>
    <w:rsid w:val="00DF7C59"/>
    <w:rsid w:val="00E01A7D"/>
    <w:rsid w:val="00E029E7"/>
    <w:rsid w:val="00E02B91"/>
    <w:rsid w:val="00E04CDD"/>
    <w:rsid w:val="00E04E30"/>
    <w:rsid w:val="00E0598D"/>
    <w:rsid w:val="00E06C79"/>
    <w:rsid w:val="00E06E7C"/>
    <w:rsid w:val="00E07585"/>
    <w:rsid w:val="00E07773"/>
    <w:rsid w:val="00E07D56"/>
    <w:rsid w:val="00E07FEE"/>
    <w:rsid w:val="00E103F3"/>
    <w:rsid w:val="00E12908"/>
    <w:rsid w:val="00E12ABA"/>
    <w:rsid w:val="00E133E6"/>
    <w:rsid w:val="00E14136"/>
    <w:rsid w:val="00E16386"/>
    <w:rsid w:val="00E168B6"/>
    <w:rsid w:val="00E16DAE"/>
    <w:rsid w:val="00E16ED7"/>
    <w:rsid w:val="00E1775E"/>
    <w:rsid w:val="00E17945"/>
    <w:rsid w:val="00E17956"/>
    <w:rsid w:val="00E2013B"/>
    <w:rsid w:val="00E207D2"/>
    <w:rsid w:val="00E20E30"/>
    <w:rsid w:val="00E2226C"/>
    <w:rsid w:val="00E2248E"/>
    <w:rsid w:val="00E22B0E"/>
    <w:rsid w:val="00E23112"/>
    <w:rsid w:val="00E23AEE"/>
    <w:rsid w:val="00E254D7"/>
    <w:rsid w:val="00E25E86"/>
    <w:rsid w:val="00E26383"/>
    <w:rsid w:val="00E266F9"/>
    <w:rsid w:val="00E26704"/>
    <w:rsid w:val="00E26831"/>
    <w:rsid w:val="00E26907"/>
    <w:rsid w:val="00E2729D"/>
    <w:rsid w:val="00E27937"/>
    <w:rsid w:val="00E27ED6"/>
    <w:rsid w:val="00E30316"/>
    <w:rsid w:val="00E316FA"/>
    <w:rsid w:val="00E31A8F"/>
    <w:rsid w:val="00E32F9A"/>
    <w:rsid w:val="00E3386E"/>
    <w:rsid w:val="00E340E0"/>
    <w:rsid w:val="00E34893"/>
    <w:rsid w:val="00E35C66"/>
    <w:rsid w:val="00E365CD"/>
    <w:rsid w:val="00E41608"/>
    <w:rsid w:val="00E41E1B"/>
    <w:rsid w:val="00E42421"/>
    <w:rsid w:val="00E43336"/>
    <w:rsid w:val="00E440A0"/>
    <w:rsid w:val="00E44DB4"/>
    <w:rsid w:val="00E4569E"/>
    <w:rsid w:val="00E4642C"/>
    <w:rsid w:val="00E464E1"/>
    <w:rsid w:val="00E469FA"/>
    <w:rsid w:val="00E479B8"/>
    <w:rsid w:val="00E479BB"/>
    <w:rsid w:val="00E53C7F"/>
    <w:rsid w:val="00E54BB8"/>
    <w:rsid w:val="00E54CC4"/>
    <w:rsid w:val="00E551F5"/>
    <w:rsid w:val="00E5580C"/>
    <w:rsid w:val="00E55812"/>
    <w:rsid w:val="00E55912"/>
    <w:rsid w:val="00E5598A"/>
    <w:rsid w:val="00E55DAB"/>
    <w:rsid w:val="00E55F0C"/>
    <w:rsid w:val="00E56ECA"/>
    <w:rsid w:val="00E56FA8"/>
    <w:rsid w:val="00E57C01"/>
    <w:rsid w:val="00E57F34"/>
    <w:rsid w:val="00E61262"/>
    <w:rsid w:val="00E62A41"/>
    <w:rsid w:val="00E657FB"/>
    <w:rsid w:val="00E70D6C"/>
    <w:rsid w:val="00E70FC5"/>
    <w:rsid w:val="00E710E1"/>
    <w:rsid w:val="00E729BF"/>
    <w:rsid w:val="00E72ED1"/>
    <w:rsid w:val="00E738F8"/>
    <w:rsid w:val="00E74425"/>
    <w:rsid w:val="00E74F69"/>
    <w:rsid w:val="00E75D5F"/>
    <w:rsid w:val="00E76CE9"/>
    <w:rsid w:val="00E8042A"/>
    <w:rsid w:val="00E80482"/>
    <w:rsid w:val="00E817A4"/>
    <w:rsid w:val="00E818B6"/>
    <w:rsid w:val="00E81949"/>
    <w:rsid w:val="00E835B8"/>
    <w:rsid w:val="00E83786"/>
    <w:rsid w:val="00E83E32"/>
    <w:rsid w:val="00E83E44"/>
    <w:rsid w:val="00E847F9"/>
    <w:rsid w:val="00E8656B"/>
    <w:rsid w:val="00E8678A"/>
    <w:rsid w:val="00E9087C"/>
    <w:rsid w:val="00E9112E"/>
    <w:rsid w:val="00E9203B"/>
    <w:rsid w:val="00E9463B"/>
    <w:rsid w:val="00E94DB6"/>
    <w:rsid w:val="00E95256"/>
    <w:rsid w:val="00E96133"/>
    <w:rsid w:val="00E96869"/>
    <w:rsid w:val="00E97A4D"/>
    <w:rsid w:val="00EA0904"/>
    <w:rsid w:val="00EA215A"/>
    <w:rsid w:val="00EA2BDB"/>
    <w:rsid w:val="00EA3E04"/>
    <w:rsid w:val="00EA42B4"/>
    <w:rsid w:val="00EA435A"/>
    <w:rsid w:val="00EA5501"/>
    <w:rsid w:val="00EA7C22"/>
    <w:rsid w:val="00EA7C33"/>
    <w:rsid w:val="00EB14E3"/>
    <w:rsid w:val="00EB1961"/>
    <w:rsid w:val="00EB1D59"/>
    <w:rsid w:val="00EB37FB"/>
    <w:rsid w:val="00EB4469"/>
    <w:rsid w:val="00EB4B06"/>
    <w:rsid w:val="00EB5B14"/>
    <w:rsid w:val="00EB5ED6"/>
    <w:rsid w:val="00EB69B1"/>
    <w:rsid w:val="00EB7A90"/>
    <w:rsid w:val="00EC1068"/>
    <w:rsid w:val="00EC2F45"/>
    <w:rsid w:val="00EC3F3A"/>
    <w:rsid w:val="00EC4B9A"/>
    <w:rsid w:val="00EC4E3B"/>
    <w:rsid w:val="00EC5F9B"/>
    <w:rsid w:val="00EC6953"/>
    <w:rsid w:val="00ED076D"/>
    <w:rsid w:val="00ED160F"/>
    <w:rsid w:val="00ED17C5"/>
    <w:rsid w:val="00ED1BBB"/>
    <w:rsid w:val="00ED2BE6"/>
    <w:rsid w:val="00ED37D6"/>
    <w:rsid w:val="00ED3B90"/>
    <w:rsid w:val="00ED4A21"/>
    <w:rsid w:val="00ED4C81"/>
    <w:rsid w:val="00EE023E"/>
    <w:rsid w:val="00EE076F"/>
    <w:rsid w:val="00EE0E81"/>
    <w:rsid w:val="00EE212A"/>
    <w:rsid w:val="00EE246C"/>
    <w:rsid w:val="00EE2CAF"/>
    <w:rsid w:val="00EE3247"/>
    <w:rsid w:val="00EE4604"/>
    <w:rsid w:val="00EE4AD4"/>
    <w:rsid w:val="00EE4C60"/>
    <w:rsid w:val="00EE672F"/>
    <w:rsid w:val="00EE6D1A"/>
    <w:rsid w:val="00EE740A"/>
    <w:rsid w:val="00EE74C4"/>
    <w:rsid w:val="00EE7894"/>
    <w:rsid w:val="00EF0F35"/>
    <w:rsid w:val="00EF1A86"/>
    <w:rsid w:val="00EF2041"/>
    <w:rsid w:val="00EF248C"/>
    <w:rsid w:val="00EF262E"/>
    <w:rsid w:val="00EF32B6"/>
    <w:rsid w:val="00EF39EE"/>
    <w:rsid w:val="00EF46A2"/>
    <w:rsid w:val="00EF4C2F"/>
    <w:rsid w:val="00EF5712"/>
    <w:rsid w:val="00EF61F8"/>
    <w:rsid w:val="00EF74D7"/>
    <w:rsid w:val="00F0076D"/>
    <w:rsid w:val="00F013B2"/>
    <w:rsid w:val="00F02377"/>
    <w:rsid w:val="00F03D4D"/>
    <w:rsid w:val="00F067D6"/>
    <w:rsid w:val="00F07228"/>
    <w:rsid w:val="00F07538"/>
    <w:rsid w:val="00F07E9D"/>
    <w:rsid w:val="00F1029A"/>
    <w:rsid w:val="00F1415F"/>
    <w:rsid w:val="00F1483D"/>
    <w:rsid w:val="00F15138"/>
    <w:rsid w:val="00F15B49"/>
    <w:rsid w:val="00F1629E"/>
    <w:rsid w:val="00F1794E"/>
    <w:rsid w:val="00F17F87"/>
    <w:rsid w:val="00F20255"/>
    <w:rsid w:val="00F20CE8"/>
    <w:rsid w:val="00F222B5"/>
    <w:rsid w:val="00F22CCA"/>
    <w:rsid w:val="00F22FB4"/>
    <w:rsid w:val="00F2390F"/>
    <w:rsid w:val="00F23EB4"/>
    <w:rsid w:val="00F245F9"/>
    <w:rsid w:val="00F255F1"/>
    <w:rsid w:val="00F27249"/>
    <w:rsid w:val="00F27625"/>
    <w:rsid w:val="00F27A92"/>
    <w:rsid w:val="00F27D8A"/>
    <w:rsid w:val="00F30197"/>
    <w:rsid w:val="00F307D6"/>
    <w:rsid w:val="00F31522"/>
    <w:rsid w:val="00F316DF"/>
    <w:rsid w:val="00F31A0B"/>
    <w:rsid w:val="00F32155"/>
    <w:rsid w:val="00F325E8"/>
    <w:rsid w:val="00F32B9F"/>
    <w:rsid w:val="00F32D60"/>
    <w:rsid w:val="00F3358B"/>
    <w:rsid w:val="00F33CDA"/>
    <w:rsid w:val="00F33D58"/>
    <w:rsid w:val="00F34BE3"/>
    <w:rsid w:val="00F3581C"/>
    <w:rsid w:val="00F35CA4"/>
    <w:rsid w:val="00F35D6B"/>
    <w:rsid w:val="00F365A5"/>
    <w:rsid w:val="00F36C57"/>
    <w:rsid w:val="00F41AAC"/>
    <w:rsid w:val="00F41B1A"/>
    <w:rsid w:val="00F42127"/>
    <w:rsid w:val="00F42B5E"/>
    <w:rsid w:val="00F43E11"/>
    <w:rsid w:val="00F45156"/>
    <w:rsid w:val="00F45ABF"/>
    <w:rsid w:val="00F46B61"/>
    <w:rsid w:val="00F50F08"/>
    <w:rsid w:val="00F5216D"/>
    <w:rsid w:val="00F53F02"/>
    <w:rsid w:val="00F542FC"/>
    <w:rsid w:val="00F548BB"/>
    <w:rsid w:val="00F54BA0"/>
    <w:rsid w:val="00F559B2"/>
    <w:rsid w:val="00F55E33"/>
    <w:rsid w:val="00F56367"/>
    <w:rsid w:val="00F56DF9"/>
    <w:rsid w:val="00F578FE"/>
    <w:rsid w:val="00F6120B"/>
    <w:rsid w:val="00F61C51"/>
    <w:rsid w:val="00F641FD"/>
    <w:rsid w:val="00F65907"/>
    <w:rsid w:val="00F67FD4"/>
    <w:rsid w:val="00F700C5"/>
    <w:rsid w:val="00F70683"/>
    <w:rsid w:val="00F71D03"/>
    <w:rsid w:val="00F728AB"/>
    <w:rsid w:val="00F72A20"/>
    <w:rsid w:val="00F7325D"/>
    <w:rsid w:val="00F73679"/>
    <w:rsid w:val="00F74473"/>
    <w:rsid w:val="00F74ABD"/>
    <w:rsid w:val="00F74C5B"/>
    <w:rsid w:val="00F7508D"/>
    <w:rsid w:val="00F762B3"/>
    <w:rsid w:val="00F80846"/>
    <w:rsid w:val="00F80BAF"/>
    <w:rsid w:val="00F80C14"/>
    <w:rsid w:val="00F813BA"/>
    <w:rsid w:val="00F822C3"/>
    <w:rsid w:val="00F83267"/>
    <w:rsid w:val="00F83516"/>
    <w:rsid w:val="00F835BF"/>
    <w:rsid w:val="00F8367B"/>
    <w:rsid w:val="00F83766"/>
    <w:rsid w:val="00F8460F"/>
    <w:rsid w:val="00F84A08"/>
    <w:rsid w:val="00F85ADB"/>
    <w:rsid w:val="00F872E6"/>
    <w:rsid w:val="00F87F72"/>
    <w:rsid w:val="00F9009B"/>
    <w:rsid w:val="00F903D3"/>
    <w:rsid w:val="00F915D9"/>
    <w:rsid w:val="00F9200D"/>
    <w:rsid w:val="00F92212"/>
    <w:rsid w:val="00F93498"/>
    <w:rsid w:val="00F93902"/>
    <w:rsid w:val="00F94113"/>
    <w:rsid w:val="00F94287"/>
    <w:rsid w:val="00F94583"/>
    <w:rsid w:val="00F948B2"/>
    <w:rsid w:val="00F95CC4"/>
    <w:rsid w:val="00F95EDB"/>
    <w:rsid w:val="00F96B53"/>
    <w:rsid w:val="00F97842"/>
    <w:rsid w:val="00FA0E86"/>
    <w:rsid w:val="00FA0FA2"/>
    <w:rsid w:val="00FA1706"/>
    <w:rsid w:val="00FA2FAA"/>
    <w:rsid w:val="00FA4E93"/>
    <w:rsid w:val="00FA6017"/>
    <w:rsid w:val="00FA6F6F"/>
    <w:rsid w:val="00FA7232"/>
    <w:rsid w:val="00FA75F0"/>
    <w:rsid w:val="00FB0493"/>
    <w:rsid w:val="00FB061E"/>
    <w:rsid w:val="00FB1237"/>
    <w:rsid w:val="00FB24AF"/>
    <w:rsid w:val="00FB2792"/>
    <w:rsid w:val="00FB3C5A"/>
    <w:rsid w:val="00FB3E0A"/>
    <w:rsid w:val="00FB4D16"/>
    <w:rsid w:val="00FB4FE3"/>
    <w:rsid w:val="00FB59A9"/>
    <w:rsid w:val="00FB5F5C"/>
    <w:rsid w:val="00FC0169"/>
    <w:rsid w:val="00FC5CDE"/>
    <w:rsid w:val="00FC78C6"/>
    <w:rsid w:val="00FC7B02"/>
    <w:rsid w:val="00FD026C"/>
    <w:rsid w:val="00FD044A"/>
    <w:rsid w:val="00FD0807"/>
    <w:rsid w:val="00FD2054"/>
    <w:rsid w:val="00FD35AD"/>
    <w:rsid w:val="00FD474B"/>
    <w:rsid w:val="00FD529A"/>
    <w:rsid w:val="00FD6543"/>
    <w:rsid w:val="00FD6899"/>
    <w:rsid w:val="00FE18C2"/>
    <w:rsid w:val="00FE1BF6"/>
    <w:rsid w:val="00FE26A7"/>
    <w:rsid w:val="00FE33C5"/>
    <w:rsid w:val="00FE5B2C"/>
    <w:rsid w:val="00FF042A"/>
    <w:rsid w:val="00FF070E"/>
    <w:rsid w:val="00FF1C8C"/>
    <w:rsid w:val="00FF29AE"/>
    <w:rsid w:val="00FF35A0"/>
    <w:rsid w:val="00FF41A2"/>
    <w:rsid w:val="00FF50C0"/>
    <w:rsid w:val="00FF616A"/>
    <w:rsid w:val="00FF7268"/>
    <w:rsid w:val="00FF73D2"/>
    <w:rsid w:val="00FF7978"/>
    <w:rsid w:val="00FF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ahoma" w:eastAsia="Times New Roman" w:hAnsi="Tahoma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9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caption" w:uiPriority="35" w:qFormat="1"/>
    <w:lsdException w:name="footnote reference" w:uiPriority="99"/>
    <w:lsdException w:name="annotation reference" w:uiPriority="99"/>
    <w:lsdException w:name="line number" w:uiPriority="99"/>
    <w:lsdException w:name="List Bullet" w:uiPriority="99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Block Text" w:uiPriority="29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94681E"/>
    <w:pPr>
      <w:spacing w:before="120" w:after="120"/>
    </w:pPr>
    <w:rPr>
      <w:rFonts w:ascii="Arial" w:hAnsi="Arial" w:cs="Arial"/>
      <w:sz w:val="18"/>
      <w:szCs w:val="24"/>
      <w:lang w:val="en-US" w:eastAsia="en-US"/>
    </w:rPr>
  </w:style>
  <w:style w:type="paragraph" w:styleId="1">
    <w:name w:val="heading 1"/>
    <w:aliases w:val="Soe 1"/>
    <w:basedOn w:val="a5"/>
    <w:next w:val="a5"/>
    <w:link w:val="10"/>
    <w:qFormat/>
    <w:rsid w:val="00CE2293"/>
    <w:pPr>
      <w:keepNext/>
      <w:numPr>
        <w:numId w:val="19"/>
      </w:numPr>
      <w:tabs>
        <w:tab w:val="left" w:pos="709"/>
      </w:tabs>
      <w:spacing w:before="360" w:after="240"/>
      <w:outlineLvl w:val="0"/>
    </w:pPr>
    <w:rPr>
      <w:bCs/>
      <w:color w:val="FF0000"/>
      <w:sz w:val="36"/>
      <w:szCs w:val="28"/>
    </w:rPr>
  </w:style>
  <w:style w:type="paragraph" w:styleId="21">
    <w:name w:val="heading 2"/>
    <w:aliases w:val="Soe 2"/>
    <w:basedOn w:val="a5"/>
    <w:next w:val="a5"/>
    <w:link w:val="23"/>
    <w:uiPriority w:val="99"/>
    <w:unhideWhenUsed/>
    <w:qFormat/>
    <w:rsid w:val="005D266B"/>
    <w:pPr>
      <w:keepNext/>
      <w:numPr>
        <w:ilvl w:val="1"/>
        <w:numId w:val="19"/>
      </w:numPr>
      <w:spacing w:before="280"/>
      <w:outlineLvl w:val="1"/>
    </w:pPr>
    <w:rPr>
      <w:bCs/>
      <w:sz w:val="32"/>
      <w:szCs w:val="26"/>
    </w:rPr>
  </w:style>
  <w:style w:type="paragraph" w:styleId="31">
    <w:name w:val="heading 3"/>
    <w:basedOn w:val="a5"/>
    <w:next w:val="a5"/>
    <w:link w:val="32"/>
    <w:unhideWhenUsed/>
    <w:qFormat/>
    <w:rsid w:val="005D266B"/>
    <w:pPr>
      <w:keepNext/>
      <w:numPr>
        <w:ilvl w:val="2"/>
        <w:numId w:val="19"/>
      </w:numPr>
      <w:spacing w:before="200"/>
      <w:outlineLvl w:val="2"/>
    </w:pPr>
    <w:rPr>
      <w:bCs/>
      <w:color w:val="000000"/>
      <w:sz w:val="28"/>
    </w:rPr>
  </w:style>
  <w:style w:type="paragraph" w:styleId="41">
    <w:name w:val="heading 4"/>
    <w:basedOn w:val="a5"/>
    <w:next w:val="a5"/>
    <w:link w:val="42"/>
    <w:unhideWhenUsed/>
    <w:qFormat/>
    <w:rsid w:val="005D266B"/>
    <w:pPr>
      <w:keepNext/>
      <w:numPr>
        <w:ilvl w:val="3"/>
        <w:numId w:val="19"/>
      </w:numPr>
      <w:spacing w:before="200"/>
      <w:outlineLvl w:val="3"/>
    </w:pPr>
    <w:rPr>
      <w:bCs/>
      <w:iCs/>
      <w:sz w:val="24"/>
    </w:rPr>
  </w:style>
  <w:style w:type="paragraph" w:styleId="51">
    <w:name w:val="heading 5"/>
    <w:basedOn w:val="a5"/>
    <w:next w:val="a5"/>
    <w:link w:val="52"/>
    <w:uiPriority w:val="9"/>
    <w:qFormat/>
    <w:rsid w:val="00670468"/>
    <w:pPr>
      <w:keepNext/>
      <w:numPr>
        <w:ilvl w:val="4"/>
        <w:numId w:val="19"/>
      </w:numPr>
      <w:spacing w:before="200"/>
      <w:outlineLvl w:val="4"/>
    </w:pPr>
    <w:rPr>
      <w:sz w:val="22"/>
    </w:rPr>
  </w:style>
  <w:style w:type="paragraph" w:styleId="6">
    <w:name w:val="heading 6"/>
    <w:basedOn w:val="a5"/>
    <w:next w:val="a5"/>
    <w:link w:val="60"/>
    <w:uiPriority w:val="9"/>
    <w:qFormat/>
    <w:rsid w:val="00670468"/>
    <w:pPr>
      <w:keepNext/>
      <w:numPr>
        <w:ilvl w:val="5"/>
        <w:numId w:val="19"/>
      </w:numPr>
      <w:spacing w:before="200"/>
      <w:outlineLvl w:val="5"/>
    </w:pPr>
    <w:rPr>
      <w:b/>
      <w:iCs/>
    </w:rPr>
  </w:style>
  <w:style w:type="paragraph" w:styleId="7">
    <w:name w:val="heading 7"/>
    <w:basedOn w:val="a5"/>
    <w:next w:val="a5"/>
    <w:link w:val="70"/>
    <w:uiPriority w:val="9"/>
    <w:rsid w:val="00E02B91"/>
    <w:pPr>
      <w:keepNext/>
      <w:spacing w:before="200"/>
      <w:outlineLvl w:val="6"/>
    </w:pPr>
    <w:rPr>
      <w:i/>
      <w:iCs/>
      <w:color w:val="404040"/>
    </w:rPr>
  </w:style>
  <w:style w:type="paragraph" w:styleId="8">
    <w:name w:val="heading 8"/>
    <w:basedOn w:val="a5"/>
    <w:next w:val="a5"/>
    <w:link w:val="80"/>
    <w:uiPriority w:val="9"/>
    <w:rsid w:val="00E02B91"/>
    <w:pPr>
      <w:keepNext/>
      <w:spacing w:before="200"/>
      <w:outlineLvl w:val="7"/>
    </w:pPr>
    <w:rPr>
      <w:color w:val="4F81BD"/>
      <w:szCs w:val="20"/>
    </w:rPr>
  </w:style>
  <w:style w:type="paragraph" w:styleId="9">
    <w:name w:val="heading 9"/>
    <w:basedOn w:val="a5"/>
    <w:next w:val="a5"/>
    <w:link w:val="90"/>
    <w:uiPriority w:val="9"/>
    <w:unhideWhenUsed/>
    <w:qFormat/>
    <w:rsid w:val="00A508E0"/>
    <w:pPr>
      <w:keepNext/>
      <w:spacing w:before="200"/>
      <w:outlineLvl w:val="8"/>
    </w:pPr>
    <w:rPr>
      <w:i/>
      <w:iCs/>
      <w:color w:val="40404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aliases w:val="Soe 1 Знак"/>
    <w:link w:val="1"/>
    <w:rsid w:val="00CE2293"/>
    <w:rPr>
      <w:rFonts w:ascii="Arial" w:hAnsi="Arial" w:cs="Arial"/>
      <w:bCs/>
      <w:color w:val="FF0000"/>
      <w:sz w:val="36"/>
      <w:szCs w:val="28"/>
      <w:lang w:val="en-US" w:eastAsia="en-US"/>
    </w:rPr>
  </w:style>
  <w:style w:type="character" w:customStyle="1" w:styleId="23">
    <w:name w:val="Заголовок 2 Знак"/>
    <w:aliases w:val="Soe 2 Знак"/>
    <w:link w:val="21"/>
    <w:uiPriority w:val="99"/>
    <w:rsid w:val="005D266B"/>
    <w:rPr>
      <w:rFonts w:ascii="Arial" w:hAnsi="Arial" w:cs="Arial"/>
      <w:bCs/>
      <w:sz w:val="32"/>
      <w:szCs w:val="26"/>
      <w:lang w:val="en-US" w:eastAsia="en-US"/>
    </w:rPr>
  </w:style>
  <w:style w:type="character" w:customStyle="1" w:styleId="32">
    <w:name w:val="Заголовок 3 Знак"/>
    <w:link w:val="31"/>
    <w:rsid w:val="005D266B"/>
    <w:rPr>
      <w:rFonts w:ascii="Arial" w:hAnsi="Arial" w:cs="Arial"/>
      <w:bCs/>
      <w:color w:val="000000"/>
      <w:sz w:val="28"/>
      <w:szCs w:val="24"/>
      <w:lang w:val="en-US" w:eastAsia="en-US"/>
    </w:rPr>
  </w:style>
  <w:style w:type="character" w:customStyle="1" w:styleId="42">
    <w:name w:val="Заголовок 4 Знак"/>
    <w:link w:val="41"/>
    <w:rsid w:val="005D266B"/>
    <w:rPr>
      <w:rFonts w:ascii="Arial" w:hAnsi="Arial" w:cs="Arial"/>
      <w:bCs/>
      <w:iCs/>
      <w:sz w:val="24"/>
      <w:szCs w:val="24"/>
      <w:lang w:val="en-US" w:eastAsia="en-US"/>
    </w:rPr>
  </w:style>
  <w:style w:type="character" w:customStyle="1" w:styleId="52">
    <w:name w:val="Заголовок 5 Знак"/>
    <w:link w:val="51"/>
    <w:uiPriority w:val="9"/>
    <w:rsid w:val="00670468"/>
    <w:rPr>
      <w:rFonts w:ascii="Arial" w:hAnsi="Arial" w:cs="Arial"/>
      <w:sz w:val="22"/>
      <w:szCs w:val="24"/>
      <w:lang w:val="en-US" w:eastAsia="en-US"/>
    </w:rPr>
  </w:style>
  <w:style w:type="character" w:customStyle="1" w:styleId="60">
    <w:name w:val="Заголовок 6 Знак"/>
    <w:link w:val="6"/>
    <w:uiPriority w:val="9"/>
    <w:rsid w:val="00670468"/>
    <w:rPr>
      <w:rFonts w:ascii="Arial" w:hAnsi="Arial" w:cs="Arial"/>
      <w:b/>
      <w:iCs/>
      <w:sz w:val="18"/>
      <w:szCs w:val="24"/>
      <w:lang w:val="en-US" w:eastAsia="en-US"/>
    </w:rPr>
  </w:style>
  <w:style w:type="character" w:customStyle="1" w:styleId="70">
    <w:name w:val="Заголовок 7 Знак"/>
    <w:link w:val="7"/>
    <w:uiPriority w:val="9"/>
    <w:rsid w:val="00E55F0C"/>
    <w:rPr>
      <w:i/>
      <w:iCs/>
      <w:color w:val="404040"/>
      <w:szCs w:val="22"/>
    </w:rPr>
  </w:style>
  <w:style w:type="character" w:customStyle="1" w:styleId="80">
    <w:name w:val="Заголовок 8 Знак"/>
    <w:link w:val="8"/>
    <w:uiPriority w:val="9"/>
    <w:rsid w:val="00E55F0C"/>
    <w:rPr>
      <w:color w:val="4F81BD"/>
    </w:rPr>
  </w:style>
  <w:style w:type="character" w:customStyle="1" w:styleId="90">
    <w:name w:val="Заголовок 9 Знак"/>
    <w:link w:val="9"/>
    <w:uiPriority w:val="9"/>
    <w:rsid w:val="00A508E0"/>
    <w:rPr>
      <w:i/>
      <w:iCs/>
      <w:color w:val="404040"/>
    </w:rPr>
  </w:style>
  <w:style w:type="paragraph" w:styleId="a9">
    <w:name w:val="Title"/>
    <w:basedOn w:val="a5"/>
    <w:next w:val="a5"/>
    <w:link w:val="aa"/>
    <w:qFormat/>
    <w:rsid w:val="00A508E0"/>
    <w:pPr>
      <w:spacing w:before="360" w:after="360"/>
    </w:pPr>
    <w:rPr>
      <w:color w:val="FF0000"/>
      <w:spacing w:val="5"/>
      <w:kern w:val="28"/>
      <w:sz w:val="40"/>
      <w:szCs w:val="52"/>
    </w:rPr>
  </w:style>
  <w:style w:type="character" w:customStyle="1" w:styleId="aa">
    <w:name w:val="Название Знак"/>
    <w:link w:val="a9"/>
    <w:rsid w:val="00A508E0"/>
    <w:rPr>
      <w:color w:val="FF0000"/>
      <w:spacing w:val="5"/>
      <w:kern w:val="28"/>
      <w:sz w:val="40"/>
      <w:szCs w:val="52"/>
    </w:rPr>
  </w:style>
  <w:style w:type="paragraph" w:styleId="ab">
    <w:name w:val="Subtitle"/>
    <w:basedOn w:val="a5"/>
    <w:next w:val="a5"/>
    <w:link w:val="ac"/>
    <w:uiPriority w:val="11"/>
    <w:qFormat/>
    <w:rsid w:val="00BB704F"/>
    <w:pPr>
      <w:numPr>
        <w:ilvl w:val="1"/>
      </w:numPr>
    </w:pPr>
    <w:rPr>
      <w:b/>
      <w:i/>
      <w:iCs/>
      <w:color w:val="000000"/>
      <w:spacing w:val="15"/>
    </w:rPr>
  </w:style>
  <w:style w:type="character" w:customStyle="1" w:styleId="ac">
    <w:name w:val="Подзаголовок Знак"/>
    <w:link w:val="ab"/>
    <w:uiPriority w:val="11"/>
    <w:rsid w:val="00E55F0C"/>
    <w:rPr>
      <w:b/>
      <w:i/>
      <w:iCs/>
      <w:color w:val="000000"/>
      <w:spacing w:val="15"/>
      <w:szCs w:val="24"/>
    </w:rPr>
  </w:style>
  <w:style w:type="character" w:styleId="ad">
    <w:name w:val="Strong"/>
    <w:uiPriority w:val="22"/>
    <w:qFormat/>
    <w:rsid w:val="00A508E0"/>
    <w:rPr>
      <w:b/>
      <w:bCs/>
    </w:rPr>
  </w:style>
  <w:style w:type="character" w:styleId="ae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a7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f">
    <w:name w:val="List Paragraph"/>
    <w:basedOn w:val="a5"/>
    <w:link w:val="af0"/>
    <w:uiPriority w:val="34"/>
    <w:qFormat/>
    <w:rsid w:val="00A508E0"/>
    <w:pPr>
      <w:ind w:left="567"/>
    </w:pPr>
  </w:style>
  <w:style w:type="paragraph" w:styleId="24">
    <w:name w:val="Quote"/>
    <w:basedOn w:val="a5"/>
    <w:next w:val="a5"/>
    <w:link w:val="25"/>
    <w:uiPriority w:val="29"/>
    <w:rsid w:val="00E02B91"/>
    <w:rPr>
      <w:i/>
      <w:iCs/>
      <w:color w:val="000000"/>
      <w:szCs w:val="20"/>
    </w:rPr>
  </w:style>
  <w:style w:type="character" w:customStyle="1" w:styleId="25">
    <w:name w:val="Цитата 2 Знак"/>
    <w:link w:val="24"/>
    <w:uiPriority w:val="29"/>
    <w:rsid w:val="00E02B91"/>
    <w:rPr>
      <w:i/>
      <w:iCs/>
      <w:color w:val="000000"/>
    </w:rPr>
  </w:style>
  <w:style w:type="paragraph" w:styleId="af1">
    <w:name w:val="Intense Quote"/>
    <w:basedOn w:val="a5"/>
    <w:next w:val="a5"/>
    <w:link w:val="af2"/>
    <w:uiPriority w:val="30"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af2">
    <w:name w:val="Выделенная цитата Знак"/>
    <w:link w:val="af1"/>
    <w:uiPriority w:val="30"/>
    <w:rsid w:val="00E55F0C"/>
    <w:rPr>
      <w:b/>
      <w:bCs/>
      <w:i/>
      <w:iCs/>
      <w:color w:val="7F7F7F"/>
      <w:szCs w:val="22"/>
    </w:rPr>
  </w:style>
  <w:style w:type="character" w:styleId="af3">
    <w:name w:val="Subtle Emphasis"/>
    <w:uiPriority w:val="19"/>
    <w:qFormat/>
    <w:rsid w:val="00A508E0"/>
    <w:rPr>
      <w:i w:val="0"/>
      <w:iCs/>
      <w:color w:val="808080"/>
    </w:rPr>
  </w:style>
  <w:style w:type="character" w:styleId="af4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af5">
    <w:name w:val="Subtle Reference"/>
    <w:uiPriority w:val="31"/>
    <w:rsid w:val="00E02B91"/>
    <w:rPr>
      <w:smallCaps/>
      <w:color w:val="C0504D"/>
      <w:u w:val="single"/>
    </w:rPr>
  </w:style>
  <w:style w:type="character" w:styleId="af6">
    <w:name w:val="Intense Reference"/>
    <w:uiPriority w:val="32"/>
    <w:rsid w:val="00E02B91"/>
    <w:rPr>
      <w:b/>
      <w:bCs/>
      <w:smallCaps/>
      <w:color w:val="C0504D"/>
      <w:spacing w:val="5"/>
      <w:u w:val="single"/>
    </w:rPr>
  </w:style>
  <w:style w:type="paragraph" w:customStyle="1" w:styleId="a3">
    <w:name w:val="Нумерованный многоуровневый"/>
    <w:basedOn w:val="a5"/>
    <w:qFormat/>
    <w:rsid w:val="00A508E0"/>
    <w:pPr>
      <w:widowControl w:val="0"/>
      <w:numPr>
        <w:numId w:val="5"/>
      </w:numPr>
    </w:pPr>
  </w:style>
  <w:style w:type="paragraph" w:styleId="af7">
    <w:name w:val="TOC Heading"/>
    <w:basedOn w:val="1"/>
    <w:next w:val="a5"/>
    <w:uiPriority w:val="39"/>
    <w:unhideWhenUsed/>
    <w:qFormat/>
    <w:rsid w:val="00A508E0"/>
    <w:pPr>
      <w:numPr>
        <w:numId w:val="0"/>
      </w:numPr>
      <w:outlineLvl w:val="9"/>
    </w:pPr>
  </w:style>
  <w:style w:type="paragraph" w:styleId="af8">
    <w:name w:val="caption"/>
    <w:basedOn w:val="a5"/>
    <w:next w:val="a5"/>
    <w:link w:val="af9"/>
    <w:uiPriority w:val="35"/>
    <w:unhideWhenUsed/>
    <w:qFormat/>
    <w:rsid w:val="00A508E0"/>
    <w:rPr>
      <w:b/>
      <w:bCs/>
      <w:color w:val="000000"/>
      <w:szCs w:val="18"/>
    </w:rPr>
  </w:style>
  <w:style w:type="table" w:styleId="-1">
    <w:name w:val="Table Web 1"/>
    <w:basedOn w:val="a7"/>
    <w:uiPriority w:val="99"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a">
    <w:name w:val="Заголовок"/>
    <w:basedOn w:val="a5"/>
    <w:next w:val="a5"/>
    <w:qFormat/>
    <w:rsid w:val="00A508E0"/>
    <w:pPr>
      <w:pageBreakBefore/>
      <w:spacing w:before="360" w:after="240"/>
    </w:pPr>
    <w:rPr>
      <w:sz w:val="36"/>
    </w:rPr>
  </w:style>
  <w:style w:type="table" w:styleId="afb">
    <w:name w:val="Table Grid"/>
    <w:basedOn w:val="a7"/>
    <w:uiPriority w:val="59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er"/>
    <w:basedOn w:val="a5"/>
    <w:link w:val="afd"/>
    <w:unhideWhenUsed/>
    <w:rsid w:val="004A6496"/>
    <w:pPr>
      <w:tabs>
        <w:tab w:val="center" w:pos="4677"/>
        <w:tab w:val="right" w:pos="9355"/>
      </w:tabs>
    </w:pPr>
    <w:rPr>
      <w:szCs w:val="20"/>
    </w:rPr>
  </w:style>
  <w:style w:type="character" w:customStyle="1" w:styleId="afd">
    <w:name w:val="Нижний колонтитул Знак"/>
    <w:link w:val="afc"/>
    <w:rsid w:val="004A6496"/>
    <w:rPr>
      <w:sz w:val="20"/>
    </w:rPr>
  </w:style>
  <w:style w:type="paragraph" w:styleId="afe">
    <w:name w:val="header"/>
    <w:basedOn w:val="a5"/>
    <w:link w:val="aff"/>
    <w:uiPriority w:val="99"/>
    <w:unhideWhenUsed/>
    <w:rsid w:val="004A6496"/>
    <w:pPr>
      <w:tabs>
        <w:tab w:val="center" w:pos="4677"/>
        <w:tab w:val="right" w:pos="9355"/>
      </w:tabs>
    </w:pPr>
    <w:rPr>
      <w:szCs w:val="20"/>
    </w:rPr>
  </w:style>
  <w:style w:type="character" w:customStyle="1" w:styleId="aff">
    <w:name w:val="Верхний колонтитул Знак"/>
    <w:link w:val="afe"/>
    <w:uiPriority w:val="99"/>
    <w:rsid w:val="004A6496"/>
    <w:rPr>
      <w:rFonts w:ascii="Tahoma" w:eastAsia="Times New Roman" w:hAnsi="Tahoma" w:cs="Times New Roman"/>
      <w:sz w:val="20"/>
      <w:szCs w:val="20"/>
    </w:rPr>
  </w:style>
  <w:style w:type="character" w:styleId="aff0">
    <w:name w:val="Hyperlink"/>
    <w:uiPriority w:val="99"/>
    <w:unhideWhenUsed/>
    <w:rsid w:val="009A6451"/>
    <w:rPr>
      <w:noProof/>
      <w:color w:val="0000FF"/>
    </w:rPr>
  </w:style>
  <w:style w:type="table" w:customStyle="1" w:styleId="11">
    <w:name w:val="Светлая заливка1"/>
    <w:basedOn w:val="a7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0">
    <w:name w:val="Стиль2"/>
    <w:uiPriority w:val="99"/>
    <w:rsid w:val="0095028A"/>
    <w:pPr>
      <w:numPr>
        <w:numId w:val="1"/>
      </w:numPr>
    </w:pPr>
  </w:style>
  <w:style w:type="paragraph" w:customStyle="1" w:styleId="aff1">
    <w:name w:val="Нумерованый список"/>
    <w:basedOn w:val="af"/>
    <w:link w:val="aff2"/>
    <w:semiHidden/>
    <w:rsid w:val="00A86967"/>
    <w:pPr>
      <w:ind w:left="0"/>
    </w:pPr>
  </w:style>
  <w:style w:type="paragraph" w:customStyle="1" w:styleId="a0">
    <w:name w:val="Маркированный список обычный"/>
    <w:basedOn w:val="aff3"/>
    <w:next w:val="aff3"/>
    <w:link w:val="aff4"/>
    <w:qFormat/>
    <w:rsid w:val="00A508E0"/>
    <w:pPr>
      <w:keepNext/>
      <w:widowControl w:val="0"/>
      <w:numPr>
        <w:numId w:val="2"/>
      </w:numPr>
    </w:pPr>
  </w:style>
  <w:style w:type="character" w:customStyle="1" w:styleId="af0">
    <w:name w:val="Абзац списка Знак"/>
    <w:link w:val="af"/>
    <w:uiPriority w:val="34"/>
    <w:rsid w:val="00A508E0"/>
    <w:rPr>
      <w:szCs w:val="22"/>
    </w:rPr>
  </w:style>
  <w:style w:type="paragraph" w:customStyle="1" w:styleId="a4">
    <w:name w:val="Маркированный список таблицы"/>
    <w:basedOn w:val="a5"/>
    <w:qFormat/>
    <w:rsid w:val="00A508E0"/>
    <w:pPr>
      <w:numPr>
        <w:numId w:val="6"/>
      </w:numPr>
    </w:pPr>
  </w:style>
  <w:style w:type="character" w:customStyle="1" w:styleId="aff2">
    <w:name w:val="Нумерованый список Знак"/>
    <w:link w:val="aff1"/>
    <w:semiHidden/>
    <w:rsid w:val="00E55F0C"/>
    <w:rPr>
      <w:szCs w:val="22"/>
    </w:rPr>
  </w:style>
  <w:style w:type="paragraph" w:customStyle="1" w:styleId="a2">
    <w:name w:val="Нумерованный список таблицы"/>
    <w:basedOn w:val="af"/>
    <w:link w:val="aff5"/>
    <w:qFormat/>
    <w:rsid w:val="00A508E0"/>
    <w:pPr>
      <w:numPr>
        <w:numId w:val="3"/>
      </w:numPr>
    </w:pPr>
  </w:style>
  <w:style w:type="character" w:customStyle="1" w:styleId="aff5">
    <w:name w:val="Нумерованный список таблицы Знак"/>
    <w:link w:val="a2"/>
    <w:rsid w:val="00A508E0"/>
    <w:rPr>
      <w:rFonts w:ascii="Arial" w:hAnsi="Arial" w:cs="Arial"/>
      <w:sz w:val="18"/>
      <w:szCs w:val="24"/>
      <w:lang w:val="en-US" w:eastAsia="en-US"/>
    </w:rPr>
  </w:style>
  <w:style w:type="paragraph" w:styleId="12">
    <w:name w:val="toc 1"/>
    <w:basedOn w:val="a5"/>
    <w:next w:val="a5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26">
    <w:name w:val="toc 2"/>
    <w:basedOn w:val="a5"/>
    <w:next w:val="a5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33">
    <w:name w:val="toc 3"/>
    <w:basedOn w:val="a5"/>
    <w:next w:val="a5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43">
    <w:name w:val="toc 4"/>
    <w:basedOn w:val="a5"/>
    <w:next w:val="a5"/>
    <w:uiPriority w:val="39"/>
    <w:rsid w:val="007E7D01"/>
    <w:pPr>
      <w:ind w:left="600"/>
    </w:pPr>
    <w:rPr>
      <w:rFonts w:cs="Tahoma"/>
      <w:szCs w:val="18"/>
    </w:rPr>
  </w:style>
  <w:style w:type="paragraph" w:styleId="53">
    <w:name w:val="toc 5"/>
    <w:basedOn w:val="a5"/>
    <w:next w:val="a5"/>
    <w:uiPriority w:val="39"/>
    <w:rsid w:val="007E7D01"/>
    <w:pPr>
      <w:ind w:left="800"/>
    </w:pPr>
    <w:rPr>
      <w:rFonts w:cs="Tahoma"/>
      <w:szCs w:val="18"/>
    </w:rPr>
  </w:style>
  <w:style w:type="paragraph" w:styleId="61">
    <w:name w:val="toc 6"/>
    <w:basedOn w:val="a5"/>
    <w:next w:val="a5"/>
    <w:autoRedefine/>
    <w:uiPriority w:val="39"/>
    <w:rsid w:val="007E7D01"/>
    <w:pPr>
      <w:ind w:left="1000"/>
    </w:pPr>
    <w:rPr>
      <w:rFonts w:cs="Tahoma"/>
      <w:szCs w:val="18"/>
    </w:rPr>
  </w:style>
  <w:style w:type="paragraph" w:styleId="71">
    <w:name w:val="toc 7"/>
    <w:basedOn w:val="a5"/>
    <w:next w:val="a5"/>
    <w:autoRedefine/>
    <w:uiPriority w:val="39"/>
    <w:rsid w:val="007E7D01"/>
    <w:pPr>
      <w:ind w:left="1200"/>
    </w:pPr>
    <w:rPr>
      <w:rFonts w:cs="Tahoma"/>
      <w:szCs w:val="18"/>
    </w:rPr>
  </w:style>
  <w:style w:type="paragraph" w:styleId="81">
    <w:name w:val="toc 8"/>
    <w:basedOn w:val="a5"/>
    <w:next w:val="a5"/>
    <w:autoRedefine/>
    <w:uiPriority w:val="39"/>
    <w:rsid w:val="007E7D01"/>
    <w:pPr>
      <w:ind w:left="1400"/>
    </w:pPr>
    <w:rPr>
      <w:rFonts w:cs="Tahoma"/>
      <w:szCs w:val="18"/>
    </w:rPr>
  </w:style>
  <w:style w:type="paragraph" w:styleId="91">
    <w:name w:val="toc 9"/>
    <w:basedOn w:val="a5"/>
    <w:next w:val="a5"/>
    <w:autoRedefine/>
    <w:uiPriority w:val="39"/>
    <w:rsid w:val="007E7D01"/>
    <w:pPr>
      <w:ind w:left="1600"/>
    </w:pPr>
    <w:rPr>
      <w:rFonts w:cs="Tahoma"/>
      <w:szCs w:val="18"/>
    </w:rPr>
  </w:style>
  <w:style w:type="paragraph" w:styleId="aff6">
    <w:name w:val="Balloon Text"/>
    <w:basedOn w:val="a5"/>
    <w:link w:val="aff7"/>
    <w:uiPriority w:val="99"/>
    <w:semiHidden/>
    <w:unhideWhenUsed/>
    <w:rsid w:val="00D55F3C"/>
    <w:rPr>
      <w:sz w:val="16"/>
      <w:szCs w:val="16"/>
    </w:rPr>
  </w:style>
  <w:style w:type="character" w:customStyle="1" w:styleId="aff7">
    <w:name w:val="Текст выноски Знак"/>
    <w:link w:val="aff6"/>
    <w:uiPriority w:val="99"/>
    <w:semiHidden/>
    <w:rsid w:val="00D55F3C"/>
    <w:rPr>
      <w:rFonts w:ascii="Tahoma" w:hAnsi="Tahoma" w:cs="Tahoma"/>
      <w:sz w:val="16"/>
      <w:szCs w:val="16"/>
    </w:rPr>
  </w:style>
  <w:style w:type="paragraph" w:customStyle="1" w:styleId="aff8">
    <w:name w:val="Имя проекта"/>
    <w:basedOn w:val="a5"/>
    <w:rsid w:val="00A971F4"/>
    <w:pPr>
      <w:spacing w:after="200"/>
    </w:pPr>
    <w:rPr>
      <w:bCs/>
      <w:sz w:val="36"/>
      <w:szCs w:val="36"/>
    </w:rPr>
  </w:style>
  <w:style w:type="character" w:customStyle="1" w:styleId="aff4">
    <w:name w:val="Маркированный список обычный Знак"/>
    <w:link w:val="a0"/>
    <w:rsid w:val="00A508E0"/>
    <w:rPr>
      <w:rFonts w:ascii="Arial" w:hAnsi="Arial" w:cs="Arial"/>
      <w:sz w:val="18"/>
      <w:szCs w:val="24"/>
      <w:lang w:val="en-US" w:eastAsia="en-US"/>
    </w:rPr>
  </w:style>
  <w:style w:type="paragraph" w:styleId="aff9">
    <w:name w:val="Normal (Web)"/>
    <w:basedOn w:val="a5"/>
    <w:unhideWhenUsed/>
    <w:rsid w:val="009128F2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HTML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affa">
    <w:name w:val="annotation text"/>
    <w:basedOn w:val="a5"/>
    <w:link w:val="affb"/>
    <w:uiPriority w:val="99"/>
    <w:unhideWhenUsed/>
    <w:rsid w:val="00531C90"/>
    <w:rPr>
      <w:szCs w:val="20"/>
    </w:rPr>
  </w:style>
  <w:style w:type="character" w:customStyle="1" w:styleId="affb">
    <w:name w:val="Текст примечания Знак"/>
    <w:basedOn w:val="a6"/>
    <w:link w:val="affa"/>
    <w:uiPriority w:val="99"/>
    <w:rsid w:val="00531C90"/>
  </w:style>
  <w:style w:type="character" w:styleId="affc">
    <w:name w:val="annotation reference"/>
    <w:uiPriority w:val="99"/>
    <w:unhideWhenUsed/>
    <w:rsid w:val="00531C90"/>
    <w:rPr>
      <w:sz w:val="16"/>
      <w:szCs w:val="16"/>
    </w:rPr>
  </w:style>
  <w:style w:type="paragraph" w:styleId="affd">
    <w:name w:val="annotation subject"/>
    <w:basedOn w:val="affa"/>
    <w:next w:val="affa"/>
    <w:link w:val="affe"/>
    <w:semiHidden/>
    <w:unhideWhenUsed/>
    <w:rsid w:val="00F67FD4"/>
    <w:rPr>
      <w:b/>
      <w:bCs/>
    </w:rPr>
  </w:style>
  <w:style w:type="character" w:customStyle="1" w:styleId="affe">
    <w:name w:val="Тема примечания Знак"/>
    <w:link w:val="affd"/>
    <w:semiHidden/>
    <w:rsid w:val="00F67FD4"/>
    <w:rPr>
      <w:b/>
      <w:bCs/>
    </w:rPr>
  </w:style>
  <w:style w:type="character" w:styleId="afff">
    <w:name w:val="FollowedHyperlink"/>
    <w:unhideWhenUsed/>
    <w:rsid w:val="00256E8B"/>
    <w:rPr>
      <w:color w:val="800080"/>
      <w:u w:val="single"/>
    </w:rPr>
  </w:style>
  <w:style w:type="paragraph" w:styleId="afff0">
    <w:name w:val="footnote text"/>
    <w:basedOn w:val="a5"/>
    <w:link w:val="afff1"/>
    <w:unhideWhenUsed/>
    <w:rsid w:val="00256E8B"/>
    <w:pPr>
      <w:spacing w:before="60" w:after="60"/>
    </w:pPr>
    <w:rPr>
      <w:rFonts w:eastAsia="Calibri"/>
      <w:szCs w:val="20"/>
    </w:rPr>
  </w:style>
  <w:style w:type="character" w:customStyle="1" w:styleId="afff1">
    <w:name w:val="Текст сноски Знак"/>
    <w:link w:val="afff0"/>
    <w:rsid w:val="00256E8B"/>
    <w:rPr>
      <w:rFonts w:eastAsia="Calibri"/>
      <w:lang w:eastAsia="en-US"/>
    </w:rPr>
  </w:style>
  <w:style w:type="paragraph" w:styleId="a">
    <w:name w:val="List Bullet"/>
    <w:basedOn w:val="a5"/>
    <w:uiPriority w:val="99"/>
    <w:unhideWhenUsed/>
    <w:rsid w:val="00256E8B"/>
    <w:pPr>
      <w:numPr>
        <w:numId w:val="4"/>
      </w:numPr>
      <w:spacing w:before="60" w:after="60"/>
      <w:contextualSpacing/>
    </w:pPr>
    <w:rPr>
      <w:rFonts w:eastAsia="Calibri"/>
    </w:rPr>
  </w:style>
  <w:style w:type="paragraph" w:styleId="afff2">
    <w:name w:val="Document Map"/>
    <w:basedOn w:val="a5"/>
    <w:link w:val="afff3"/>
    <w:uiPriority w:val="99"/>
    <w:semiHidden/>
    <w:unhideWhenUsed/>
    <w:rsid w:val="00256E8B"/>
    <w:pPr>
      <w:spacing w:before="60" w:after="60"/>
    </w:pPr>
    <w:rPr>
      <w:rFonts w:eastAsia="Calibri"/>
      <w:sz w:val="16"/>
      <w:szCs w:val="16"/>
    </w:rPr>
  </w:style>
  <w:style w:type="character" w:customStyle="1" w:styleId="afff3">
    <w:name w:val="Схема документа Знак"/>
    <w:link w:val="afff2"/>
    <w:uiPriority w:val="99"/>
    <w:semiHidden/>
    <w:rsid w:val="00256E8B"/>
    <w:rPr>
      <w:rFonts w:eastAsia="Calibri" w:cs="Tahoma"/>
      <w:sz w:val="16"/>
      <w:szCs w:val="16"/>
      <w:lang w:eastAsia="en-US"/>
    </w:rPr>
  </w:style>
  <w:style w:type="paragraph" w:customStyle="1" w:styleId="Content">
    <w:name w:val="Content"/>
    <w:basedOn w:val="12"/>
    <w:link w:val="ContentChar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</w:rPr>
  </w:style>
  <w:style w:type="paragraph" w:customStyle="1" w:styleId="HeaderBold">
    <w:name w:val="Header Bold"/>
    <w:basedOn w:val="afe"/>
    <w:rsid w:val="00256E8B"/>
    <w:pPr>
      <w:spacing w:before="60" w:after="60" w:line="276" w:lineRule="auto"/>
      <w:jc w:val="right"/>
    </w:pPr>
    <w:rPr>
      <w:rFonts w:eastAsia="Calibri" w:cs="Tahoma"/>
      <w:b/>
      <w:szCs w:val="18"/>
    </w:rPr>
  </w:style>
  <w:style w:type="character" w:styleId="afff4">
    <w:name w:val="footnote reference"/>
    <w:uiPriority w:val="99"/>
    <w:unhideWhenUsed/>
    <w:rsid w:val="00256E8B"/>
    <w:rPr>
      <w:vertAlign w:val="superscript"/>
    </w:rPr>
  </w:style>
  <w:style w:type="paragraph" w:customStyle="1" w:styleId="27">
    <w:name w:val="Подзаголовок 2"/>
    <w:basedOn w:val="a5"/>
    <w:link w:val="28"/>
    <w:qFormat/>
    <w:rsid w:val="00A508E0"/>
    <w:pPr>
      <w:spacing w:before="240"/>
      <w:ind w:left="709" w:firstLine="709"/>
    </w:pPr>
    <w:rPr>
      <w:sz w:val="24"/>
    </w:rPr>
  </w:style>
  <w:style w:type="character" w:customStyle="1" w:styleId="28">
    <w:name w:val="Подзаголовок 2 Знак"/>
    <w:link w:val="27"/>
    <w:rsid w:val="00A508E0"/>
    <w:rPr>
      <w:sz w:val="24"/>
      <w:szCs w:val="24"/>
    </w:rPr>
  </w:style>
  <w:style w:type="table" w:styleId="-2">
    <w:name w:val="Light Shading Accent 2"/>
    <w:basedOn w:val="a7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afff5">
    <w:name w:val="Body Text"/>
    <w:basedOn w:val="a5"/>
    <w:link w:val="afff6"/>
    <w:unhideWhenUsed/>
    <w:rsid w:val="00941EA5"/>
  </w:style>
  <w:style w:type="character" w:customStyle="1" w:styleId="afff6">
    <w:name w:val="Основной текст Знак"/>
    <w:link w:val="afff5"/>
    <w:rsid w:val="00941EA5"/>
    <w:rPr>
      <w:szCs w:val="22"/>
    </w:rPr>
  </w:style>
  <w:style w:type="paragraph" w:styleId="aff3">
    <w:name w:val="List"/>
    <w:basedOn w:val="a5"/>
    <w:unhideWhenUsed/>
    <w:rsid w:val="00941EA5"/>
    <w:pPr>
      <w:ind w:left="283" w:hanging="283"/>
      <w:contextualSpacing/>
    </w:pPr>
  </w:style>
  <w:style w:type="table" w:styleId="-3">
    <w:name w:val="Light Shading Accent 3"/>
    <w:basedOn w:val="a7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-4">
    <w:name w:val="Light Shading Accent 4"/>
    <w:basedOn w:val="a7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-5">
    <w:name w:val="Light Shading Accent 5"/>
    <w:basedOn w:val="a7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-5">
    <w:name w:val="Medium Shading 1 Accent 5"/>
    <w:basedOn w:val="a7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7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2-5">
    <w:name w:val="Medium Grid 2 Accent 5"/>
    <w:basedOn w:val="a7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-50">
    <w:name w:val="Colorful List Accent 5"/>
    <w:basedOn w:val="a7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-6">
    <w:name w:val="Colorful Grid Accent 6"/>
    <w:basedOn w:val="a7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fff7">
    <w:name w:val="Рапидсофт"/>
    <w:basedOn w:val="a7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fff8">
    <w:name w:val="Код"/>
    <w:basedOn w:val="a5"/>
    <w:link w:val="afff9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/>
      <w:ind w:left="720"/>
      <w:contextualSpacing/>
    </w:pPr>
    <w:rPr>
      <w:rFonts w:ascii="Courier New" w:hAnsi="Courier New"/>
    </w:rPr>
  </w:style>
  <w:style w:type="paragraph" w:customStyle="1" w:styleId="afffa">
    <w:name w:val="Код_уменьшенный"/>
    <w:basedOn w:val="a5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/>
      <w:ind w:left="720"/>
      <w:contextualSpacing/>
    </w:pPr>
    <w:rPr>
      <w:rFonts w:ascii="Courier" w:hAnsi="Courier"/>
      <w:sz w:val="13"/>
    </w:rPr>
  </w:style>
  <w:style w:type="paragraph" w:styleId="22">
    <w:name w:val="List Bullet 2"/>
    <w:basedOn w:val="a5"/>
    <w:rsid w:val="00BC1DB8"/>
    <w:pPr>
      <w:numPr>
        <w:numId w:val="13"/>
      </w:numPr>
      <w:tabs>
        <w:tab w:val="left" w:pos="1985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30">
    <w:name w:val="List Bullet 3"/>
    <w:basedOn w:val="a5"/>
    <w:rsid w:val="00BC1DB8"/>
    <w:pPr>
      <w:numPr>
        <w:numId w:val="7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z-">
    <w:name w:val="HTML Bottom of Form"/>
    <w:basedOn w:val="a5"/>
    <w:next w:val="a5"/>
    <w:link w:val="z-0"/>
    <w:hidden/>
    <w:rsid w:val="00BC1DB8"/>
    <w:pPr>
      <w:pBdr>
        <w:top w:val="single" w:sz="6" w:space="1" w:color="auto"/>
      </w:pBdr>
      <w:spacing w:after="200"/>
      <w:jc w:val="center"/>
    </w:pPr>
    <w:rPr>
      <w:rFonts w:eastAsiaTheme="minorHAnsi"/>
      <w:vanish/>
      <w:sz w:val="16"/>
      <w:szCs w:val="16"/>
    </w:rPr>
  </w:style>
  <w:style w:type="character" w:customStyle="1" w:styleId="z-0">
    <w:name w:val="z-Конец формы Знак"/>
    <w:basedOn w:val="a6"/>
    <w:link w:val="z-"/>
    <w:rsid w:val="00BC1DB8"/>
    <w:rPr>
      <w:rFonts w:ascii="Arial" w:eastAsiaTheme="minorHAnsi" w:hAnsi="Arial" w:cs="Arial"/>
      <w:vanish/>
      <w:sz w:val="16"/>
      <w:szCs w:val="16"/>
      <w:lang w:eastAsia="en-US"/>
    </w:rPr>
  </w:style>
  <w:style w:type="paragraph" w:styleId="2">
    <w:name w:val="List Number 2"/>
    <w:basedOn w:val="a5"/>
    <w:rsid w:val="00BC1DB8"/>
    <w:pPr>
      <w:numPr>
        <w:numId w:val="8"/>
      </w:numPr>
      <w:tabs>
        <w:tab w:val="left" w:pos="1985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a1">
    <w:name w:val="List Number"/>
    <w:basedOn w:val="a5"/>
    <w:rsid w:val="00BC1DB8"/>
    <w:pPr>
      <w:numPr>
        <w:numId w:val="14"/>
      </w:numPr>
      <w:tabs>
        <w:tab w:val="clear" w:pos="-3125"/>
        <w:tab w:val="left" w:pos="1418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3">
    <w:name w:val="List Number 3"/>
    <w:basedOn w:val="a5"/>
    <w:rsid w:val="00BC1DB8"/>
    <w:pPr>
      <w:numPr>
        <w:numId w:val="9"/>
      </w:numPr>
      <w:tabs>
        <w:tab w:val="left" w:pos="2552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29">
    <w:name w:val="List Continue 2"/>
    <w:basedOn w:val="a5"/>
    <w:rsid w:val="00BC1DB8"/>
    <w:pPr>
      <w:spacing w:after="200"/>
      <w:ind w:left="1985"/>
    </w:pPr>
    <w:rPr>
      <w:rFonts w:asciiTheme="minorHAnsi" w:eastAsiaTheme="minorHAnsi" w:hAnsiTheme="minorHAnsi" w:cstheme="minorBidi"/>
      <w:sz w:val="22"/>
    </w:rPr>
  </w:style>
  <w:style w:type="paragraph" w:styleId="z-1">
    <w:name w:val="HTML Top of Form"/>
    <w:basedOn w:val="a5"/>
    <w:next w:val="a5"/>
    <w:link w:val="z-2"/>
    <w:hidden/>
    <w:rsid w:val="00BC1DB8"/>
    <w:pPr>
      <w:pBdr>
        <w:bottom w:val="single" w:sz="6" w:space="1" w:color="auto"/>
      </w:pBdr>
      <w:spacing w:after="200"/>
      <w:jc w:val="center"/>
    </w:pPr>
    <w:rPr>
      <w:rFonts w:eastAsiaTheme="minorHAnsi"/>
      <w:vanish/>
      <w:sz w:val="16"/>
      <w:szCs w:val="16"/>
    </w:rPr>
  </w:style>
  <w:style w:type="character" w:customStyle="1" w:styleId="z-2">
    <w:name w:val="z-Начало формы Знак"/>
    <w:basedOn w:val="a6"/>
    <w:link w:val="z-1"/>
    <w:rsid w:val="00BC1DB8"/>
    <w:rPr>
      <w:rFonts w:ascii="Arial" w:eastAsiaTheme="minorHAnsi" w:hAnsi="Arial" w:cs="Arial"/>
      <w:vanish/>
      <w:sz w:val="16"/>
      <w:szCs w:val="16"/>
      <w:lang w:eastAsia="en-US"/>
    </w:rPr>
  </w:style>
  <w:style w:type="paragraph" w:styleId="4">
    <w:name w:val="List Number 4"/>
    <w:basedOn w:val="a5"/>
    <w:rsid w:val="00BC1DB8"/>
    <w:pPr>
      <w:numPr>
        <w:numId w:val="10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34">
    <w:name w:val="List Continue 3"/>
    <w:basedOn w:val="a5"/>
    <w:rsid w:val="00BC1DB8"/>
    <w:pPr>
      <w:spacing w:after="200"/>
      <w:ind w:left="2552"/>
    </w:pPr>
    <w:rPr>
      <w:rFonts w:asciiTheme="minorHAnsi" w:eastAsiaTheme="minorHAnsi" w:hAnsiTheme="minorHAnsi" w:cstheme="minorBidi"/>
      <w:sz w:val="22"/>
    </w:rPr>
  </w:style>
  <w:style w:type="paragraph" w:styleId="44">
    <w:name w:val="List Continue 4"/>
    <w:basedOn w:val="a5"/>
    <w:rsid w:val="00BC1DB8"/>
    <w:pPr>
      <w:spacing w:after="200"/>
      <w:ind w:left="3119"/>
    </w:pPr>
    <w:rPr>
      <w:rFonts w:asciiTheme="minorHAnsi" w:eastAsiaTheme="minorHAnsi" w:hAnsiTheme="minorHAnsi" w:cstheme="minorBidi"/>
      <w:sz w:val="22"/>
    </w:rPr>
  </w:style>
  <w:style w:type="paragraph" w:styleId="54">
    <w:name w:val="List Continue 5"/>
    <w:basedOn w:val="a5"/>
    <w:rsid w:val="00BC1DB8"/>
    <w:pPr>
      <w:spacing w:after="200"/>
      <w:ind w:left="3686"/>
    </w:pPr>
    <w:rPr>
      <w:rFonts w:asciiTheme="minorHAnsi" w:eastAsiaTheme="minorHAnsi" w:hAnsiTheme="minorHAnsi" w:cstheme="minorBidi"/>
      <w:sz w:val="22"/>
    </w:rPr>
  </w:style>
  <w:style w:type="paragraph" w:styleId="5">
    <w:name w:val="List Number 5"/>
    <w:basedOn w:val="a5"/>
    <w:rsid w:val="00BC1DB8"/>
    <w:pPr>
      <w:numPr>
        <w:numId w:val="11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afffb">
    <w:name w:val="List Continue"/>
    <w:basedOn w:val="a5"/>
    <w:rsid w:val="00BC1DB8"/>
    <w:pPr>
      <w:spacing w:after="200"/>
      <w:ind w:left="1418"/>
    </w:pPr>
    <w:rPr>
      <w:rFonts w:asciiTheme="minorHAnsi" w:eastAsiaTheme="minorHAnsi" w:hAnsiTheme="minorHAnsi" w:cstheme="minorBidi"/>
      <w:sz w:val="22"/>
    </w:rPr>
  </w:style>
  <w:style w:type="paragraph" w:styleId="40">
    <w:name w:val="List Bullet 4"/>
    <w:basedOn w:val="a5"/>
    <w:rsid w:val="00BC1DB8"/>
    <w:pPr>
      <w:numPr>
        <w:numId w:val="12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2a">
    <w:name w:val="List 2"/>
    <w:basedOn w:val="a5"/>
    <w:rsid w:val="00BC1DB8"/>
    <w:pPr>
      <w:spacing w:after="200"/>
      <w:ind w:left="1985" w:hanging="397"/>
    </w:pPr>
    <w:rPr>
      <w:rFonts w:asciiTheme="minorHAnsi" w:eastAsiaTheme="minorHAnsi" w:hAnsiTheme="minorHAnsi" w:cstheme="minorBidi"/>
      <w:sz w:val="22"/>
    </w:rPr>
  </w:style>
  <w:style w:type="paragraph" w:styleId="35">
    <w:name w:val="List 3"/>
    <w:basedOn w:val="a5"/>
    <w:rsid w:val="00BC1DB8"/>
    <w:pPr>
      <w:spacing w:after="200"/>
      <w:ind w:left="2552" w:hanging="397"/>
    </w:pPr>
    <w:rPr>
      <w:rFonts w:asciiTheme="minorHAnsi" w:eastAsiaTheme="minorHAnsi" w:hAnsiTheme="minorHAnsi" w:cstheme="minorBidi"/>
      <w:sz w:val="22"/>
    </w:rPr>
  </w:style>
  <w:style w:type="paragraph" w:styleId="45">
    <w:name w:val="List 4"/>
    <w:basedOn w:val="a5"/>
    <w:rsid w:val="00BC1DB8"/>
    <w:pPr>
      <w:spacing w:after="200"/>
      <w:ind w:left="3119" w:hanging="397"/>
    </w:pPr>
    <w:rPr>
      <w:rFonts w:asciiTheme="minorHAnsi" w:eastAsiaTheme="minorHAnsi" w:hAnsiTheme="minorHAnsi" w:cstheme="minorBidi"/>
      <w:sz w:val="22"/>
    </w:rPr>
  </w:style>
  <w:style w:type="paragraph" w:styleId="55">
    <w:name w:val="List 5"/>
    <w:basedOn w:val="a5"/>
    <w:rsid w:val="00BC1DB8"/>
    <w:pPr>
      <w:spacing w:after="200"/>
      <w:ind w:left="3686" w:hanging="397"/>
    </w:pPr>
    <w:rPr>
      <w:rFonts w:asciiTheme="minorHAnsi" w:eastAsiaTheme="minorHAnsi" w:hAnsiTheme="minorHAnsi" w:cstheme="minorBidi"/>
      <w:sz w:val="22"/>
    </w:rPr>
  </w:style>
  <w:style w:type="character" w:styleId="afffc">
    <w:name w:val="endnote reference"/>
    <w:semiHidden/>
    <w:rsid w:val="00BC1DB8"/>
    <w:rPr>
      <w:vertAlign w:val="superscript"/>
    </w:rPr>
  </w:style>
  <w:style w:type="character" w:styleId="afffd">
    <w:name w:val="page number"/>
    <w:rsid w:val="00BC1DB8"/>
  </w:style>
  <w:style w:type="paragraph" w:styleId="afffe">
    <w:name w:val="endnote text"/>
    <w:basedOn w:val="a5"/>
    <w:link w:val="affff"/>
    <w:semiHidden/>
    <w:rsid w:val="00BC1DB8"/>
    <w:pPr>
      <w:spacing w:after="200"/>
    </w:pPr>
    <w:rPr>
      <w:rFonts w:asciiTheme="minorHAnsi" w:eastAsiaTheme="minorHAnsi" w:hAnsiTheme="minorHAnsi" w:cstheme="minorBidi"/>
      <w:szCs w:val="20"/>
    </w:rPr>
  </w:style>
  <w:style w:type="character" w:customStyle="1" w:styleId="affff">
    <w:name w:val="Текст концевой сноски Знак"/>
    <w:basedOn w:val="a6"/>
    <w:link w:val="afffe"/>
    <w:semiHidden/>
    <w:rsid w:val="00BC1DB8"/>
    <w:rPr>
      <w:rFonts w:asciiTheme="minorHAnsi" w:eastAsiaTheme="minorHAnsi" w:hAnsiTheme="minorHAnsi" w:cstheme="minorBidi"/>
      <w:sz w:val="18"/>
      <w:lang w:eastAsia="en-US"/>
    </w:rPr>
  </w:style>
  <w:style w:type="paragraph" w:styleId="13">
    <w:name w:val="index 1"/>
    <w:basedOn w:val="a5"/>
    <w:next w:val="a5"/>
    <w:semiHidden/>
    <w:rsid w:val="00BC1DB8"/>
    <w:pPr>
      <w:spacing w:after="0"/>
      <w:ind w:left="221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affff0">
    <w:name w:val="index heading"/>
    <w:basedOn w:val="a5"/>
    <w:next w:val="a5"/>
    <w:semiHidden/>
    <w:rsid w:val="00BC1DB8"/>
    <w:pPr>
      <w:keepNext/>
      <w:suppressAutoHyphens/>
      <w:spacing w:after="200"/>
      <w:ind w:left="851"/>
      <w:jc w:val="center"/>
    </w:pPr>
    <w:rPr>
      <w:rFonts w:eastAsiaTheme="minorHAnsi" w:cstheme="minorBidi"/>
      <w:b/>
      <w:bCs/>
      <w:sz w:val="28"/>
      <w:szCs w:val="31"/>
    </w:rPr>
  </w:style>
  <w:style w:type="paragraph" w:styleId="36">
    <w:name w:val="index 3"/>
    <w:basedOn w:val="a5"/>
    <w:next w:val="a5"/>
    <w:semiHidden/>
    <w:rsid w:val="00BC1DB8"/>
    <w:pPr>
      <w:spacing w:after="0"/>
      <w:ind w:left="663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2b">
    <w:name w:val="index 2"/>
    <w:basedOn w:val="a5"/>
    <w:next w:val="a5"/>
    <w:semiHidden/>
    <w:rsid w:val="00BC1DB8"/>
    <w:pPr>
      <w:spacing w:after="0"/>
      <w:ind w:left="442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46">
    <w:name w:val="index 4"/>
    <w:basedOn w:val="a5"/>
    <w:next w:val="a5"/>
    <w:semiHidden/>
    <w:rsid w:val="00BC1DB8"/>
    <w:pPr>
      <w:spacing w:after="0"/>
      <w:ind w:left="879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56">
    <w:name w:val="index 5"/>
    <w:basedOn w:val="a5"/>
    <w:next w:val="a5"/>
    <w:semiHidden/>
    <w:rsid w:val="00BC1DB8"/>
    <w:pPr>
      <w:spacing w:after="0"/>
      <w:ind w:left="1100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62">
    <w:name w:val="index 6"/>
    <w:basedOn w:val="a5"/>
    <w:next w:val="a5"/>
    <w:semiHidden/>
    <w:rsid w:val="00BC1DB8"/>
    <w:pPr>
      <w:spacing w:after="0"/>
      <w:ind w:left="1321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72">
    <w:name w:val="index 7"/>
    <w:basedOn w:val="a5"/>
    <w:next w:val="a5"/>
    <w:semiHidden/>
    <w:rsid w:val="00BC1DB8"/>
    <w:pPr>
      <w:spacing w:after="0"/>
      <w:ind w:left="1542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82">
    <w:name w:val="index 8"/>
    <w:basedOn w:val="a5"/>
    <w:next w:val="a5"/>
    <w:semiHidden/>
    <w:rsid w:val="00BC1DB8"/>
    <w:pPr>
      <w:spacing w:after="0"/>
      <w:ind w:left="1763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92">
    <w:name w:val="index 9"/>
    <w:basedOn w:val="a5"/>
    <w:next w:val="a5"/>
    <w:semiHidden/>
    <w:rsid w:val="00BC1DB8"/>
    <w:pPr>
      <w:spacing w:after="0"/>
      <w:ind w:left="1980" w:hanging="220"/>
    </w:pPr>
    <w:rPr>
      <w:rFonts w:asciiTheme="minorHAnsi" w:eastAsiaTheme="minorHAnsi" w:hAnsiTheme="minorHAnsi" w:cstheme="minorBidi"/>
      <w:sz w:val="22"/>
      <w:szCs w:val="21"/>
    </w:rPr>
  </w:style>
  <w:style w:type="paragraph" w:styleId="50">
    <w:name w:val="List Bullet 5"/>
    <w:basedOn w:val="a5"/>
    <w:rsid w:val="00BC1DB8"/>
    <w:pPr>
      <w:numPr>
        <w:numId w:val="15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affff1">
    <w:name w:val="Message Header"/>
    <w:basedOn w:val="a5"/>
    <w:next w:val="a5"/>
    <w:link w:val="affff2"/>
    <w:rsid w:val="00BC1DB8"/>
    <w:pPr>
      <w:keepNext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200"/>
    </w:pPr>
    <w:rPr>
      <w:rFonts w:eastAsiaTheme="minorHAnsi"/>
      <w:b/>
      <w:sz w:val="24"/>
    </w:rPr>
  </w:style>
  <w:style w:type="character" w:customStyle="1" w:styleId="affff2">
    <w:name w:val="Шапка Знак"/>
    <w:basedOn w:val="a6"/>
    <w:link w:val="affff1"/>
    <w:rsid w:val="00BC1DB8"/>
    <w:rPr>
      <w:rFonts w:ascii="Arial" w:eastAsiaTheme="minorHAnsi" w:hAnsi="Arial" w:cs="Arial"/>
      <w:b/>
      <w:sz w:val="24"/>
      <w:szCs w:val="22"/>
      <w:shd w:val="pct20" w:color="auto" w:fill="auto"/>
      <w:lang w:eastAsia="en-US"/>
    </w:rPr>
  </w:style>
  <w:style w:type="paragraph" w:styleId="37">
    <w:name w:val="Body Text 3"/>
    <w:basedOn w:val="a5"/>
    <w:link w:val="38"/>
    <w:rsid w:val="00BC1DB8"/>
    <w:pPr>
      <w:spacing w:after="200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8">
    <w:name w:val="Основной текст 3 Знак"/>
    <w:basedOn w:val="a6"/>
    <w:link w:val="37"/>
    <w:rsid w:val="00BC1DB8"/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styleId="HTML0">
    <w:name w:val="HTML Address"/>
    <w:basedOn w:val="a5"/>
    <w:link w:val="HTML1"/>
    <w:rsid w:val="00BC1DB8"/>
    <w:pPr>
      <w:spacing w:after="200"/>
    </w:pPr>
    <w:rPr>
      <w:rFonts w:asciiTheme="minorHAnsi" w:eastAsiaTheme="minorHAnsi" w:hAnsiTheme="minorHAnsi" w:cstheme="minorBidi"/>
      <w:i/>
      <w:iCs/>
      <w:sz w:val="22"/>
    </w:rPr>
  </w:style>
  <w:style w:type="character" w:customStyle="1" w:styleId="HTML1">
    <w:name w:val="Адрес HTML Знак"/>
    <w:basedOn w:val="a6"/>
    <w:link w:val="HTML0"/>
    <w:rsid w:val="00BC1DB8"/>
    <w:rPr>
      <w:rFonts w:asciiTheme="minorHAnsi" w:eastAsiaTheme="minorHAnsi" w:hAnsiTheme="minorHAnsi" w:cstheme="minorBidi"/>
      <w:i/>
      <w:iCs/>
      <w:sz w:val="22"/>
      <w:szCs w:val="22"/>
      <w:lang w:eastAsia="en-US"/>
    </w:rPr>
  </w:style>
  <w:style w:type="paragraph" w:styleId="affff3">
    <w:name w:val="envelope address"/>
    <w:basedOn w:val="a5"/>
    <w:rsid w:val="00BC1DB8"/>
    <w:pPr>
      <w:framePr w:w="7920" w:h="1980" w:hRule="exact" w:hSpace="180" w:wrap="auto" w:hAnchor="page" w:xAlign="center" w:yAlign="bottom"/>
      <w:spacing w:after="200"/>
      <w:ind w:left="2880"/>
    </w:pPr>
    <w:rPr>
      <w:rFonts w:eastAsiaTheme="minorHAnsi"/>
      <w:sz w:val="24"/>
    </w:rPr>
  </w:style>
  <w:style w:type="paragraph" w:styleId="affff4">
    <w:name w:val="Date"/>
    <w:basedOn w:val="a5"/>
    <w:next w:val="a5"/>
    <w:link w:val="affff5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5">
    <w:name w:val="Дата Знак"/>
    <w:basedOn w:val="a6"/>
    <w:link w:val="affff4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6">
    <w:name w:val="Note Heading"/>
    <w:basedOn w:val="a5"/>
    <w:next w:val="a5"/>
    <w:link w:val="affff7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7">
    <w:name w:val="Заголовок записки Знак"/>
    <w:basedOn w:val="a6"/>
    <w:link w:val="affff6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8">
    <w:name w:val="toa heading"/>
    <w:basedOn w:val="a5"/>
    <w:next w:val="a5"/>
    <w:semiHidden/>
    <w:rsid w:val="00BC1DB8"/>
    <w:pPr>
      <w:spacing w:after="200"/>
    </w:pPr>
    <w:rPr>
      <w:rFonts w:eastAsiaTheme="minorHAnsi"/>
      <w:b/>
      <w:bCs/>
      <w:sz w:val="24"/>
    </w:rPr>
  </w:style>
  <w:style w:type="paragraph" w:styleId="affff9">
    <w:name w:val="Closing"/>
    <w:basedOn w:val="a5"/>
    <w:link w:val="affffa"/>
    <w:rsid w:val="00BC1DB8"/>
    <w:pPr>
      <w:spacing w:after="200"/>
      <w:ind w:left="4252"/>
    </w:pPr>
    <w:rPr>
      <w:rFonts w:asciiTheme="minorHAnsi" w:eastAsiaTheme="minorHAnsi" w:hAnsiTheme="minorHAnsi" w:cstheme="minorBidi"/>
      <w:sz w:val="22"/>
    </w:rPr>
  </w:style>
  <w:style w:type="character" w:customStyle="1" w:styleId="affffa">
    <w:name w:val="Прощание Знак"/>
    <w:basedOn w:val="a6"/>
    <w:link w:val="affff9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b">
    <w:name w:val="Body Text First Indent"/>
    <w:basedOn w:val="afff5"/>
    <w:link w:val="affffc"/>
    <w:rsid w:val="00BC1DB8"/>
    <w:pPr>
      <w:spacing w:after="200"/>
      <w:ind w:left="1134" w:firstLine="210"/>
    </w:pPr>
    <w:rPr>
      <w:rFonts w:ascii="Book Antiqua" w:eastAsiaTheme="minorHAnsi" w:hAnsi="Book Antiqua" w:cstheme="minorBidi"/>
      <w:sz w:val="22"/>
    </w:rPr>
  </w:style>
  <w:style w:type="character" w:customStyle="1" w:styleId="affffc">
    <w:name w:val="Красная строка Знак"/>
    <w:basedOn w:val="afff6"/>
    <w:link w:val="affffb"/>
    <w:rsid w:val="00BC1DB8"/>
    <w:rPr>
      <w:rFonts w:ascii="Book Antiqua" w:eastAsiaTheme="minorHAnsi" w:hAnsi="Book Antiqua" w:cstheme="minorBidi"/>
      <w:sz w:val="22"/>
      <w:szCs w:val="24"/>
      <w:lang w:eastAsia="en-US"/>
    </w:rPr>
  </w:style>
  <w:style w:type="paragraph" w:styleId="affffd">
    <w:name w:val="Body Text Indent"/>
    <w:basedOn w:val="a5"/>
    <w:link w:val="affffe"/>
    <w:rsid w:val="00BC1DB8"/>
    <w:pPr>
      <w:spacing w:after="200"/>
      <w:ind w:left="283"/>
    </w:pPr>
    <w:rPr>
      <w:rFonts w:asciiTheme="minorHAnsi" w:eastAsiaTheme="minorHAnsi" w:hAnsiTheme="minorHAnsi" w:cstheme="minorBidi"/>
      <w:sz w:val="22"/>
    </w:rPr>
  </w:style>
  <w:style w:type="character" w:customStyle="1" w:styleId="affffe">
    <w:name w:val="Основной текст с отступом Знак"/>
    <w:basedOn w:val="a6"/>
    <w:link w:val="affffd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c">
    <w:name w:val="Body Text First Indent 2"/>
    <w:basedOn w:val="affffd"/>
    <w:link w:val="2d"/>
    <w:rsid w:val="00BC1DB8"/>
    <w:pPr>
      <w:ind w:firstLine="210"/>
    </w:pPr>
  </w:style>
  <w:style w:type="character" w:customStyle="1" w:styleId="2d">
    <w:name w:val="Красная строка 2 Знак"/>
    <w:basedOn w:val="affffe"/>
    <w:link w:val="2c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e">
    <w:name w:val="envelope return"/>
    <w:basedOn w:val="a5"/>
    <w:rsid w:val="00BC1DB8"/>
    <w:pPr>
      <w:spacing w:after="200"/>
    </w:pPr>
    <w:rPr>
      <w:rFonts w:eastAsiaTheme="minorHAnsi"/>
      <w:sz w:val="22"/>
      <w:szCs w:val="20"/>
    </w:rPr>
  </w:style>
  <w:style w:type="paragraph" w:styleId="afffff">
    <w:name w:val="Normal Indent"/>
    <w:basedOn w:val="a5"/>
    <w:rsid w:val="00BC1DB8"/>
    <w:pPr>
      <w:spacing w:after="200"/>
      <w:ind w:left="708"/>
    </w:pPr>
    <w:rPr>
      <w:rFonts w:asciiTheme="minorHAnsi" w:eastAsiaTheme="minorHAnsi" w:hAnsiTheme="minorHAnsi" w:cstheme="minorBidi"/>
      <w:sz w:val="22"/>
    </w:rPr>
  </w:style>
  <w:style w:type="paragraph" w:styleId="2f">
    <w:name w:val="Body Text 2"/>
    <w:basedOn w:val="a5"/>
    <w:link w:val="2f0"/>
    <w:rsid w:val="00BC1DB8"/>
    <w:pPr>
      <w:spacing w:after="200" w:line="480" w:lineRule="auto"/>
    </w:pPr>
    <w:rPr>
      <w:rFonts w:asciiTheme="minorHAnsi" w:eastAsiaTheme="minorHAnsi" w:hAnsiTheme="minorHAnsi" w:cstheme="minorBidi"/>
      <w:sz w:val="22"/>
    </w:rPr>
  </w:style>
  <w:style w:type="character" w:customStyle="1" w:styleId="2f0">
    <w:name w:val="Основной текст 2 Знак"/>
    <w:basedOn w:val="a6"/>
    <w:link w:val="2f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f1">
    <w:name w:val="Body Text Indent 2"/>
    <w:basedOn w:val="a5"/>
    <w:link w:val="2f2"/>
    <w:rsid w:val="00BC1DB8"/>
    <w:pPr>
      <w:spacing w:after="200" w:line="480" w:lineRule="auto"/>
      <w:ind w:left="283"/>
    </w:pPr>
    <w:rPr>
      <w:rFonts w:asciiTheme="minorHAnsi" w:eastAsiaTheme="minorHAnsi" w:hAnsiTheme="minorHAnsi" w:cstheme="minorBidi"/>
      <w:sz w:val="22"/>
    </w:rPr>
  </w:style>
  <w:style w:type="character" w:customStyle="1" w:styleId="2f2">
    <w:name w:val="Основной текст с отступом 2 Знак"/>
    <w:basedOn w:val="a6"/>
    <w:link w:val="2f1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9">
    <w:name w:val="Body Text Indent 3"/>
    <w:basedOn w:val="a5"/>
    <w:link w:val="3a"/>
    <w:rsid w:val="00BC1DB8"/>
    <w:pPr>
      <w:spacing w:after="200"/>
      <w:ind w:left="283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a">
    <w:name w:val="Основной текст с отступом 3 Знак"/>
    <w:basedOn w:val="a6"/>
    <w:link w:val="39"/>
    <w:rsid w:val="00BC1DB8"/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styleId="afffff0">
    <w:name w:val="table of figures"/>
    <w:basedOn w:val="a5"/>
    <w:next w:val="a5"/>
    <w:semiHidden/>
    <w:rsid w:val="00BC1DB8"/>
    <w:pPr>
      <w:spacing w:after="200"/>
      <w:ind w:left="440" w:hanging="440"/>
    </w:pPr>
    <w:rPr>
      <w:rFonts w:asciiTheme="minorHAnsi" w:eastAsiaTheme="minorHAnsi" w:hAnsiTheme="minorHAnsi" w:cstheme="minorBidi"/>
      <w:sz w:val="22"/>
    </w:rPr>
  </w:style>
  <w:style w:type="paragraph" w:styleId="afffff1">
    <w:name w:val="Signature"/>
    <w:basedOn w:val="a5"/>
    <w:link w:val="afffff2"/>
    <w:rsid w:val="00BC1DB8"/>
    <w:pPr>
      <w:spacing w:after="200"/>
      <w:ind w:left="4252"/>
    </w:pPr>
    <w:rPr>
      <w:rFonts w:asciiTheme="minorHAnsi" w:eastAsiaTheme="minorHAnsi" w:hAnsiTheme="minorHAnsi" w:cstheme="minorBidi"/>
      <w:sz w:val="22"/>
    </w:rPr>
  </w:style>
  <w:style w:type="character" w:customStyle="1" w:styleId="afffff2">
    <w:name w:val="Подпись Знак"/>
    <w:basedOn w:val="a6"/>
    <w:link w:val="afffff1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f3">
    <w:name w:val="Salutation"/>
    <w:basedOn w:val="a5"/>
    <w:next w:val="a5"/>
    <w:link w:val="afffff4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f4">
    <w:name w:val="Приветствие Знак"/>
    <w:basedOn w:val="a6"/>
    <w:link w:val="afffff3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2">
    <w:name w:val="HTML Preformatted"/>
    <w:basedOn w:val="a5"/>
    <w:link w:val="HTML3"/>
    <w:uiPriority w:val="99"/>
    <w:rsid w:val="00BC1DB8"/>
    <w:pPr>
      <w:spacing w:after="200"/>
    </w:pPr>
    <w:rPr>
      <w:rFonts w:ascii="Courier New" w:eastAsiaTheme="minorHAnsi" w:hAnsi="Courier New" w:cs="Courier New"/>
      <w:sz w:val="22"/>
      <w:szCs w:val="20"/>
    </w:rPr>
  </w:style>
  <w:style w:type="character" w:customStyle="1" w:styleId="HTML3">
    <w:name w:val="Стандартный HTML Знак"/>
    <w:basedOn w:val="a6"/>
    <w:link w:val="HTML2"/>
    <w:uiPriority w:val="99"/>
    <w:rsid w:val="00BC1DB8"/>
    <w:rPr>
      <w:rFonts w:ascii="Courier New" w:eastAsiaTheme="minorHAnsi" w:hAnsi="Courier New" w:cs="Courier New"/>
      <w:sz w:val="22"/>
      <w:lang w:eastAsia="en-US"/>
    </w:rPr>
  </w:style>
  <w:style w:type="paragraph" w:styleId="afffff5">
    <w:name w:val="table of authorities"/>
    <w:basedOn w:val="a5"/>
    <w:next w:val="a5"/>
    <w:semiHidden/>
    <w:rsid w:val="00BC1DB8"/>
    <w:pPr>
      <w:spacing w:after="200"/>
      <w:ind w:left="220" w:hanging="220"/>
    </w:pPr>
    <w:rPr>
      <w:rFonts w:asciiTheme="minorHAnsi" w:eastAsiaTheme="minorHAnsi" w:hAnsiTheme="minorHAnsi" w:cstheme="minorBidi"/>
      <w:sz w:val="22"/>
    </w:rPr>
  </w:style>
  <w:style w:type="paragraph" w:styleId="afffff6">
    <w:name w:val="Plain Text"/>
    <w:basedOn w:val="a5"/>
    <w:link w:val="afffff7"/>
    <w:rsid w:val="00BC1DB8"/>
    <w:pPr>
      <w:spacing w:after="200"/>
    </w:pPr>
    <w:rPr>
      <w:rFonts w:ascii="Courier New" w:eastAsiaTheme="minorHAnsi" w:hAnsi="Courier New" w:cs="Courier New"/>
      <w:sz w:val="22"/>
      <w:szCs w:val="20"/>
    </w:rPr>
  </w:style>
  <w:style w:type="character" w:customStyle="1" w:styleId="afffff7">
    <w:name w:val="Текст Знак"/>
    <w:basedOn w:val="a6"/>
    <w:link w:val="afffff6"/>
    <w:rsid w:val="00BC1DB8"/>
    <w:rPr>
      <w:rFonts w:ascii="Courier New" w:eastAsiaTheme="minorHAnsi" w:hAnsi="Courier New" w:cs="Courier New"/>
      <w:sz w:val="22"/>
      <w:lang w:eastAsia="en-US"/>
    </w:rPr>
  </w:style>
  <w:style w:type="paragraph" w:styleId="afffff8">
    <w:name w:val="macro"/>
    <w:link w:val="afffff9"/>
    <w:semiHidden/>
    <w:rsid w:val="00BC1DB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120"/>
      <w:ind w:left="1134"/>
      <w:jc w:val="both"/>
    </w:pPr>
    <w:rPr>
      <w:rFonts w:ascii="Courier New" w:hAnsi="Courier New" w:cs="Courier New"/>
    </w:rPr>
  </w:style>
  <w:style w:type="character" w:customStyle="1" w:styleId="afffff9">
    <w:name w:val="Текст макроса Знак"/>
    <w:basedOn w:val="a6"/>
    <w:link w:val="afffff8"/>
    <w:semiHidden/>
    <w:rsid w:val="00BC1DB8"/>
    <w:rPr>
      <w:rFonts w:ascii="Courier New" w:hAnsi="Courier New" w:cs="Courier New"/>
    </w:rPr>
  </w:style>
  <w:style w:type="paragraph" w:styleId="afffffa">
    <w:name w:val="Block Text"/>
    <w:basedOn w:val="a5"/>
    <w:next w:val="a5"/>
    <w:link w:val="afffffb"/>
    <w:uiPriority w:val="29"/>
    <w:rsid w:val="00BC1DB8"/>
    <w:pPr>
      <w:spacing w:after="200"/>
    </w:pPr>
    <w:rPr>
      <w:rFonts w:asciiTheme="minorHAnsi" w:eastAsiaTheme="minorHAnsi" w:hAnsiTheme="minorHAnsi" w:cstheme="minorBidi"/>
      <w:i/>
      <w:iCs/>
      <w:color w:val="000000"/>
      <w:sz w:val="22"/>
    </w:rPr>
  </w:style>
  <w:style w:type="paragraph" w:styleId="afffffc">
    <w:name w:val="E-mail Signature"/>
    <w:basedOn w:val="a5"/>
    <w:link w:val="afffffd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fd">
    <w:name w:val="Электронная подпись Знак"/>
    <w:basedOn w:val="a6"/>
    <w:link w:val="afffffc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-10">
    <w:name w:val="Light Shading Accent 1"/>
    <w:basedOn w:val="a7"/>
    <w:uiPriority w:val="60"/>
    <w:rsid w:val="00BC1DB8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afffffb">
    <w:name w:val="Цитата Знак"/>
    <w:link w:val="afffffa"/>
    <w:uiPriority w:val="29"/>
    <w:rsid w:val="00BC1DB8"/>
    <w:rPr>
      <w:rFonts w:asciiTheme="minorHAnsi" w:eastAsiaTheme="minorHAnsi" w:hAnsiTheme="minorHAnsi" w:cstheme="minorBidi"/>
      <w:i/>
      <w:iCs/>
      <w:color w:val="000000"/>
      <w:sz w:val="22"/>
      <w:szCs w:val="22"/>
      <w:lang w:eastAsia="en-US"/>
    </w:rPr>
  </w:style>
  <w:style w:type="table" w:styleId="afffffe">
    <w:name w:val="Light Shading"/>
    <w:basedOn w:val="a7"/>
    <w:uiPriority w:val="60"/>
    <w:rsid w:val="00BC1DB8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ContentChar">
    <w:name w:val="Content Char"/>
    <w:link w:val="Content"/>
    <w:rsid w:val="00BC1DB8"/>
    <w:rPr>
      <w:rFonts w:eastAsia="Calibri" w:cs="Tahoma"/>
      <w:noProof/>
      <w:lang w:eastAsia="en-US"/>
    </w:rPr>
  </w:style>
  <w:style w:type="character" w:styleId="affffff">
    <w:name w:val="Placeholder Text"/>
    <w:uiPriority w:val="99"/>
    <w:semiHidden/>
    <w:rsid w:val="00BC1DB8"/>
    <w:rPr>
      <w:color w:val="808080"/>
    </w:rPr>
  </w:style>
  <w:style w:type="numbering" w:styleId="111111">
    <w:name w:val="Outline List 2"/>
    <w:basedOn w:val="a8"/>
    <w:rsid w:val="00BC1DB8"/>
    <w:pPr>
      <w:numPr>
        <w:numId w:val="16"/>
      </w:numPr>
    </w:pPr>
  </w:style>
  <w:style w:type="table" w:styleId="affffff0">
    <w:name w:val="Table Theme"/>
    <w:basedOn w:val="a7"/>
    <w:rsid w:val="00BC1DB8"/>
    <w:pPr>
      <w:spacing w:before="120" w:after="120"/>
      <w:jc w:val="both"/>
    </w:pPr>
    <w:rPr>
      <w:rFonts w:asciiTheme="minorHAnsi" w:hAnsi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pct20" w:color="auto" w:fill="auto"/>
      </w:tcPr>
    </w:tblStylePr>
  </w:style>
  <w:style w:type="character" w:customStyle="1" w:styleId="Bluetype">
    <w:name w:val="Blue type"/>
    <w:basedOn w:val="a6"/>
    <w:uiPriority w:val="1"/>
    <w:qFormat/>
    <w:rsid w:val="00BC1DB8"/>
    <w:rPr>
      <w:color w:val="0000FF"/>
      <w:szCs w:val="20"/>
    </w:rPr>
  </w:style>
  <w:style w:type="paragraph" w:customStyle="1" w:styleId="Appendix">
    <w:name w:val="Appendix"/>
    <w:basedOn w:val="1"/>
    <w:next w:val="a5"/>
    <w:qFormat/>
    <w:rsid w:val="00BC1DB8"/>
    <w:pPr>
      <w:numPr>
        <w:numId w:val="0"/>
      </w:numPr>
      <w:tabs>
        <w:tab w:val="clear" w:pos="709"/>
      </w:tabs>
      <w:spacing w:before="0" w:after="60"/>
    </w:pPr>
    <w:rPr>
      <w:rFonts w:eastAsia="Calibri"/>
      <w:szCs w:val="32"/>
    </w:rPr>
  </w:style>
  <w:style w:type="numbering" w:customStyle="1" w:styleId="Headings">
    <w:name w:val="Headings"/>
    <w:uiPriority w:val="99"/>
    <w:rsid w:val="00BC1DB8"/>
    <w:pPr>
      <w:numPr>
        <w:numId w:val="17"/>
      </w:numPr>
    </w:pPr>
  </w:style>
  <w:style w:type="character" w:customStyle="1" w:styleId="afff9">
    <w:name w:val="Код Знак"/>
    <w:basedOn w:val="a6"/>
    <w:link w:val="afff8"/>
    <w:rsid w:val="00BC1DB8"/>
    <w:rPr>
      <w:rFonts w:ascii="Courier New" w:hAnsi="Courier New"/>
      <w:szCs w:val="22"/>
      <w:lang w:val="en-US"/>
    </w:rPr>
  </w:style>
  <w:style w:type="paragraph" w:styleId="affffff1">
    <w:name w:val="No Spacing"/>
    <w:link w:val="affffff2"/>
    <w:uiPriority w:val="1"/>
    <w:qFormat/>
    <w:rsid w:val="00BC1DB8"/>
    <w:rPr>
      <w:rFonts w:asciiTheme="minorHAnsi" w:eastAsiaTheme="minorEastAsia" w:hAnsiTheme="minorHAnsi" w:cstheme="minorBidi"/>
      <w:sz w:val="22"/>
      <w:szCs w:val="22"/>
    </w:rPr>
  </w:style>
  <w:style w:type="paragraph" w:customStyle="1" w:styleId="Style1">
    <w:name w:val="Style1"/>
    <w:basedOn w:val="1"/>
    <w:qFormat/>
    <w:rsid w:val="00BC1DB8"/>
    <w:pPr>
      <w:numPr>
        <w:numId w:val="18"/>
      </w:numPr>
      <w:tabs>
        <w:tab w:val="clear" w:pos="709"/>
        <w:tab w:val="left" w:pos="454"/>
      </w:tabs>
      <w:spacing w:line="360" w:lineRule="auto"/>
    </w:pPr>
    <w:rPr>
      <w:b/>
    </w:rPr>
  </w:style>
  <w:style w:type="paragraph" w:customStyle="1" w:styleId="Style2">
    <w:name w:val="Style2"/>
    <w:basedOn w:val="21"/>
    <w:next w:val="afffff"/>
    <w:qFormat/>
    <w:rsid w:val="00BC1DB8"/>
    <w:pPr>
      <w:numPr>
        <w:numId w:val="18"/>
      </w:numPr>
      <w:spacing w:line="360" w:lineRule="auto"/>
    </w:pPr>
    <w:rPr>
      <w:color w:val="FF0000"/>
    </w:rPr>
  </w:style>
  <w:style w:type="paragraph" w:customStyle="1" w:styleId="Style3">
    <w:name w:val="Style3"/>
    <w:basedOn w:val="31"/>
    <w:link w:val="Style3Char"/>
    <w:qFormat/>
    <w:rsid w:val="00BC1DB8"/>
    <w:pPr>
      <w:numPr>
        <w:numId w:val="18"/>
      </w:numPr>
      <w:spacing w:line="360" w:lineRule="auto"/>
    </w:pPr>
    <w:rPr>
      <w:color w:val="FF0000"/>
      <w:szCs w:val="26"/>
    </w:rPr>
  </w:style>
  <w:style w:type="character" w:customStyle="1" w:styleId="Style3Char">
    <w:name w:val="Style3 Char"/>
    <w:basedOn w:val="a6"/>
    <w:link w:val="Style3"/>
    <w:rsid w:val="00BC1DB8"/>
    <w:rPr>
      <w:rFonts w:ascii="Arial" w:hAnsi="Arial" w:cs="Arial"/>
      <w:bCs/>
      <w:color w:val="FF0000"/>
      <w:sz w:val="28"/>
      <w:szCs w:val="26"/>
      <w:lang w:val="en-US" w:eastAsia="en-US"/>
    </w:rPr>
  </w:style>
  <w:style w:type="paragraph" w:customStyle="1" w:styleId="Style4">
    <w:name w:val="Style4"/>
    <w:basedOn w:val="41"/>
    <w:next w:val="afffff"/>
    <w:qFormat/>
    <w:rsid w:val="00BC1DB8"/>
    <w:pPr>
      <w:numPr>
        <w:numId w:val="18"/>
      </w:numPr>
      <w:spacing w:line="360" w:lineRule="auto"/>
    </w:pPr>
    <w:rPr>
      <w:sz w:val="22"/>
      <w:szCs w:val="26"/>
    </w:rPr>
  </w:style>
  <w:style w:type="character" w:customStyle="1" w:styleId="xmlviewqname">
    <w:name w:val="xmlview_qname"/>
    <w:basedOn w:val="a6"/>
    <w:rsid w:val="000745F7"/>
  </w:style>
  <w:style w:type="character" w:customStyle="1" w:styleId="xmlviewattrqname">
    <w:name w:val="xmlview_attr_qname"/>
    <w:basedOn w:val="a6"/>
    <w:rsid w:val="000745F7"/>
  </w:style>
  <w:style w:type="character" w:customStyle="1" w:styleId="xmlviewattrvalue">
    <w:name w:val="xmlview_attr_value"/>
    <w:basedOn w:val="a6"/>
    <w:rsid w:val="000745F7"/>
  </w:style>
  <w:style w:type="character" w:customStyle="1" w:styleId="xmlviewtext">
    <w:name w:val="xmlview_text"/>
    <w:basedOn w:val="a6"/>
    <w:rsid w:val="000745F7"/>
  </w:style>
  <w:style w:type="paragraph" w:styleId="affffff3">
    <w:name w:val="Revision"/>
    <w:hidden/>
    <w:uiPriority w:val="99"/>
    <w:semiHidden/>
    <w:rsid w:val="002B5802"/>
    <w:rPr>
      <w:szCs w:val="22"/>
    </w:rPr>
  </w:style>
  <w:style w:type="character" w:customStyle="1" w:styleId="nolink">
    <w:name w:val="nolink"/>
    <w:basedOn w:val="a6"/>
    <w:rsid w:val="00F80BAF"/>
  </w:style>
  <w:style w:type="table" w:customStyle="1" w:styleId="RS">
    <w:name w:val="RS"/>
    <w:basedOn w:val="a7"/>
    <w:uiPriority w:val="99"/>
    <w:rsid w:val="003A2555"/>
    <w:pPr>
      <w:spacing w:after="120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uto"/>
      </w:rPr>
      <w:tblPr/>
      <w:tcPr>
        <w:shd w:val="clear" w:color="auto" w:fill="F2F2F2"/>
      </w:tcPr>
    </w:tblStylePr>
  </w:style>
  <w:style w:type="character" w:styleId="HTML4">
    <w:name w:val="HTML Code"/>
    <w:basedOn w:val="a6"/>
    <w:uiPriority w:val="99"/>
    <w:unhideWhenUsed/>
    <w:rsid w:val="00762396"/>
    <w:rPr>
      <w:rFonts w:ascii="Courier New" w:eastAsia="Times New Roman" w:hAnsi="Courier New" w:cs="Courier New"/>
      <w:sz w:val="20"/>
      <w:szCs w:val="20"/>
    </w:rPr>
  </w:style>
  <w:style w:type="character" w:customStyle="1" w:styleId="af9">
    <w:name w:val="Название объекта Знак"/>
    <w:link w:val="af8"/>
    <w:rsid w:val="005E1FAA"/>
    <w:rPr>
      <w:b/>
      <w:bCs/>
      <w:color w:val="000000"/>
      <w:szCs w:val="18"/>
    </w:rPr>
  </w:style>
  <w:style w:type="character" w:customStyle="1" w:styleId="apple-converted-space">
    <w:name w:val="apple-converted-space"/>
    <w:basedOn w:val="a6"/>
    <w:uiPriority w:val="99"/>
    <w:rsid w:val="00784B52"/>
  </w:style>
  <w:style w:type="character" w:customStyle="1" w:styleId="affffff2">
    <w:name w:val="Без интервала Знак"/>
    <w:basedOn w:val="a6"/>
    <w:link w:val="affffff1"/>
    <w:uiPriority w:val="1"/>
    <w:rsid w:val="00E8656B"/>
    <w:rPr>
      <w:rFonts w:asciiTheme="minorHAnsi" w:eastAsiaTheme="minorEastAsia" w:hAnsiTheme="minorHAnsi" w:cstheme="minorBidi"/>
      <w:sz w:val="22"/>
      <w:szCs w:val="22"/>
    </w:rPr>
  </w:style>
  <w:style w:type="character" w:customStyle="1" w:styleId="DocType">
    <w:name w:val="DocType"/>
    <w:rsid w:val="00447D24"/>
    <w:rPr>
      <w:b/>
      <w:bCs/>
      <w:sz w:val="28"/>
    </w:rPr>
  </w:style>
  <w:style w:type="table" w:customStyle="1" w:styleId="14">
    <w:name w:val="Рапидсофт1"/>
    <w:basedOn w:val="a7"/>
    <w:uiPriority w:val="99"/>
    <w:rsid w:val="00713938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table" w:customStyle="1" w:styleId="RS1">
    <w:name w:val="RS1"/>
    <w:basedOn w:val="a7"/>
    <w:uiPriority w:val="99"/>
    <w:rsid w:val="00713938"/>
    <w:pPr>
      <w:spacing w:after="120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uto"/>
      </w:rPr>
      <w:tblPr/>
      <w:tcPr>
        <w:shd w:val="clear" w:color="auto" w:fill="F2F2F2"/>
      </w:tcPr>
    </w:tblStylePr>
  </w:style>
  <w:style w:type="character" w:customStyle="1" w:styleId="Heading1Char">
    <w:name w:val="Heading 1 Char"/>
    <w:basedOn w:val="a6"/>
    <w:uiPriority w:val="99"/>
    <w:locked/>
    <w:rsid w:val="00D114AC"/>
    <w:rPr>
      <w:rFonts w:ascii="Cambria" w:hAnsi="Cambria" w:cs="Cambria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a6"/>
    <w:uiPriority w:val="99"/>
    <w:semiHidden/>
    <w:locked/>
    <w:rsid w:val="00D114AC"/>
    <w:rPr>
      <w:rFonts w:ascii="Cambria" w:hAnsi="Cambria" w:cs="Cambria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a6"/>
    <w:uiPriority w:val="99"/>
    <w:semiHidden/>
    <w:locked/>
    <w:rsid w:val="00D114AC"/>
    <w:rPr>
      <w:rFonts w:ascii="Cambria" w:hAnsi="Cambria" w:cs="Cambria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a6"/>
    <w:uiPriority w:val="99"/>
    <w:semiHidden/>
    <w:locked/>
    <w:rsid w:val="00D114AC"/>
    <w:rPr>
      <w:rFonts w:ascii="Calibri" w:hAnsi="Calibri" w:cs="Calibr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a6"/>
    <w:uiPriority w:val="99"/>
    <w:semiHidden/>
    <w:locked/>
    <w:rsid w:val="00D114AC"/>
    <w:rPr>
      <w:rFonts w:ascii="Calibri" w:hAnsi="Calibri" w:cs="Calibr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a6"/>
    <w:uiPriority w:val="99"/>
    <w:semiHidden/>
    <w:locked/>
    <w:rsid w:val="00D114AC"/>
    <w:rPr>
      <w:rFonts w:ascii="Calibri" w:hAnsi="Calibri" w:cs="Calibri"/>
      <w:b/>
      <w:bCs/>
      <w:lang w:val="en-US" w:eastAsia="en-US"/>
    </w:rPr>
  </w:style>
  <w:style w:type="character" w:customStyle="1" w:styleId="Heading7Char">
    <w:name w:val="Heading 7 Char"/>
    <w:basedOn w:val="a6"/>
    <w:uiPriority w:val="99"/>
    <w:semiHidden/>
    <w:locked/>
    <w:rsid w:val="00D114AC"/>
    <w:rPr>
      <w:rFonts w:ascii="Calibri" w:hAnsi="Calibri" w:cs="Calibri"/>
      <w:sz w:val="24"/>
      <w:szCs w:val="24"/>
      <w:lang w:val="en-US" w:eastAsia="en-US"/>
    </w:rPr>
  </w:style>
  <w:style w:type="character" w:customStyle="1" w:styleId="Heading8Char">
    <w:name w:val="Heading 8 Char"/>
    <w:basedOn w:val="a6"/>
    <w:uiPriority w:val="99"/>
    <w:semiHidden/>
    <w:locked/>
    <w:rsid w:val="00D114AC"/>
    <w:rPr>
      <w:rFonts w:ascii="Calibri" w:hAnsi="Calibri" w:cs="Calibr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a6"/>
    <w:uiPriority w:val="99"/>
    <w:semiHidden/>
    <w:locked/>
    <w:rsid w:val="00D114AC"/>
    <w:rPr>
      <w:rFonts w:ascii="Cambria" w:hAnsi="Cambria" w:cs="Cambria"/>
      <w:lang w:val="en-US" w:eastAsia="en-US"/>
    </w:rPr>
  </w:style>
  <w:style w:type="character" w:customStyle="1" w:styleId="CommentTextChar">
    <w:name w:val="Comment Text Char"/>
    <w:basedOn w:val="a6"/>
    <w:uiPriority w:val="99"/>
    <w:semiHidden/>
    <w:locked/>
    <w:rsid w:val="00D114AC"/>
    <w:rPr>
      <w:sz w:val="20"/>
      <w:szCs w:val="20"/>
      <w:lang w:val="en-US" w:eastAsia="en-US"/>
    </w:rPr>
  </w:style>
  <w:style w:type="character" w:customStyle="1" w:styleId="CommentSubjectChar">
    <w:name w:val="Comment Subject Char"/>
    <w:basedOn w:val="affb"/>
    <w:uiPriority w:val="99"/>
    <w:semiHidden/>
    <w:locked/>
    <w:rsid w:val="00D114AC"/>
    <w:rPr>
      <w:rFonts w:ascii="Calibri" w:eastAsia="Times New Roman" w:hAnsi="Calibri" w:cs="Calibri"/>
      <w:b/>
      <w:bCs/>
      <w:sz w:val="20"/>
      <w:szCs w:val="20"/>
      <w:lang w:val="en-US" w:eastAsia="en-US"/>
    </w:rPr>
  </w:style>
  <w:style w:type="character" w:customStyle="1" w:styleId="BalloonTextChar">
    <w:name w:val="Balloon Text Char"/>
    <w:basedOn w:val="a6"/>
    <w:uiPriority w:val="99"/>
    <w:semiHidden/>
    <w:locked/>
    <w:rsid w:val="00D114AC"/>
    <w:rPr>
      <w:rFonts w:ascii="Times New Roman" w:hAnsi="Times New Roman" w:cs="Times New Roman"/>
      <w:sz w:val="2"/>
      <w:szCs w:val="2"/>
      <w:lang w:val="en-US" w:eastAsia="en-US"/>
    </w:rPr>
  </w:style>
  <w:style w:type="character" w:customStyle="1" w:styleId="DocumentMapChar">
    <w:name w:val="Document Map Char"/>
    <w:basedOn w:val="a6"/>
    <w:uiPriority w:val="99"/>
    <w:semiHidden/>
    <w:locked/>
    <w:rsid w:val="00D114AC"/>
    <w:rPr>
      <w:rFonts w:ascii="Times New Roman" w:hAnsi="Times New Roman" w:cs="Times New Roman"/>
      <w:sz w:val="2"/>
      <w:szCs w:val="2"/>
      <w:lang w:val="en-US" w:eastAsia="en-US"/>
    </w:rPr>
  </w:style>
  <w:style w:type="character" w:customStyle="1" w:styleId="HeaderChar">
    <w:name w:val="Header Char"/>
    <w:basedOn w:val="a6"/>
    <w:uiPriority w:val="99"/>
    <w:semiHidden/>
    <w:locked/>
    <w:rsid w:val="00D114AC"/>
    <w:rPr>
      <w:lang w:val="en-US" w:eastAsia="en-US"/>
    </w:rPr>
  </w:style>
  <w:style w:type="character" w:customStyle="1" w:styleId="FooterChar">
    <w:name w:val="Footer Char"/>
    <w:basedOn w:val="a6"/>
    <w:uiPriority w:val="99"/>
    <w:semiHidden/>
    <w:locked/>
    <w:rsid w:val="00D114AC"/>
    <w:rPr>
      <w:lang w:val="en-US" w:eastAsia="en-US"/>
    </w:rPr>
  </w:style>
  <w:style w:type="paragraph" w:customStyle="1" w:styleId="ExampleText">
    <w:name w:val="Example Text"/>
    <w:basedOn w:val="a5"/>
    <w:uiPriority w:val="99"/>
    <w:rsid w:val="00D114AC"/>
    <w:pPr>
      <w:widowControl w:val="0"/>
      <w:pBdr>
        <w:top w:val="dashSmallGap" w:sz="4" w:space="10" w:color="3366FF"/>
        <w:left w:val="dashSmallGap" w:sz="4" w:space="10" w:color="3366FF"/>
        <w:bottom w:val="dashSmallGap" w:sz="4" w:space="10" w:color="3366FF"/>
        <w:right w:val="dashSmallGap" w:sz="4" w:space="10" w:color="3366FF"/>
      </w:pBdr>
      <w:spacing w:before="27" w:after="0"/>
      <w:ind w:left="720" w:right="-20"/>
    </w:pPr>
    <w:rPr>
      <w:rFonts w:ascii="Courier New" w:hAnsi="Courier New" w:cs="Courier New"/>
      <w:w w:val="101"/>
      <w:sz w:val="16"/>
      <w:szCs w:val="16"/>
    </w:rPr>
  </w:style>
  <w:style w:type="paragraph" w:customStyle="1" w:styleId="AxureTOCHeading">
    <w:name w:val="AxureTOCHeading"/>
    <w:basedOn w:val="a5"/>
    <w:rsid w:val="0094681E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5"/>
    <w:rsid w:val="0094681E"/>
    <w:pPr>
      <w:numPr>
        <w:numId w:val="20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5"/>
    <w:rsid w:val="0094681E"/>
    <w:pPr>
      <w:numPr>
        <w:ilvl w:val="1"/>
        <w:numId w:val="20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5"/>
    <w:rsid w:val="0094681E"/>
    <w:pPr>
      <w:numPr>
        <w:ilvl w:val="2"/>
        <w:numId w:val="20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5"/>
    <w:rsid w:val="0094681E"/>
    <w:pPr>
      <w:numPr>
        <w:ilvl w:val="3"/>
        <w:numId w:val="20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5"/>
    <w:rsid w:val="0094681E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5"/>
    <w:rsid w:val="0094681E"/>
    <w:pPr>
      <w:spacing w:before="60" w:after="60"/>
    </w:pPr>
    <w:rPr>
      <w:sz w:val="16"/>
    </w:rPr>
  </w:style>
  <w:style w:type="paragraph" w:customStyle="1" w:styleId="AxureImageParagraph">
    <w:name w:val="AxureImageParagraph"/>
    <w:basedOn w:val="a5"/>
    <w:qFormat/>
    <w:rsid w:val="0094681E"/>
    <w:pPr>
      <w:jc w:val="center"/>
    </w:pPr>
  </w:style>
  <w:style w:type="table" w:customStyle="1" w:styleId="AxureTableStyle">
    <w:name w:val="AxureTableStyle"/>
    <w:basedOn w:val="a7"/>
    <w:uiPriority w:val="99"/>
    <w:rsid w:val="0094681E"/>
    <w:rPr>
      <w:rFonts w:ascii="Arial" w:hAnsi="Arial"/>
      <w:sz w:val="16"/>
      <w:lang w:val="en-US" w:eastAsia="en-US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ahoma" w:eastAsia="Times New Roman" w:hAnsi="Tahoma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9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caption" w:uiPriority="35" w:qFormat="1"/>
    <w:lsdException w:name="footnote reference" w:uiPriority="99"/>
    <w:lsdException w:name="annotation reference" w:uiPriority="99"/>
    <w:lsdException w:name="line number" w:uiPriority="99"/>
    <w:lsdException w:name="List Bullet" w:uiPriority="99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Block Text" w:uiPriority="29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94681E"/>
    <w:pPr>
      <w:spacing w:before="120" w:after="120"/>
    </w:pPr>
    <w:rPr>
      <w:rFonts w:ascii="Arial" w:hAnsi="Arial" w:cs="Arial"/>
      <w:sz w:val="18"/>
      <w:szCs w:val="24"/>
      <w:lang w:val="en-US" w:eastAsia="en-US"/>
    </w:rPr>
  </w:style>
  <w:style w:type="paragraph" w:styleId="1">
    <w:name w:val="heading 1"/>
    <w:aliases w:val="Soe 1"/>
    <w:basedOn w:val="a5"/>
    <w:next w:val="a5"/>
    <w:link w:val="10"/>
    <w:qFormat/>
    <w:rsid w:val="00CE2293"/>
    <w:pPr>
      <w:keepNext/>
      <w:numPr>
        <w:numId w:val="19"/>
      </w:numPr>
      <w:tabs>
        <w:tab w:val="left" w:pos="709"/>
      </w:tabs>
      <w:spacing w:before="360" w:after="240"/>
      <w:outlineLvl w:val="0"/>
    </w:pPr>
    <w:rPr>
      <w:bCs/>
      <w:color w:val="FF0000"/>
      <w:sz w:val="36"/>
      <w:szCs w:val="28"/>
    </w:rPr>
  </w:style>
  <w:style w:type="paragraph" w:styleId="21">
    <w:name w:val="heading 2"/>
    <w:aliases w:val="Soe 2"/>
    <w:basedOn w:val="a5"/>
    <w:next w:val="a5"/>
    <w:link w:val="23"/>
    <w:uiPriority w:val="99"/>
    <w:unhideWhenUsed/>
    <w:qFormat/>
    <w:rsid w:val="005D266B"/>
    <w:pPr>
      <w:keepNext/>
      <w:numPr>
        <w:ilvl w:val="1"/>
        <w:numId w:val="19"/>
      </w:numPr>
      <w:spacing w:before="280"/>
      <w:outlineLvl w:val="1"/>
    </w:pPr>
    <w:rPr>
      <w:bCs/>
      <w:sz w:val="32"/>
      <w:szCs w:val="26"/>
    </w:rPr>
  </w:style>
  <w:style w:type="paragraph" w:styleId="31">
    <w:name w:val="heading 3"/>
    <w:basedOn w:val="a5"/>
    <w:next w:val="a5"/>
    <w:link w:val="32"/>
    <w:unhideWhenUsed/>
    <w:qFormat/>
    <w:rsid w:val="005D266B"/>
    <w:pPr>
      <w:keepNext/>
      <w:numPr>
        <w:ilvl w:val="2"/>
        <w:numId w:val="19"/>
      </w:numPr>
      <w:spacing w:before="200"/>
      <w:outlineLvl w:val="2"/>
    </w:pPr>
    <w:rPr>
      <w:bCs/>
      <w:color w:val="000000"/>
      <w:sz w:val="28"/>
    </w:rPr>
  </w:style>
  <w:style w:type="paragraph" w:styleId="41">
    <w:name w:val="heading 4"/>
    <w:basedOn w:val="a5"/>
    <w:next w:val="a5"/>
    <w:link w:val="42"/>
    <w:unhideWhenUsed/>
    <w:qFormat/>
    <w:rsid w:val="005D266B"/>
    <w:pPr>
      <w:keepNext/>
      <w:numPr>
        <w:ilvl w:val="3"/>
        <w:numId w:val="19"/>
      </w:numPr>
      <w:spacing w:before="200"/>
      <w:outlineLvl w:val="3"/>
    </w:pPr>
    <w:rPr>
      <w:bCs/>
      <w:iCs/>
      <w:sz w:val="24"/>
    </w:rPr>
  </w:style>
  <w:style w:type="paragraph" w:styleId="51">
    <w:name w:val="heading 5"/>
    <w:basedOn w:val="a5"/>
    <w:next w:val="a5"/>
    <w:link w:val="52"/>
    <w:uiPriority w:val="9"/>
    <w:qFormat/>
    <w:rsid w:val="00670468"/>
    <w:pPr>
      <w:keepNext/>
      <w:numPr>
        <w:ilvl w:val="4"/>
        <w:numId w:val="19"/>
      </w:numPr>
      <w:spacing w:before="200"/>
      <w:outlineLvl w:val="4"/>
    </w:pPr>
    <w:rPr>
      <w:sz w:val="22"/>
    </w:rPr>
  </w:style>
  <w:style w:type="paragraph" w:styleId="6">
    <w:name w:val="heading 6"/>
    <w:basedOn w:val="a5"/>
    <w:next w:val="a5"/>
    <w:link w:val="60"/>
    <w:uiPriority w:val="9"/>
    <w:qFormat/>
    <w:rsid w:val="00670468"/>
    <w:pPr>
      <w:keepNext/>
      <w:numPr>
        <w:ilvl w:val="5"/>
        <w:numId w:val="19"/>
      </w:numPr>
      <w:spacing w:before="200"/>
      <w:outlineLvl w:val="5"/>
    </w:pPr>
    <w:rPr>
      <w:b/>
      <w:iCs/>
    </w:rPr>
  </w:style>
  <w:style w:type="paragraph" w:styleId="7">
    <w:name w:val="heading 7"/>
    <w:basedOn w:val="a5"/>
    <w:next w:val="a5"/>
    <w:link w:val="70"/>
    <w:uiPriority w:val="9"/>
    <w:rsid w:val="00E02B91"/>
    <w:pPr>
      <w:keepNext/>
      <w:spacing w:before="200"/>
      <w:outlineLvl w:val="6"/>
    </w:pPr>
    <w:rPr>
      <w:i/>
      <w:iCs/>
      <w:color w:val="404040"/>
    </w:rPr>
  </w:style>
  <w:style w:type="paragraph" w:styleId="8">
    <w:name w:val="heading 8"/>
    <w:basedOn w:val="a5"/>
    <w:next w:val="a5"/>
    <w:link w:val="80"/>
    <w:uiPriority w:val="9"/>
    <w:rsid w:val="00E02B91"/>
    <w:pPr>
      <w:keepNext/>
      <w:spacing w:before="200"/>
      <w:outlineLvl w:val="7"/>
    </w:pPr>
    <w:rPr>
      <w:color w:val="4F81BD"/>
      <w:szCs w:val="20"/>
    </w:rPr>
  </w:style>
  <w:style w:type="paragraph" w:styleId="9">
    <w:name w:val="heading 9"/>
    <w:basedOn w:val="a5"/>
    <w:next w:val="a5"/>
    <w:link w:val="90"/>
    <w:uiPriority w:val="9"/>
    <w:unhideWhenUsed/>
    <w:qFormat/>
    <w:rsid w:val="00A508E0"/>
    <w:pPr>
      <w:keepNext/>
      <w:spacing w:before="200"/>
      <w:outlineLvl w:val="8"/>
    </w:pPr>
    <w:rPr>
      <w:i/>
      <w:iCs/>
      <w:color w:val="40404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aliases w:val="Soe 1 Знак"/>
    <w:link w:val="1"/>
    <w:rsid w:val="00CE2293"/>
    <w:rPr>
      <w:rFonts w:ascii="Arial" w:hAnsi="Arial" w:cs="Arial"/>
      <w:bCs/>
      <w:color w:val="FF0000"/>
      <w:sz w:val="36"/>
      <w:szCs w:val="28"/>
      <w:lang w:val="en-US" w:eastAsia="en-US"/>
    </w:rPr>
  </w:style>
  <w:style w:type="character" w:customStyle="1" w:styleId="23">
    <w:name w:val="Заголовок 2 Знак"/>
    <w:aliases w:val="Soe 2 Знак"/>
    <w:link w:val="21"/>
    <w:uiPriority w:val="99"/>
    <w:rsid w:val="005D266B"/>
    <w:rPr>
      <w:rFonts w:ascii="Arial" w:hAnsi="Arial" w:cs="Arial"/>
      <w:bCs/>
      <w:sz w:val="32"/>
      <w:szCs w:val="26"/>
      <w:lang w:val="en-US" w:eastAsia="en-US"/>
    </w:rPr>
  </w:style>
  <w:style w:type="character" w:customStyle="1" w:styleId="32">
    <w:name w:val="Заголовок 3 Знак"/>
    <w:link w:val="31"/>
    <w:rsid w:val="005D266B"/>
    <w:rPr>
      <w:rFonts w:ascii="Arial" w:hAnsi="Arial" w:cs="Arial"/>
      <w:bCs/>
      <w:color w:val="000000"/>
      <w:sz w:val="28"/>
      <w:szCs w:val="24"/>
      <w:lang w:val="en-US" w:eastAsia="en-US"/>
    </w:rPr>
  </w:style>
  <w:style w:type="character" w:customStyle="1" w:styleId="42">
    <w:name w:val="Заголовок 4 Знак"/>
    <w:link w:val="41"/>
    <w:rsid w:val="005D266B"/>
    <w:rPr>
      <w:rFonts w:ascii="Arial" w:hAnsi="Arial" w:cs="Arial"/>
      <w:bCs/>
      <w:iCs/>
      <w:sz w:val="24"/>
      <w:szCs w:val="24"/>
      <w:lang w:val="en-US" w:eastAsia="en-US"/>
    </w:rPr>
  </w:style>
  <w:style w:type="character" w:customStyle="1" w:styleId="52">
    <w:name w:val="Заголовок 5 Знак"/>
    <w:link w:val="51"/>
    <w:uiPriority w:val="9"/>
    <w:rsid w:val="00670468"/>
    <w:rPr>
      <w:rFonts w:ascii="Arial" w:hAnsi="Arial" w:cs="Arial"/>
      <w:sz w:val="22"/>
      <w:szCs w:val="24"/>
      <w:lang w:val="en-US" w:eastAsia="en-US"/>
    </w:rPr>
  </w:style>
  <w:style w:type="character" w:customStyle="1" w:styleId="60">
    <w:name w:val="Заголовок 6 Знак"/>
    <w:link w:val="6"/>
    <w:uiPriority w:val="9"/>
    <w:rsid w:val="00670468"/>
    <w:rPr>
      <w:rFonts w:ascii="Arial" w:hAnsi="Arial" w:cs="Arial"/>
      <w:b/>
      <w:iCs/>
      <w:sz w:val="18"/>
      <w:szCs w:val="24"/>
      <w:lang w:val="en-US" w:eastAsia="en-US"/>
    </w:rPr>
  </w:style>
  <w:style w:type="character" w:customStyle="1" w:styleId="70">
    <w:name w:val="Заголовок 7 Знак"/>
    <w:link w:val="7"/>
    <w:uiPriority w:val="9"/>
    <w:rsid w:val="00E55F0C"/>
    <w:rPr>
      <w:i/>
      <w:iCs/>
      <w:color w:val="404040"/>
      <w:szCs w:val="22"/>
    </w:rPr>
  </w:style>
  <w:style w:type="character" w:customStyle="1" w:styleId="80">
    <w:name w:val="Заголовок 8 Знак"/>
    <w:link w:val="8"/>
    <w:uiPriority w:val="9"/>
    <w:rsid w:val="00E55F0C"/>
    <w:rPr>
      <w:color w:val="4F81BD"/>
    </w:rPr>
  </w:style>
  <w:style w:type="character" w:customStyle="1" w:styleId="90">
    <w:name w:val="Заголовок 9 Знак"/>
    <w:link w:val="9"/>
    <w:uiPriority w:val="9"/>
    <w:rsid w:val="00A508E0"/>
    <w:rPr>
      <w:i/>
      <w:iCs/>
      <w:color w:val="404040"/>
    </w:rPr>
  </w:style>
  <w:style w:type="paragraph" w:styleId="a9">
    <w:name w:val="Title"/>
    <w:basedOn w:val="a5"/>
    <w:next w:val="a5"/>
    <w:link w:val="aa"/>
    <w:qFormat/>
    <w:rsid w:val="00A508E0"/>
    <w:pPr>
      <w:spacing w:before="360" w:after="360"/>
    </w:pPr>
    <w:rPr>
      <w:color w:val="FF0000"/>
      <w:spacing w:val="5"/>
      <w:kern w:val="28"/>
      <w:sz w:val="40"/>
      <w:szCs w:val="52"/>
    </w:rPr>
  </w:style>
  <w:style w:type="character" w:customStyle="1" w:styleId="aa">
    <w:name w:val="Название Знак"/>
    <w:link w:val="a9"/>
    <w:rsid w:val="00A508E0"/>
    <w:rPr>
      <w:color w:val="FF0000"/>
      <w:spacing w:val="5"/>
      <w:kern w:val="28"/>
      <w:sz w:val="40"/>
      <w:szCs w:val="52"/>
    </w:rPr>
  </w:style>
  <w:style w:type="paragraph" w:styleId="ab">
    <w:name w:val="Subtitle"/>
    <w:basedOn w:val="a5"/>
    <w:next w:val="a5"/>
    <w:link w:val="ac"/>
    <w:uiPriority w:val="11"/>
    <w:qFormat/>
    <w:rsid w:val="00BB704F"/>
    <w:pPr>
      <w:numPr>
        <w:ilvl w:val="1"/>
      </w:numPr>
    </w:pPr>
    <w:rPr>
      <w:b/>
      <w:i/>
      <w:iCs/>
      <w:color w:val="000000"/>
      <w:spacing w:val="15"/>
    </w:rPr>
  </w:style>
  <w:style w:type="character" w:customStyle="1" w:styleId="ac">
    <w:name w:val="Подзаголовок Знак"/>
    <w:link w:val="ab"/>
    <w:uiPriority w:val="11"/>
    <w:rsid w:val="00E55F0C"/>
    <w:rPr>
      <w:b/>
      <w:i/>
      <w:iCs/>
      <w:color w:val="000000"/>
      <w:spacing w:val="15"/>
      <w:szCs w:val="24"/>
    </w:rPr>
  </w:style>
  <w:style w:type="character" w:styleId="ad">
    <w:name w:val="Strong"/>
    <w:uiPriority w:val="22"/>
    <w:qFormat/>
    <w:rsid w:val="00A508E0"/>
    <w:rPr>
      <w:b/>
      <w:bCs/>
    </w:rPr>
  </w:style>
  <w:style w:type="character" w:styleId="ae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a7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f">
    <w:name w:val="List Paragraph"/>
    <w:basedOn w:val="a5"/>
    <w:link w:val="af0"/>
    <w:uiPriority w:val="34"/>
    <w:qFormat/>
    <w:rsid w:val="00A508E0"/>
    <w:pPr>
      <w:ind w:left="567"/>
    </w:pPr>
  </w:style>
  <w:style w:type="paragraph" w:styleId="24">
    <w:name w:val="Quote"/>
    <w:basedOn w:val="a5"/>
    <w:next w:val="a5"/>
    <w:link w:val="25"/>
    <w:uiPriority w:val="29"/>
    <w:rsid w:val="00E02B91"/>
    <w:rPr>
      <w:i/>
      <w:iCs/>
      <w:color w:val="000000"/>
      <w:szCs w:val="20"/>
    </w:rPr>
  </w:style>
  <w:style w:type="character" w:customStyle="1" w:styleId="25">
    <w:name w:val="Цитата 2 Знак"/>
    <w:link w:val="24"/>
    <w:uiPriority w:val="29"/>
    <w:rsid w:val="00E02B91"/>
    <w:rPr>
      <w:i/>
      <w:iCs/>
      <w:color w:val="000000"/>
    </w:rPr>
  </w:style>
  <w:style w:type="paragraph" w:styleId="af1">
    <w:name w:val="Intense Quote"/>
    <w:basedOn w:val="a5"/>
    <w:next w:val="a5"/>
    <w:link w:val="af2"/>
    <w:uiPriority w:val="30"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af2">
    <w:name w:val="Выделенная цитата Знак"/>
    <w:link w:val="af1"/>
    <w:uiPriority w:val="30"/>
    <w:rsid w:val="00E55F0C"/>
    <w:rPr>
      <w:b/>
      <w:bCs/>
      <w:i/>
      <w:iCs/>
      <w:color w:val="7F7F7F"/>
      <w:szCs w:val="22"/>
    </w:rPr>
  </w:style>
  <w:style w:type="character" w:styleId="af3">
    <w:name w:val="Subtle Emphasis"/>
    <w:uiPriority w:val="19"/>
    <w:qFormat/>
    <w:rsid w:val="00A508E0"/>
    <w:rPr>
      <w:i w:val="0"/>
      <w:iCs/>
      <w:color w:val="808080"/>
    </w:rPr>
  </w:style>
  <w:style w:type="character" w:styleId="af4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af5">
    <w:name w:val="Subtle Reference"/>
    <w:uiPriority w:val="31"/>
    <w:rsid w:val="00E02B91"/>
    <w:rPr>
      <w:smallCaps/>
      <w:color w:val="C0504D"/>
      <w:u w:val="single"/>
    </w:rPr>
  </w:style>
  <w:style w:type="character" w:styleId="af6">
    <w:name w:val="Intense Reference"/>
    <w:uiPriority w:val="32"/>
    <w:rsid w:val="00E02B91"/>
    <w:rPr>
      <w:b/>
      <w:bCs/>
      <w:smallCaps/>
      <w:color w:val="C0504D"/>
      <w:spacing w:val="5"/>
      <w:u w:val="single"/>
    </w:rPr>
  </w:style>
  <w:style w:type="paragraph" w:customStyle="1" w:styleId="a3">
    <w:name w:val="Нумерованный многоуровневый"/>
    <w:basedOn w:val="a5"/>
    <w:qFormat/>
    <w:rsid w:val="00A508E0"/>
    <w:pPr>
      <w:widowControl w:val="0"/>
      <w:numPr>
        <w:numId w:val="5"/>
      </w:numPr>
    </w:pPr>
  </w:style>
  <w:style w:type="paragraph" w:styleId="af7">
    <w:name w:val="TOC Heading"/>
    <w:basedOn w:val="1"/>
    <w:next w:val="a5"/>
    <w:uiPriority w:val="39"/>
    <w:unhideWhenUsed/>
    <w:qFormat/>
    <w:rsid w:val="00A508E0"/>
    <w:pPr>
      <w:numPr>
        <w:numId w:val="0"/>
      </w:numPr>
      <w:outlineLvl w:val="9"/>
    </w:pPr>
  </w:style>
  <w:style w:type="paragraph" w:styleId="af8">
    <w:name w:val="caption"/>
    <w:basedOn w:val="a5"/>
    <w:next w:val="a5"/>
    <w:link w:val="af9"/>
    <w:uiPriority w:val="35"/>
    <w:unhideWhenUsed/>
    <w:qFormat/>
    <w:rsid w:val="00A508E0"/>
    <w:rPr>
      <w:b/>
      <w:bCs/>
      <w:color w:val="000000"/>
      <w:szCs w:val="18"/>
    </w:rPr>
  </w:style>
  <w:style w:type="table" w:styleId="-1">
    <w:name w:val="Table Web 1"/>
    <w:basedOn w:val="a7"/>
    <w:uiPriority w:val="99"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a">
    <w:name w:val="Заголовок"/>
    <w:basedOn w:val="a5"/>
    <w:next w:val="a5"/>
    <w:qFormat/>
    <w:rsid w:val="00A508E0"/>
    <w:pPr>
      <w:pageBreakBefore/>
      <w:spacing w:before="360" w:after="240"/>
    </w:pPr>
    <w:rPr>
      <w:sz w:val="36"/>
    </w:rPr>
  </w:style>
  <w:style w:type="table" w:styleId="afb">
    <w:name w:val="Table Grid"/>
    <w:basedOn w:val="a7"/>
    <w:uiPriority w:val="59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er"/>
    <w:basedOn w:val="a5"/>
    <w:link w:val="afd"/>
    <w:unhideWhenUsed/>
    <w:rsid w:val="004A6496"/>
    <w:pPr>
      <w:tabs>
        <w:tab w:val="center" w:pos="4677"/>
        <w:tab w:val="right" w:pos="9355"/>
      </w:tabs>
    </w:pPr>
    <w:rPr>
      <w:szCs w:val="20"/>
    </w:rPr>
  </w:style>
  <w:style w:type="character" w:customStyle="1" w:styleId="afd">
    <w:name w:val="Нижний колонтитул Знак"/>
    <w:link w:val="afc"/>
    <w:rsid w:val="004A6496"/>
    <w:rPr>
      <w:sz w:val="20"/>
    </w:rPr>
  </w:style>
  <w:style w:type="paragraph" w:styleId="afe">
    <w:name w:val="header"/>
    <w:basedOn w:val="a5"/>
    <w:link w:val="aff"/>
    <w:uiPriority w:val="99"/>
    <w:unhideWhenUsed/>
    <w:rsid w:val="004A6496"/>
    <w:pPr>
      <w:tabs>
        <w:tab w:val="center" w:pos="4677"/>
        <w:tab w:val="right" w:pos="9355"/>
      </w:tabs>
    </w:pPr>
    <w:rPr>
      <w:szCs w:val="20"/>
    </w:rPr>
  </w:style>
  <w:style w:type="character" w:customStyle="1" w:styleId="aff">
    <w:name w:val="Верхний колонтитул Знак"/>
    <w:link w:val="afe"/>
    <w:uiPriority w:val="99"/>
    <w:rsid w:val="004A6496"/>
    <w:rPr>
      <w:rFonts w:ascii="Tahoma" w:eastAsia="Times New Roman" w:hAnsi="Tahoma" w:cs="Times New Roman"/>
      <w:sz w:val="20"/>
      <w:szCs w:val="20"/>
    </w:rPr>
  </w:style>
  <w:style w:type="character" w:styleId="aff0">
    <w:name w:val="Hyperlink"/>
    <w:uiPriority w:val="99"/>
    <w:unhideWhenUsed/>
    <w:rsid w:val="009A6451"/>
    <w:rPr>
      <w:noProof/>
      <w:color w:val="0000FF"/>
    </w:rPr>
  </w:style>
  <w:style w:type="table" w:customStyle="1" w:styleId="11">
    <w:name w:val="Светлая заливка1"/>
    <w:basedOn w:val="a7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0">
    <w:name w:val="Стиль2"/>
    <w:uiPriority w:val="99"/>
    <w:rsid w:val="0095028A"/>
    <w:pPr>
      <w:numPr>
        <w:numId w:val="1"/>
      </w:numPr>
    </w:pPr>
  </w:style>
  <w:style w:type="paragraph" w:customStyle="1" w:styleId="aff1">
    <w:name w:val="Нумерованый список"/>
    <w:basedOn w:val="af"/>
    <w:link w:val="aff2"/>
    <w:semiHidden/>
    <w:rsid w:val="00A86967"/>
    <w:pPr>
      <w:ind w:left="0"/>
    </w:pPr>
  </w:style>
  <w:style w:type="paragraph" w:customStyle="1" w:styleId="a0">
    <w:name w:val="Маркированный список обычный"/>
    <w:basedOn w:val="aff3"/>
    <w:next w:val="aff3"/>
    <w:link w:val="aff4"/>
    <w:qFormat/>
    <w:rsid w:val="00A508E0"/>
    <w:pPr>
      <w:keepNext/>
      <w:widowControl w:val="0"/>
      <w:numPr>
        <w:numId w:val="2"/>
      </w:numPr>
    </w:pPr>
  </w:style>
  <w:style w:type="character" w:customStyle="1" w:styleId="af0">
    <w:name w:val="Абзац списка Знак"/>
    <w:link w:val="af"/>
    <w:uiPriority w:val="34"/>
    <w:rsid w:val="00A508E0"/>
    <w:rPr>
      <w:szCs w:val="22"/>
    </w:rPr>
  </w:style>
  <w:style w:type="paragraph" w:customStyle="1" w:styleId="a4">
    <w:name w:val="Маркированный список таблицы"/>
    <w:basedOn w:val="a5"/>
    <w:qFormat/>
    <w:rsid w:val="00A508E0"/>
    <w:pPr>
      <w:numPr>
        <w:numId w:val="6"/>
      </w:numPr>
    </w:pPr>
  </w:style>
  <w:style w:type="character" w:customStyle="1" w:styleId="aff2">
    <w:name w:val="Нумерованый список Знак"/>
    <w:link w:val="aff1"/>
    <w:semiHidden/>
    <w:rsid w:val="00E55F0C"/>
    <w:rPr>
      <w:szCs w:val="22"/>
    </w:rPr>
  </w:style>
  <w:style w:type="paragraph" w:customStyle="1" w:styleId="a2">
    <w:name w:val="Нумерованный список таблицы"/>
    <w:basedOn w:val="af"/>
    <w:link w:val="aff5"/>
    <w:qFormat/>
    <w:rsid w:val="00A508E0"/>
    <w:pPr>
      <w:numPr>
        <w:numId w:val="3"/>
      </w:numPr>
    </w:pPr>
  </w:style>
  <w:style w:type="character" w:customStyle="1" w:styleId="aff5">
    <w:name w:val="Нумерованный список таблицы Знак"/>
    <w:link w:val="a2"/>
    <w:rsid w:val="00A508E0"/>
    <w:rPr>
      <w:rFonts w:ascii="Arial" w:hAnsi="Arial" w:cs="Arial"/>
      <w:sz w:val="18"/>
      <w:szCs w:val="24"/>
      <w:lang w:val="en-US" w:eastAsia="en-US"/>
    </w:rPr>
  </w:style>
  <w:style w:type="paragraph" w:styleId="12">
    <w:name w:val="toc 1"/>
    <w:basedOn w:val="a5"/>
    <w:next w:val="a5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26">
    <w:name w:val="toc 2"/>
    <w:basedOn w:val="a5"/>
    <w:next w:val="a5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33">
    <w:name w:val="toc 3"/>
    <w:basedOn w:val="a5"/>
    <w:next w:val="a5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43">
    <w:name w:val="toc 4"/>
    <w:basedOn w:val="a5"/>
    <w:next w:val="a5"/>
    <w:uiPriority w:val="39"/>
    <w:rsid w:val="007E7D01"/>
    <w:pPr>
      <w:ind w:left="600"/>
    </w:pPr>
    <w:rPr>
      <w:rFonts w:cs="Tahoma"/>
      <w:szCs w:val="18"/>
    </w:rPr>
  </w:style>
  <w:style w:type="paragraph" w:styleId="53">
    <w:name w:val="toc 5"/>
    <w:basedOn w:val="a5"/>
    <w:next w:val="a5"/>
    <w:uiPriority w:val="39"/>
    <w:rsid w:val="007E7D01"/>
    <w:pPr>
      <w:ind w:left="800"/>
    </w:pPr>
    <w:rPr>
      <w:rFonts w:cs="Tahoma"/>
      <w:szCs w:val="18"/>
    </w:rPr>
  </w:style>
  <w:style w:type="paragraph" w:styleId="61">
    <w:name w:val="toc 6"/>
    <w:basedOn w:val="a5"/>
    <w:next w:val="a5"/>
    <w:autoRedefine/>
    <w:uiPriority w:val="39"/>
    <w:rsid w:val="007E7D01"/>
    <w:pPr>
      <w:ind w:left="1000"/>
    </w:pPr>
    <w:rPr>
      <w:rFonts w:cs="Tahoma"/>
      <w:szCs w:val="18"/>
    </w:rPr>
  </w:style>
  <w:style w:type="paragraph" w:styleId="71">
    <w:name w:val="toc 7"/>
    <w:basedOn w:val="a5"/>
    <w:next w:val="a5"/>
    <w:autoRedefine/>
    <w:uiPriority w:val="39"/>
    <w:rsid w:val="007E7D01"/>
    <w:pPr>
      <w:ind w:left="1200"/>
    </w:pPr>
    <w:rPr>
      <w:rFonts w:cs="Tahoma"/>
      <w:szCs w:val="18"/>
    </w:rPr>
  </w:style>
  <w:style w:type="paragraph" w:styleId="81">
    <w:name w:val="toc 8"/>
    <w:basedOn w:val="a5"/>
    <w:next w:val="a5"/>
    <w:autoRedefine/>
    <w:uiPriority w:val="39"/>
    <w:rsid w:val="007E7D01"/>
    <w:pPr>
      <w:ind w:left="1400"/>
    </w:pPr>
    <w:rPr>
      <w:rFonts w:cs="Tahoma"/>
      <w:szCs w:val="18"/>
    </w:rPr>
  </w:style>
  <w:style w:type="paragraph" w:styleId="91">
    <w:name w:val="toc 9"/>
    <w:basedOn w:val="a5"/>
    <w:next w:val="a5"/>
    <w:autoRedefine/>
    <w:uiPriority w:val="39"/>
    <w:rsid w:val="007E7D01"/>
    <w:pPr>
      <w:ind w:left="1600"/>
    </w:pPr>
    <w:rPr>
      <w:rFonts w:cs="Tahoma"/>
      <w:szCs w:val="18"/>
    </w:rPr>
  </w:style>
  <w:style w:type="paragraph" w:styleId="aff6">
    <w:name w:val="Balloon Text"/>
    <w:basedOn w:val="a5"/>
    <w:link w:val="aff7"/>
    <w:uiPriority w:val="99"/>
    <w:semiHidden/>
    <w:unhideWhenUsed/>
    <w:rsid w:val="00D55F3C"/>
    <w:rPr>
      <w:sz w:val="16"/>
      <w:szCs w:val="16"/>
    </w:rPr>
  </w:style>
  <w:style w:type="character" w:customStyle="1" w:styleId="aff7">
    <w:name w:val="Текст выноски Знак"/>
    <w:link w:val="aff6"/>
    <w:uiPriority w:val="99"/>
    <w:semiHidden/>
    <w:rsid w:val="00D55F3C"/>
    <w:rPr>
      <w:rFonts w:ascii="Tahoma" w:hAnsi="Tahoma" w:cs="Tahoma"/>
      <w:sz w:val="16"/>
      <w:szCs w:val="16"/>
    </w:rPr>
  </w:style>
  <w:style w:type="paragraph" w:customStyle="1" w:styleId="aff8">
    <w:name w:val="Имя проекта"/>
    <w:basedOn w:val="a5"/>
    <w:rsid w:val="00A971F4"/>
    <w:pPr>
      <w:spacing w:after="200"/>
    </w:pPr>
    <w:rPr>
      <w:bCs/>
      <w:sz w:val="36"/>
      <w:szCs w:val="36"/>
    </w:rPr>
  </w:style>
  <w:style w:type="character" w:customStyle="1" w:styleId="aff4">
    <w:name w:val="Маркированный список обычный Знак"/>
    <w:link w:val="a0"/>
    <w:rsid w:val="00A508E0"/>
    <w:rPr>
      <w:rFonts w:ascii="Arial" w:hAnsi="Arial" w:cs="Arial"/>
      <w:sz w:val="18"/>
      <w:szCs w:val="24"/>
      <w:lang w:val="en-US" w:eastAsia="en-US"/>
    </w:rPr>
  </w:style>
  <w:style w:type="paragraph" w:styleId="aff9">
    <w:name w:val="Normal (Web)"/>
    <w:basedOn w:val="a5"/>
    <w:unhideWhenUsed/>
    <w:rsid w:val="009128F2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HTML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affa">
    <w:name w:val="annotation text"/>
    <w:basedOn w:val="a5"/>
    <w:link w:val="affb"/>
    <w:uiPriority w:val="99"/>
    <w:unhideWhenUsed/>
    <w:rsid w:val="00531C90"/>
    <w:rPr>
      <w:szCs w:val="20"/>
    </w:rPr>
  </w:style>
  <w:style w:type="character" w:customStyle="1" w:styleId="affb">
    <w:name w:val="Текст примечания Знак"/>
    <w:basedOn w:val="a6"/>
    <w:link w:val="affa"/>
    <w:uiPriority w:val="99"/>
    <w:rsid w:val="00531C90"/>
  </w:style>
  <w:style w:type="character" w:styleId="affc">
    <w:name w:val="annotation reference"/>
    <w:uiPriority w:val="99"/>
    <w:unhideWhenUsed/>
    <w:rsid w:val="00531C90"/>
    <w:rPr>
      <w:sz w:val="16"/>
      <w:szCs w:val="16"/>
    </w:rPr>
  </w:style>
  <w:style w:type="paragraph" w:styleId="affd">
    <w:name w:val="annotation subject"/>
    <w:basedOn w:val="affa"/>
    <w:next w:val="affa"/>
    <w:link w:val="affe"/>
    <w:semiHidden/>
    <w:unhideWhenUsed/>
    <w:rsid w:val="00F67FD4"/>
    <w:rPr>
      <w:b/>
      <w:bCs/>
    </w:rPr>
  </w:style>
  <w:style w:type="character" w:customStyle="1" w:styleId="affe">
    <w:name w:val="Тема примечания Знак"/>
    <w:link w:val="affd"/>
    <w:semiHidden/>
    <w:rsid w:val="00F67FD4"/>
    <w:rPr>
      <w:b/>
      <w:bCs/>
    </w:rPr>
  </w:style>
  <w:style w:type="character" w:styleId="afff">
    <w:name w:val="FollowedHyperlink"/>
    <w:unhideWhenUsed/>
    <w:rsid w:val="00256E8B"/>
    <w:rPr>
      <w:color w:val="800080"/>
      <w:u w:val="single"/>
    </w:rPr>
  </w:style>
  <w:style w:type="paragraph" w:styleId="afff0">
    <w:name w:val="footnote text"/>
    <w:basedOn w:val="a5"/>
    <w:link w:val="afff1"/>
    <w:unhideWhenUsed/>
    <w:rsid w:val="00256E8B"/>
    <w:pPr>
      <w:spacing w:before="60" w:after="60"/>
    </w:pPr>
    <w:rPr>
      <w:rFonts w:eastAsia="Calibri"/>
      <w:szCs w:val="20"/>
    </w:rPr>
  </w:style>
  <w:style w:type="character" w:customStyle="1" w:styleId="afff1">
    <w:name w:val="Текст сноски Знак"/>
    <w:link w:val="afff0"/>
    <w:rsid w:val="00256E8B"/>
    <w:rPr>
      <w:rFonts w:eastAsia="Calibri"/>
      <w:lang w:eastAsia="en-US"/>
    </w:rPr>
  </w:style>
  <w:style w:type="paragraph" w:styleId="a">
    <w:name w:val="List Bullet"/>
    <w:basedOn w:val="a5"/>
    <w:uiPriority w:val="99"/>
    <w:unhideWhenUsed/>
    <w:rsid w:val="00256E8B"/>
    <w:pPr>
      <w:numPr>
        <w:numId w:val="4"/>
      </w:numPr>
      <w:spacing w:before="60" w:after="60"/>
      <w:contextualSpacing/>
    </w:pPr>
    <w:rPr>
      <w:rFonts w:eastAsia="Calibri"/>
    </w:rPr>
  </w:style>
  <w:style w:type="paragraph" w:styleId="afff2">
    <w:name w:val="Document Map"/>
    <w:basedOn w:val="a5"/>
    <w:link w:val="afff3"/>
    <w:uiPriority w:val="99"/>
    <w:semiHidden/>
    <w:unhideWhenUsed/>
    <w:rsid w:val="00256E8B"/>
    <w:pPr>
      <w:spacing w:before="60" w:after="60"/>
    </w:pPr>
    <w:rPr>
      <w:rFonts w:eastAsia="Calibri"/>
      <w:sz w:val="16"/>
      <w:szCs w:val="16"/>
    </w:rPr>
  </w:style>
  <w:style w:type="character" w:customStyle="1" w:styleId="afff3">
    <w:name w:val="Схема документа Знак"/>
    <w:link w:val="afff2"/>
    <w:uiPriority w:val="99"/>
    <w:semiHidden/>
    <w:rsid w:val="00256E8B"/>
    <w:rPr>
      <w:rFonts w:eastAsia="Calibri" w:cs="Tahoma"/>
      <w:sz w:val="16"/>
      <w:szCs w:val="16"/>
      <w:lang w:eastAsia="en-US"/>
    </w:rPr>
  </w:style>
  <w:style w:type="paragraph" w:customStyle="1" w:styleId="Content">
    <w:name w:val="Content"/>
    <w:basedOn w:val="12"/>
    <w:link w:val="ContentChar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</w:rPr>
  </w:style>
  <w:style w:type="paragraph" w:customStyle="1" w:styleId="HeaderBold">
    <w:name w:val="Header Bold"/>
    <w:basedOn w:val="afe"/>
    <w:rsid w:val="00256E8B"/>
    <w:pPr>
      <w:spacing w:before="60" w:after="60" w:line="276" w:lineRule="auto"/>
      <w:jc w:val="right"/>
    </w:pPr>
    <w:rPr>
      <w:rFonts w:eastAsia="Calibri" w:cs="Tahoma"/>
      <w:b/>
      <w:szCs w:val="18"/>
    </w:rPr>
  </w:style>
  <w:style w:type="character" w:styleId="afff4">
    <w:name w:val="footnote reference"/>
    <w:uiPriority w:val="99"/>
    <w:unhideWhenUsed/>
    <w:rsid w:val="00256E8B"/>
    <w:rPr>
      <w:vertAlign w:val="superscript"/>
    </w:rPr>
  </w:style>
  <w:style w:type="paragraph" w:customStyle="1" w:styleId="27">
    <w:name w:val="Подзаголовок 2"/>
    <w:basedOn w:val="a5"/>
    <w:link w:val="28"/>
    <w:qFormat/>
    <w:rsid w:val="00A508E0"/>
    <w:pPr>
      <w:spacing w:before="240"/>
      <w:ind w:left="709" w:firstLine="709"/>
    </w:pPr>
    <w:rPr>
      <w:sz w:val="24"/>
    </w:rPr>
  </w:style>
  <w:style w:type="character" w:customStyle="1" w:styleId="28">
    <w:name w:val="Подзаголовок 2 Знак"/>
    <w:link w:val="27"/>
    <w:rsid w:val="00A508E0"/>
    <w:rPr>
      <w:sz w:val="24"/>
      <w:szCs w:val="24"/>
    </w:rPr>
  </w:style>
  <w:style w:type="table" w:styleId="-2">
    <w:name w:val="Light Shading Accent 2"/>
    <w:basedOn w:val="a7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afff5">
    <w:name w:val="Body Text"/>
    <w:basedOn w:val="a5"/>
    <w:link w:val="afff6"/>
    <w:unhideWhenUsed/>
    <w:rsid w:val="00941EA5"/>
  </w:style>
  <w:style w:type="character" w:customStyle="1" w:styleId="afff6">
    <w:name w:val="Основной текст Знак"/>
    <w:link w:val="afff5"/>
    <w:rsid w:val="00941EA5"/>
    <w:rPr>
      <w:szCs w:val="22"/>
    </w:rPr>
  </w:style>
  <w:style w:type="paragraph" w:styleId="aff3">
    <w:name w:val="List"/>
    <w:basedOn w:val="a5"/>
    <w:unhideWhenUsed/>
    <w:rsid w:val="00941EA5"/>
    <w:pPr>
      <w:ind w:left="283" w:hanging="283"/>
      <w:contextualSpacing/>
    </w:pPr>
  </w:style>
  <w:style w:type="table" w:styleId="-3">
    <w:name w:val="Light Shading Accent 3"/>
    <w:basedOn w:val="a7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-4">
    <w:name w:val="Light Shading Accent 4"/>
    <w:basedOn w:val="a7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-5">
    <w:name w:val="Light Shading Accent 5"/>
    <w:basedOn w:val="a7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-5">
    <w:name w:val="Medium Shading 1 Accent 5"/>
    <w:basedOn w:val="a7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7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2-5">
    <w:name w:val="Medium Grid 2 Accent 5"/>
    <w:basedOn w:val="a7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-50">
    <w:name w:val="Colorful List Accent 5"/>
    <w:basedOn w:val="a7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-6">
    <w:name w:val="Colorful Grid Accent 6"/>
    <w:basedOn w:val="a7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fff7">
    <w:name w:val="Рапидсофт"/>
    <w:basedOn w:val="a7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fff8">
    <w:name w:val="Код"/>
    <w:basedOn w:val="a5"/>
    <w:link w:val="afff9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/>
      <w:ind w:left="720"/>
      <w:contextualSpacing/>
    </w:pPr>
    <w:rPr>
      <w:rFonts w:ascii="Courier New" w:hAnsi="Courier New"/>
    </w:rPr>
  </w:style>
  <w:style w:type="paragraph" w:customStyle="1" w:styleId="afffa">
    <w:name w:val="Код_уменьшенный"/>
    <w:basedOn w:val="a5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/>
      <w:ind w:left="720"/>
      <w:contextualSpacing/>
    </w:pPr>
    <w:rPr>
      <w:rFonts w:ascii="Courier" w:hAnsi="Courier"/>
      <w:sz w:val="13"/>
    </w:rPr>
  </w:style>
  <w:style w:type="paragraph" w:styleId="22">
    <w:name w:val="List Bullet 2"/>
    <w:basedOn w:val="a5"/>
    <w:rsid w:val="00BC1DB8"/>
    <w:pPr>
      <w:numPr>
        <w:numId w:val="13"/>
      </w:numPr>
      <w:tabs>
        <w:tab w:val="left" w:pos="1985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30">
    <w:name w:val="List Bullet 3"/>
    <w:basedOn w:val="a5"/>
    <w:rsid w:val="00BC1DB8"/>
    <w:pPr>
      <w:numPr>
        <w:numId w:val="7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z-">
    <w:name w:val="HTML Bottom of Form"/>
    <w:basedOn w:val="a5"/>
    <w:next w:val="a5"/>
    <w:link w:val="z-0"/>
    <w:hidden/>
    <w:rsid w:val="00BC1DB8"/>
    <w:pPr>
      <w:pBdr>
        <w:top w:val="single" w:sz="6" w:space="1" w:color="auto"/>
      </w:pBdr>
      <w:spacing w:after="200"/>
      <w:jc w:val="center"/>
    </w:pPr>
    <w:rPr>
      <w:rFonts w:eastAsiaTheme="minorHAnsi"/>
      <w:vanish/>
      <w:sz w:val="16"/>
      <w:szCs w:val="16"/>
    </w:rPr>
  </w:style>
  <w:style w:type="character" w:customStyle="1" w:styleId="z-0">
    <w:name w:val="z-Конец формы Знак"/>
    <w:basedOn w:val="a6"/>
    <w:link w:val="z-"/>
    <w:rsid w:val="00BC1DB8"/>
    <w:rPr>
      <w:rFonts w:ascii="Arial" w:eastAsiaTheme="minorHAnsi" w:hAnsi="Arial" w:cs="Arial"/>
      <w:vanish/>
      <w:sz w:val="16"/>
      <w:szCs w:val="16"/>
      <w:lang w:eastAsia="en-US"/>
    </w:rPr>
  </w:style>
  <w:style w:type="paragraph" w:styleId="2">
    <w:name w:val="List Number 2"/>
    <w:basedOn w:val="a5"/>
    <w:rsid w:val="00BC1DB8"/>
    <w:pPr>
      <w:numPr>
        <w:numId w:val="8"/>
      </w:numPr>
      <w:tabs>
        <w:tab w:val="left" w:pos="1985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a1">
    <w:name w:val="List Number"/>
    <w:basedOn w:val="a5"/>
    <w:rsid w:val="00BC1DB8"/>
    <w:pPr>
      <w:numPr>
        <w:numId w:val="14"/>
      </w:numPr>
      <w:tabs>
        <w:tab w:val="clear" w:pos="-3125"/>
        <w:tab w:val="left" w:pos="1418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3">
    <w:name w:val="List Number 3"/>
    <w:basedOn w:val="a5"/>
    <w:rsid w:val="00BC1DB8"/>
    <w:pPr>
      <w:numPr>
        <w:numId w:val="9"/>
      </w:numPr>
      <w:tabs>
        <w:tab w:val="left" w:pos="2552"/>
      </w:tabs>
      <w:spacing w:after="200"/>
    </w:pPr>
    <w:rPr>
      <w:rFonts w:asciiTheme="minorHAnsi" w:eastAsiaTheme="minorHAnsi" w:hAnsiTheme="minorHAnsi" w:cstheme="minorBidi"/>
      <w:sz w:val="22"/>
    </w:rPr>
  </w:style>
  <w:style w:type="paragraph" w:styleId="29">
    <w:name w:val="List Continue 2"/>
    <w:basedOn w:val="a5"/>
    <w:rsid w:val="00BC1DB8"/>
    <w:pPr>
      <w:spacing w:after="200"/>
      <w:ind w:left="1985"/>
    </w:pPr>
    <w:rPr>
      <w:rFonts w:asciiTheme="minorHAnsi" w:eastAsiaTheme="minorHAnsi" w:hAnsiTheme="minorHAnsi" w:cstheme="minorBidi"/>
      <w:sz w:val="22"/>
    </w:rPr>
  </w:style>
  <w:style w:type="paragraph" w:styleId="z-1">
    <w:name w:val="HTML Top of Form"/>
    <w:basedOn w:val="a5"/>
    <w:next w:val="a5"/>
    <w:link w:val="z-2"/>
    <w:hidden/>
    <w:rsid w:val="00BC1DB8"/>
    <w:pPr>
      <w:pBdr>
        <w:bottom w:val="single" w:sz="6" w:space="1" w:color="auto"/>
      </w:pBdr>
      <w:spacing w:after="200"/>
      <w:jc w:val="center"/>
    </w:pPr>
    <w:rPr>
      <w:rFonts w:eastAsiaTheme="minorHAnsi"/>
      <w:vanish/>
      <w:sz w:val="16"/>
      <w:szCs w:val="16"/>
    </w:rPr>
  </w:style>
  <w:style w:type="character" w:customStyle="1" w:styleId="z-2">
    <w:name w:val="z-Начало формы Знак"/>
    <w:basedOn w:val="a6"/>
    <w:link w:val="z-1"/>
    <w:rsid w:val="00BC1DB8"/>
    <w:rPr>
      <w:rFonts w:ascii="Arial" w:eastAsiaTheme="minorHAnsi" w:hAnsi="Arial" w:cs="Arial"/>
      <w:vanish/>
      <w:sz w:val="16"/>
      <w:szCs w:val="16"/>
      <w:lang w:eastAsia="en-US"/>
    </w:rPr>
  </w:style>
  <w:style w:type="paragraph" w:styleId="4">
    <w:name w:val="List Number 4"/>
    <w:basedOn w:val="a5"/>
    <w:rsid w:val="00BC1DB8"/>
    <w:pPr>
      <w:numPr>
        <w:numId w:val="10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34">
    <w:name w:val="List Continue 3"/>
    <w:basedOn w:val="a5"/>
    <w:rsid w:val="00BC1DB8"/>
    <w:pPr>
      <w:spacing w:after="200"/>
      <w:ind w:left="2552"/>
    </w:pPr>
    <w:rPr>
      <w:rFonts w:asciiTheme="minorHAnsi" w:eastAsiaTheme="minorHAnsi" w:hAnsiTheme="minorHAnsi" w:cstheme="minorBidi"/>
      <w:sz w:val="22"/>
    </w:rPr>
  </w:style>
  <w:style w:type="paragraph" w:styleId="44">
    <w:name w:val="List Continue 4"/>
    <w:basedOn w:val="a5"/>
    <w:rsid w:val="00BC1DB8"/>
    <w:pPr>
      <w:spacing w:after="200"/>
      <w:ind w:left="3119"/>
    </w:pPr>
    <w:rPr>
      <w:rFonts w:asciiTheme="minorHAnsi" w:eastAsiaTheme="minorHAnsi" w:hAnsiTheme="minorHAnsi" w:cstheme="minorBidi"/>
      <w:sz w:val="22"/>
    </w:rPr>
  </w:style>
  <w:style w:type="paragraph" w:styleId="54">
    <w:name w:val="List Continue 5"/>
    <w:basedOn w:val="a5"/>
    <w:rsid w:val="00BC1DB8"/>
    <w:pPr>
      <w:spacing w:after="200"/>
      <w:ind w:left="3686"/>
    </w:pPr>
    <w:rPr>
      <w:rFonts w:asciiTheme="minorHAnsi" w:eastAsiaTheme="minorHAnsi" w:hAnsiTheme="minorHAnsi" w:cstheme="minorBidi"/>
      <w:sz w:val="22"/>
    </w:rPr>
  </w:style>
  <w:style w:type="paragraph" w:styleId="5">
    <w:name w:val="List Number 5"/>
    <w:basedOn w:val="a5"/>
    <w:rsid w:val="00BC1DB8"/>
    <w:pPr>
      <w:numPr>
        <w:numId w:val="11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afffb">
    <w:name w:val="List Continue"/>
    <w:basedOn w:val="a5"/>
    <w:rsid w:val="00BC1DB8"/>
    <w:pPr>
      <w:spacing w:after="200"/>
      <w:ind w:left="1418"/>
    </w:pPr>
    <w:rPr>
      <w:rFonts w:asciiTheme="minorHAnsi" w:eastAsiaTheme="minorHAnsi" w:hAnsiTheme="minorHAnsi" w:cstheme="minorBidi"/>
      <w:sz w:val="22"/>
    </w:rPr>
  </w:style>
  <w:style w:type="paragraph" w:styleId="40">
    <w:name w:val="List Bullet 4"/>
    <w:basedOn w:val="a5"/>
    <w:rsid w:val="00BC1DB8"/>
    <w:pPr>
      <w:numPr>
        <w:numId w:val="12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2a">
    <w:name w:val="List 2"/>
    <w:basedOn w:val="a5"/>
    <w:rsid w:val="00BC1DB8"/>
    <w:pPr>
      <w:spacing w:after="200"/>
      <w:ind w:left="1985" w:hanging="397"/>
    </w:pPr>
    <w:rPr>
      <w:rFonts w:asciiTheme="minorHAnsi" w:eastAsiaTheme="minorHAnsi" w:hAnsiTheme="minorHAnsi" w:cstheme="minorBidi"/>
      <w:sz w:val="22"/>
    </w:rPr>
  </w:style>
  <w:style w:type="paragraph" w:styleId="35">
    <w:name w:val="List 3"/>
    <w:basedOn w:val="a5"/>
    <w:rsid w:val="00BC1DB8"/>
    <w:pPr>
      <w:spacing w:after="200"/>
      <w:ind w:left="2552" w:hanging="397"/>
    </w:pPr>
    <w:rPr>
      <w:rFonts w:asciiTheme="minorHAnsi" w:eastAsiaTheme="minorHAnsi" w:hAnsiTheme="minorHAnsi" w:cstheme="minorBidi"/>
      <w:sz w:val="22"/>
    </w:rPr>
  </w:style>
  <w:style w:type="paragraph" w:styleId="45">
    <w:name w:val="List 4"/>
    <w:basedOn w:val="a5"/>
    <w:rsid w:val="00BC1DB8"/>
    <w:pPr>
      <w:spacing w:after="200"/>
      <w:ind w:left="3119" w:hanging="397"/>
    </w:pPr>
    <w:rPr>
      <w:rFonts w:asciiTheme="minorHAnsi" w:eastAsiaTheme="minorHAnsi" w:hAnsiTheme="minorHAnsi" w:cstheme="minorBidi"/>
      <w:sz w:val="22"/>
    </w:rPr>
  </w:style>
  <w:style w:type="paragraph" w:styleId="55">
    <w:name w:val="List 5"/>
    <w:basedOn w:val="a5"/>
    <w:rsid w:val="00BC1DB8"/>
    <w:pPr>
      <w:spacing w:after="200"/>
      <w:ind w:left="3686" w:hanging="397"/>
    </w:pPr>
    <w:rPr>
      <w:rFonts w:asciiTheme="minorHAnsi" w:eastAsiaTheme="minorHAnsi" w:hAnsiTheme="minorHAnsi" w:cstheme="minorBidi"/>
      <w:sz w:val="22"/>
    </w:rPr>
  </w:style>
  <w:style w:type="character" w:styleId="afffc">
    <w:name w:val="endnote reference"/>
    <w:semiHidden/>
    <w:rsid w:val="00BC1DB8"/>
    <w:rPr>
      <w:vertAlign w:val="superscript"/>
    </w:rPr>
  </w:style>
  <w:style w:type="character" w:styleId="afffd">
    <w:name w:val="page number"/>
    <w:rsid w:val="00BC1DB8"/>
  </w:style>
  <w:style w:type="paragraph" w:styleId="afffe">
    <w:name w:val="endnote text"/>
    <w:basedOn w:val="a5"/>
    <w:link w:val="affff"/>
    <w:semiHidden/>
    <w:rsid w:val="00BC1DB8"/>
    <w:pPr>
      <w:spacing w:after="200"/>
    </w:pPr>
    <w:rPr>
      <w:rFonts w:asciiTheme="minorHAnsi" w:eastAsiaTheme="minorHAnsi" w:hAnsiTheme="minorHAnsi" w:cstheme="minorBidi"/>
      <w:szCs w:val="20"/>
    </w:rPr>
  </w:style>
  <w:style w:type="character" w:customStyle="1" w:styleId="affff">
    <w:name w:val="Текст концевой сноски Знак"/>
    <w:basedOn w:val="a6"/>
    <w:link w:val="afffe"/>
    <w:semiHidden/>
    <w:rsid w:val="00BC1DB8"/>
    <w:rPr>
      <w:rFonts w:asciiTheme="minorHAnsi" w:eastAsiaTheme="minorHAnsi" w:hAnsiTheme="minorHAnsi" w:cstheme="minorBidi"/>
      <w:sz w:val="18"/>
      <w:lang w:eastAsia="en-US"/>
    </w:rPr>
  </w:style>
  <w:style w:type="paragraph" w:styleId="13">
    <w:name w:val="index 1"/>
    <w:basedOn w:val="a5"/>
    <w:next w:val="a5"/>
    <w:semiHidden/>
    <w:rsid w:val="00BC1DB8"/>
    <w:pPr>
      <w:spacing w:after="0"/>
      <w:ind w:left="221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affff0">
    <w:name w:val="index heading"/>
    <w:basedOn w:val="a5"/>
    <w:next w:val="a5"/>
    <w:semiHidden/>
    <w:rsid w:val="00BC1DB8"/>
    <w:pPr>
      <w:keepNext/>
      <w:suppressAutoHyphens/>
      <w:spacing w:after="200"/>
      <w:ind w:left="851"/>
      <w:jc w:val="center"/>
    </w:pPr>
    <w:rPr>
      <w:rFonts w:eastAsiaTheme="minorHAnsi" w:cstheme="minorBidi"/>
      <w:b/>
      <w:bCs/>
      <w:sz w:val="28"/>
      <w:szCs w:val="31"/>
    </w:rPr>
  </w:style>
  <w:style w:type="paragraph" w:styleId="36">
    <w:name w:val="index 3"/>
    <w:basedOn w:val="a5"/>
    <w:next w:val="a5"/>
    <w:semiHidden/>
    <w:rsid w:val="00BC1DB8"/>
    <w:pPr>
      <w:spacing w:after="0"/>
      <w:ind w:left="663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2b">
    <w:name w:val="index 2"/>
    <w:basedOn w:val="a5"/>
    <w:next w:val="a5"/>
    <w:semiHidden/>
    <w:rsid w:val="00BC1DB8"/>
    <w:pPr>
      <w:spacing w:after="0"/>
      <w:ind w:left="442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46">
    <w:name w:val="index 4"/>
    <w:basedOn w:val="a5"/>
    <w:next w:val="a5"/>
    <w:semiHidden/>
    <w:rsid w:val="00BC1DB8"/>
    <w:pPr>
      <w:spacing w:after="0"/>
      <w:ind w:left="879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56">
    <w:name w:val="index 5"/>
    <w:basedOn w:val="a5"/>
    <w:next w:val="a5"/>
    <w:semiHidden/>
    <w:rsid w:val="00BC1DB8"/>
    <w:pPr>
      <w:spacing w:after="0"/>
      <w:ind w:left="1100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62">
    <w:name w:val="index 6"/>
    <w:basedOn w:val="a5"/>
    <w:next w:val="a5"/>
    <w:semiHidden/>
    <w:rsid w:val="00BC1DB8"/>
    <w:pPr>
      <w:spacing w:after="0"/>
      <w:ind w:left="1321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72">
    <w:name w:val="index 7"/>
    <w:basedOn w:val="a5"/>
    <w:next w:val="a5"/>
    <w:semiHidden/>
    <w:rsid w:val="00BC1DB8"/>
    <w:pPr>
      <w:spacing w:after="0"/>
      <w:ind w:left="1542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82">
    <w:name w:val="index 8"/>
    <w:basedOn w:val="a5"/>
    <w:next w:val="a5"/>
    <w:semiHidden/>
    <w:rsid w:val="00BC1DB8"/>
    <w:pPr>
      <w:spacing w:after="0"/>
      <w:ind w:left="1763" w:hanging="221"/>
    </w:pPr>
    <w:rPr>
      <w:rFonts w:asciiTheme="minorHAnsi" w:eastAsiaTheme="minorHAnsi" w:hAnsiTheme="minorHAnsi" w:cstheme="minorBidi"/>
      <w:sz w:val="22"/>
      <w:szCs w:val="21"/>
    </w:rPr>
  </w:style>
  <w:style w:type="paragraph" w:styleId="92">
    <w:name w:val="index 9"/>
    <w:basedOn w:val="a5"/>
    <w:next w:val="a5"/>
    <w:semiHidden/>
    <w:rsid w:val="00BC1DB8"/>
    <w:pPr>
      <w:spacing w:after="0"/>
      <w:ind w:left="1980" w:hanging="220"/>
    </w:pPr>
    <w:rPr>
      <w:rFonts w:asciiTheme="minorHAnsi" w:eastAsiaTheme="minorHAnsi" w:hAnsiTheme="minorHAnsi" w:cstheme="minorBidi"/>
      <w:sz w:val="22"/>
      <w:szCs w:val="21"/>
    </w:rPr>
  </w:style>
  <w:style w:type="paragraph" w:styleId="50">
    <w:name w:val="List Bullet 5"/>
    <w:basedOn w:val="a5"/>
    <w:rsid w:val="00BC1DB8"/>
    <w:pPr>
      <w:numPr>
        <w:numId w:val="15"/>
      </w:numPr>
      <w:spacing w:after="200"/>
    </w:pPr>
    <w:rPr>
      <w:rFonts w:asciiTheme="minorHAnsi" w:eastAsiaTheme="minorHAnsi" w:hAnsiTheme="minorHAnsi" w:cstheme="minorBidi"/>
      <w:sz w:val="22"/>
    </w:rPr>
  </w:style>
  <w:style w:type="paragraph" w:styleId="affff1">
    <w:name w:val="Message Header"/>
    <w:basedOn w:val="a5"/>
    <w:next w:val="a5"/>
    <w:link w:val="affff2"/>
    <w:rsid w:val="00BC1DB8"/>
    <w:pPr>
      <w:keepNext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200"/>
    </w:pPr>
    <w:rPr>
      <w:rFonts w:eastAsiaTheme="minorHAnsi"/>
      <w:b/>
      <w:sz w:val="24"/>
    </w:rPr>
  </w:style>
  <w:style w:type="character" w:customStyle="1" w:styleId="affff2">
    <w:name w:val="Шапка Знак"/>
    <w:basedOn w:val="a6"/>
    <w:link w:val="affff1"/>
    <w:rsid w:val="00BC1DB8"/>
    <w:rPr>
      <w:rFonts w:ascii="Arial" w:eastAsiaTheme="minorHAnsi" w:hAnsi="Arial" w:cs="Arial"/>
      <w:b/>
      <w:sz w:val="24"/>
      <w:szCs w:val="22"/>
      <w:shd w:val="pct20" w:color="auto" w:fill="auto"/>
      <w:lang w:eastAsia="en-US"/>
    </w:rPr>
  </w:style>
  <w:style w:type="paragraph" w:styleId="37">
    <w:name w:val="Body Text 3"/>
    <w:basedOn w:val="a5"/>
    <w:link w:val="38"/>
    <w:rsid w:val="00BC1DB8"/>
    <w:pPr>
      <w:spacing w:after="200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8">
    <w:name w:val="Основной текст 3 Знак"/>
    <w:basedOn w:val="a6"/>
    <w:link w:val="37"/>
    <w:rsid w:val="00BC1DB8"/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styleId="HTML0">
    <w:name w:val="HTML Address"/>
    <w:basedOn w:val="a5"/>
    <w:link w:val="HTML1"/>
    <w:rsid w:val="00BC1DB8"/>
    <w:pPr>
      <w:spacing w:after="200"/>
    </w:pPr>
    <w:rPr>
      <w:rFonts w:asciiTheme="minorHAnsi" w:eastAsiaTheme="minorHAnsi" w:hAnsiTheme="minorHAnsi" w:cstheme="minorBidi"/>
      <w:i/>
      <w:iCs/>
      <w:sz w:val="22"/>
    </w:rPr>
  </w:style>
  <w:style w:type="character" w:customStyle="1" w:styleId="HTML1">
    <w:name w:val="Адрес HTML Знак"/>
    <w:basedOn w:val="a6"/>
    <w:link w:val="HTML0"/>
    <w:rsid w:val="00BC1DB8"/>
    <w:rPr>
      <w:rFonts w:asciiTheme="minorHAnsi" w:eastAsiaTheme="minorHAnsi" w:hAnsiTheme="minorHAnsi" w:cstheme="minorBidi"/>
      <w:i/>
      <w:iCs/>
      <w:sz w:val="22"/>
      <w:szCs w:val="22"/>
      <w:lang w:eastAsia="en-US"/>
    </w:rPr>
  </w:style>
  <w:style w:type="paragraph" w:styleId="affff3">
    <w:name w:val="envelope address"/>
    <w:basedOn w:val="a5"/>
    <w:rsid w:val="00BC1DB8"/>
    <w:pPr>
      <w:framePr w:w="7920" w:h="1980" w:hRule="exact" w:hSpace="180" w:wrap="auto" w:hAnchor="page" w:xAlign="center" w:yAlign="bottom"/>
      <w:spacing w:after="200"/>
      <w:ind w:left="2880"/>
    </w:pPr>
    <w:rPr>
      <w:rFonts w:eastAsiaTheme="minorHAnsi"/>
      <w:sz w:val="24"/>
    </w:rPr>
  </w:style>
  <w:style w:type="paragraph" w:styleId="affff4">
    <w:name w:val="Date"/>
    <w:basedOn w:val="a5"/>
    <w:next w:val="a5"/>
    <w:link w:val="affff5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5">
    <w:name w:val="Дата Знак"/>
    <w:basedOn w:val="a6"/>
    <w:link w:val="affff4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6">
    <w:name w:val="Note Heading"/>
    <w:basedOn w:val="a5"/>
    <w:next w:val="a5"/>
    <w:link w:val="affff7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7">
    <w:name w:val="Заголовок записки Знак"/>
    <w:basedOn w:val="a6"/>
    <w:link w:val="affff6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8">
    <w:name w:val="toa heading"/>
    <w:basedOn w:val="a5"/>
    <w:next w:val="a5"/>
    <w:semiHidden/>
    <w:rsid w:val="00BC1DB8"/>
    <w:pPr>
      <w:spacing w:after="200"/>
    </w:pPr>
    <w:rPr>
      <w:rFonts w:eastAsiaTheme="minorHAnsi"/>
      <w:b/>
      <w:bCs/>
      <w:sz w:val="24"/>
    </w:rPr>
  </w:style>
  <w:style w:type="paragraph" w:styleId="affff9">
    <w:name w:val="Closing"/>
    <w:basedOn w:val="a5"/>
    <w:link w:val="affffa"/>
    <w:rsid w:val="00BC1DB8"/>
    <w:pPr>
      <w:spacing w:after="200"/>
      <w:ind w:left="4252"/>
    </w:pPr>
    <w:rPr>
      <w:rFonts w:asciiTheme="minorHAnsi" w:eastAsiaTheme="minorHAnsi" w:hAnsiTheme="minorHAnsi" w:cstheme="minorBidi"/>
      <w:sz w:val="22"/>
    </w:rPr>
  </w:style>
  <w:style w:type="character" w:customStyle="1" w:styleId="affffa">
    <w:name w:val="Прощание Знак"/>
    <w:basedOn w:val="a6"/>
    <w:link w:val="affff9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b">
    <w:name w:val="Body Text First Indent"/>
    <w:basedOn w:val="afff5"/>
    <w:link w:val="affffc"/>
    <w:rsid w:val="00BC1DB8"/>
    <w:pPr>
      <w:spacing w:after="200"/>
      <w:ind w:left="1134" w:firstLine="210"/>
    </w:pPr>
    <w:rPr>
      <w:rFonts w:ascii="Book Antiqua" w:eastAsiaTheme="minorHAnsi" w:hAnsi="Book Antiqua" w:cstheme="minorBidi"/>
      <w:sz w:val="22"/>
    </w:rPr>
  </w:style>
  <w:style w:type="character" w:customStyle="1" w:styleId="affffc">
    <w:name w:val="Красная строка Знак"/>
    <w:basedOn w:val="afff6"/>
    <w:link w:val="affffb"/>
    <w:rsid w:val="00BC1DB8"/>
    <w:rPr>
      <w:rFonts w:ascii="Book Antiqua" w:eastAsiaTheme="minorHAnsi" w:hAnsi="Book Antiqua" w:cstheme="minorBidi"/>
      <w:sz w:val="22"/>
      <w:szCs w:val="24"/>
      <w:lang w:eastAsia="en-US"/>
    </w:rPr>
  </w:style>
  <w:style w:type="paragraph" w:styleId="affffd">
    <w:name w:val="Body Text Indent"/>
    <w:basedOn w:val="a5"/>
    <w:link w:val="affffe"/>
    <w:rsid w:val="00BC1DB8"/>
    <w:pPr>
      <w:spacing w:after="200"/>
      <w:ind w:left="283"/>
    </w:pPr>
    <w:rPr>
      <w:rFonts w:asciiTheme="minorHAnsi" w:eastAsiaTheme="minorHAnsi" w:hAnsiTheme="minorHAnsi" w:cstheme="minorBidi"/>
      <w:sz w:val="22"/>
    </w:rPr>
  </w:style>
  <w:style w:type="character" w:customStyle="1" w:styleId="affffe">
    <w:name w:val="Основной текст с отступом Знак"/>
    <w:basedOn w:val="a6"/>
    <w:link w:val="affffd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c">
    <w:name w:val="Body Text First Indent 2"/>
    <w:basedOn w:val="affffd"/>
    <w:link w:val="2d"/>
    <w:rsid w:val="00BC1DB8"/>
    <w:pPr>
      <w:ind w:firstLine="210"/>
    </w:pPr>
  </w:style>
  <w:style w:type="character" w:customStyle="1" w:styleId="2d">
    <w:name w:val="Красная строка 2 Знак"/>
    <w:basedOn w:val="affffe"/>
    <w:link w:val="2c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e">
    <w:name w:val="envelope return"/>
    <w:basedOn w:val="a5"/>
    <w:rsid w:val="00BC1DB8"/>
    <w:pPr>
      <w:spacing w:after="200"/>
    </w:pPr>
    <w:rPr>
      <w:rFonts w:eastAsiaTheme="minorHAnsi"/>
      <w:sz w:val="22"/>
      <w:szCs w:val="20"/>
    </w:rPr>
  </w:style>
  <w:style w:type="paragraph" w:styleId="afffff">
    <w:name w:val="Normal Indent"/>
    <w:basedOn w:val="a5"/>
    <w:rsid w:val="00BC1DB8"/>
    <w:pPr>
      <w:spacing w:after="200"/>
      <w:ind w:left="708"/>
    </w:pPr>
    <w:rPr>
      <w:rFonts w:asciiTheme="minorHAnsi" w:eastAsiaTheme="minorHAnsi" w:hAnsiTheme="minorHAnsi" w:cstheme="minorBidi"/>
      <w:sz w:val="22"/>
    </w:rPr>
  </w:style>
  <w:style w:type="paragraph" w:styleId="2f">
    <w:name w:val="Body Text 2"/>
    <w:basedOn w:val="a5"/>
    <w:link w:val="2f0"/>
    <w:rsid w:val="00BC1DB8"/>
    <w:pPr>
      <w:spacing w:after="200" w:line="480" w:lineRule="auto"/>
    </w:pPr>
    <w:rPr>
      <w:rFonts w:asciiTheme="minorHAnsi" w:eastAsiaTheme="minorHAnsi" w:hAnsiTheme="minorHAnsi" w:cstheme="minorBidi"/>
      <w:sz w:val="22"/>
    </w:rPr>
  </w:style>
  <w:style w:type="character" w:customStyle="1" w:styleId="2f0">
    <w:name w:val="Основной текст 2 Знак"/>
    <w:basedOn w:val="a6"/>
    <w:link w:val="2f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f1">
    <w:name w:val="Body Text Indent 2"/>
    <w:basedOn w:val="a5"/>
    <w:link w:val="2f2"/>
    <w:rsid w:val="00BC1DB8"/>
    <w:pPr>
      <w:spacing w:after="200" w:line="480" w:lineRule="auto"/>
      <w:ind w:left="283"/>
    </w:pPr>
    <w:rPr>
      <w:rFonts w:asciiTheme="minorHAnsi" w:eastAsiaTheme="minorHAnsi" w:hAnsiTheme="minorHAnsi" w:cstheme="minorBidi"/>
      <w:sz w:val="22"/>
    </w:rPr>
  </w:style>
  <w:style w:type="character" w:customStyle="1" w:styleId="2f2">
    <w:name w:val="Основной текст с отступом 2 Знак"/>
    <w:basedOn w:val="a6"/>
    <w:link w:val="2f1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9">
    <w:name w:val="Body Text Indent 3"/>
    <w:basedOn w:val="a5"/>
    <w:link w:val="3a"/>
    <w:rsid w:val="00BC1DB8"/>
    <w:pPr>
      <w:spacing w:after="200"/>
      <w:ind w:left="283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a">
    <w:name w:val="Основной текст с отступом 3 Знак"/>
    <w:basedOn w:val="a6"/>
    <w:link w:val="39"/>
    <w:rsid w:val="00BC1DB8"/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styleId="afffff0">
    <w:name w:val="table of figures"/>
    <w:basedOn w:val="a5"/>
    <w:next w:val="a5"/>
    <w:semiHidden/>
    <w:rsid w:val="00BC1DB8"/>
    <w:pPr>
      <w:spacing w:after="200"/>
      <w:ind w:left="440" w:hanging="440"/>
    </w:pPr>
    <w:rPr>
      <w:rFonts w:asciiTheme="minorHAnsi" w:eastAsiaTheme="minorHAnsi" w:hAnsiTheme="minorHAnsi" w:cstheme="minorBidi"/>
      <w:sz w:val="22"/>
    </w:rPr>
  </w:style>
  <w:style w:type="paragraph" w:styleId="afffff1">
    <w:name w:val="Signature"/>
    <w:basedOn w:val="a5"/>
    <w:link w:val="afffff2"/>
    <w:rsid w:val="00BC1DB8"/>
    <w:pPr>
      <w:spacing w:after="200"/>
      <w:ind w:left="4252"/>
    </w:pPr>
    <w:rPr>
      <w:rFonts w:asciiTheme="minorHAnsi" w:eastAsiaTheme="minorHAnsi" w:hAnsiTheme="minorHAnsi" w:cstheme="minorBidi"/>
      <w:sz w:val="22"/>
    </w:rPr>
  </w:style>
  <w:style w:type="character" w:customStyle="1" w:styleId="afffff2">
    <w:name w:val="Подпись Знак"/>
    <w:basedOn w:val="a6"/>
    <w:link w:val="afffff1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fff3">
    <w:name w:val="Salutation"/>
    <w:basedOn w:val="a5"/>
    <w:next w:val="a5"/>
    <w:link w:val="afffff4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f4">
    <w:name w:val="Приветствие Знак"/>
    <w:basedOn w:val="a6"/>
    <w:link w:val="afffff3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2">
    <w:name w:val="HTML Preformatted"/>
    <w:basedOn w:val="a5"/>
    <w:link w:val="HTML3"/>
    <w:uiPriority w:val="99"/>
    <w:rsid w:val="00BC1DB8"/>
    <w:pPr>
      <w:spacing w:after="200"/>
    </w:pPr>
    <w:rPr>
      <w:rFonts w:ascii="Courier New" w:eastAsiaTheme="minorHAnsi" w:hAnsi="Courier New" w:cs="Courier New"/>
      <w:sz w:val="22"/>
      <w:szCs w:val="20"/>
    </w:rPr>
  </w:style>
  <w:style w:type="character" w:customStyle="1" w:styleId="HTML3">
    <w:name w:val="Стандартный HTML Знак"/>
    <w:basedOn w:val="a6"/>
    <w:link w:val="HTML2"/>
    <w:uiPriority w:val="99"/>
    <w:rsid w:val="00BC1DB8"/>
    <w:rPr>
      <w:rFonts w:ascii="Courier New" w:eastAsiaTheme="minorHAnsi" w:hAnsi="Courier New" w:cs="Courier New"/>
      <w:sz w:val="22"/>
      <w:lang w:eastAsia="en-US"/>
    </w:rPr>
  </w:style>
  <w:style w:type="paragraph" w:styleId="afffff5">
    <w:name w:val="table of authorities"/>
    <w:basedOn w:val="a5"/>
    <w:next w:val="a5"/>
    <w:semiHidden/>
    <w:rsid w:val="00BC1DB8"/>
    <w:pPr>
      <w:spacing w:after="200"/>
      <w:ind w:left="220" w:hanging="220"/>
    </w:pPr>
    <w:rPr>
      <w:rFonts w:asciiTheme="minorHAnsi" w:eastAsiaTheme="minorHAnsi" w:hAnsiTheme="minorHAnsi" w:cstheme="minorBidi"/>
      <w:sz w:val="22"/>
    </w:rPr>
  </w:style>
  <w:style w:type="paragraph" w:styleId="afffff6">
    <w:name w:val="Plain Text"/>
    <w:basedOn w:val="a5"/>
    <w:link w:val="afffff7"/>
    <w:rsid w:val="00BC1DB8"/>
    <w:pPr>
      <w:spacing w:after="200"/>
    </w:pPr>
    <w:rPr>
      <w:rFonts w:ascii="Courier New" w:eastAsiaTheme="minorHAnsi" w:hAnsi="Courier New" w:cs="Courier New"/>
      <w:sz w:val="22"/>
      <w:szCs w:val="20"/>
    </w:rPr>
  </w:style>
  <w:style w:type="character" w:customStyle="1" w:styleId="afffff7">
    <w:name w:val="Текст Знак"/>
    <w:basedOn w:val="a6"/>
    <w:link w:val="afffff6"/>
    <w:rsid w:val="00BC1DB8"/>
    <w:rPr>
      <w:rFonts w:ascii="Courier New" w:eastAsiaTheme="minorHAnsi" w:hAnsi="Courier New" w:cs="Courier New"/>
      <w:sz w:val="22"/>
      <w:lang w:eastAsia="en-US"/>
    </w:rPr>
  </w:style>
  <w:style w:type="paragraph" w:styleId="afffff8">
    <w:name w:val="macro"/>
    <w:link w:val="afffff9"/>
    <w:semiHidden/>
    <w:rsid w:val="00BC1DB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120"/>
      <w:ind w:left="1134"/>
      <w:jc w:val="both"/>
    </w:pPr>
    <w:rPr>
      <w:rFonts w:ascii="Courier New" w:hAnsi="Courier New" w:cs="Courier New"/>
    </w:rPr>
  </w:style>
  <w:style w:type="character" w:customStyle="1" w:styleId="afffff9">
    <w:name w:val="Текст макроса Знак"/>
    <w:basedOn w:val="a6"/>
    <w:link w:val="afffff8"/>
    <w:semiHidden/>
    <w:rsid w:val="00BC1DB8"/>
    <w:rPr>
      <w:rFonts w:ascii="Courier New" w:hAnsi="Courier New" w:cs="Courier New"/>
    </w:rPr>
  </w:style>
  <w:style w:type="paragraph" w:styleId="afffffa">
    <w:name w:val="Block Text"/>
    <w:basedOn w:val="a5"/>
    <w:next w:val="a5"/>
    <w:link w:val="afffffb"/>
    <w:uiPriority w:val="29"/>
    <w:rsid w:val="00BC1DB8"/>
    <w:pPr>
      <w:spacing w:after="200"/>
    </w:pPr>
    <w:rPr>
      <w:rFonts w:asciiTheme="minorHAnsi" w:eastAsiaTheme="minorHAnsi" w:hAnsiTheme="minorHAnsi" w:cstheme="minorBidi"/>
      <w:i/>
      <w:iCs/>
      <w:color w:val="000000"/>
      <w:sz w:val="22"/>
    </w:rPr>
  </w:style>
  <w:style w:type="paragraph" w:styleId="afffffc">
    <w:name w:val="E-mail Signature"/>
    <w:basedOn w:val="a5"/>
    <w:link w:val="afffffd"/>
    <w:rsid w:val="00BC1DB8"/>
    <w:pPr>
      <w:spacing w:after="200"/>
    </w:pPr>
    <w:rPr>
      <w:rFonts w:asciiTheme="minorHAnsi" w:eastAsiaTheme="minorHAnsi" w:hAnsiTheme="minorHAnsi" w:cstheme="minorBidi"/>
      <w:sz w:val="22"/>
    </w:rPr>
  </w:style>
  <w:style w:type="character" w:customStyle="1" w:styleId="afffffd">
    <w:name w:val="Электронная подпись Знак"/>
    <w:basedOn w:val="a6"/>
    <w:link w:val="afffffc"/>
    <w:rsid w:val="00BC1DB8"/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-10">
    <w:name w:val="Light Shading Accent 1"/>
    <w:basedOn w:val="a7"/>
    <w:uiPriority w:val="60"/>
    <w:rsid w:val="00BC1DB8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afffffb">
    <w:name w:val="Цитата Знак"/>
    <w:link w:val="afffffa"/>
    <w:uiPriority w:val="29"/>
    <w:rsid w:val="00BC1DB8"/>
    <w:rPr>
      <w:rFonts w:asciiTheme="minorHAnsi" w:eastAsiaTheme="minorHAnsi" w:hAnsiTheme="minorHAnsi" w:cstheme="minorBidi"/>
      <w:i/>
      <w:iCs/>
      <w:color w:val="000000"/>
      <w:sz w:val="22"/>
      <w:szCs w:val="22"/>
      <w:lang w:eastAsia="en-US"/>
    </w:rPr>
  </w:style>
  <w:style w:type="table" w:styleId="afffffe">
    <w:name w:val="Light Shading"/>
    <w:basedOn w:val="a7"/>
    <w:uiPriority w:val="60"/>
    <w:rsid w:val="00BC1DB8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ContentChar">
    <w:name w:val="Content Char"/>
    <w:link w:val="Content"/>
    <w:rsid w:val="00BC1DB8"/>
    <w:rPr>
      <w:rFonts w:eastAsia="Calibri" w:cs="Tahoma"/>
      <w:noProof/>
      <w:lang w:eastAsia="en-US"/>
    </w:rPr>
  </w:style>
  <w:style w:type="character" w:styleId="affffff">
    <w:name w:val="Placeholder Text"/>
    <w:uiPriority w:val="99"/>
    <w:semiHidden/>
    <w:rsid w:val="00BC1DB8"/>
    <w:rPr>
      <w:color w:val="808080"/>
    </w:rPr>
  </w:style>
  <w:style w:type="numbering" w:styleId="111111">
    <w:name w:val="Outline List 2"/>
    <w:basedOn w:val="a8"/>
    <w:rsid w:val="00BC1DB8"/>
    <w:pPr>
      <w:numPr>
        <w:numId w:val="16"/>
      </w:numPr>
    </w:pPr>
  </w:style>
  <w:style w:type="table" w:styleId="affffff0">
    <w:name w:val="Table Theme"/>
    <w:basedOn w:val="a7"/>
    <w:rsid w:val="00BC1DB8"/>
    <w:pPr>
      <w:spacing w:before="120" w:after="120"/>
      <w:jc w:val="both"/>
    </w:pPr>
    <w:rPr>
      <w:rFonts w:asciiTheme="minorHAnsi" w:hAnsi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pct20" w:color="auto" w:fill="auto"/>
      </w:tcPr>
    </w:tblStylePr>
  </w:style>
  <w:style w:type="character" w:customStyle="1" w:styleId="Bluetype">
    <w:name w:val="Blue type"/>
    <w:basedOn w:val="a6"/>
    <w:uiPriority w:val="1"/>
    <w:qFormat/>
    <w:rsid w:val="00BC1DB8"/>
    <w:rPr>
      <w:color w:val="0000FF"/>
      <w:szCs w:val="20"/>
    </w:rPr>
  </w:style>
  <w:style w:type="paragraph" w:customStyle="1" w:styleId="Appendix">
    <w:name w:val="Appendix"/>
    <w:basedOn w:val="1"/>
    <w:next w:val="a5"/>
    <w:qFormat/>
    <w:rsid w:val="00BC1DB8"/>
    <w:pPr>
      <w:numPr>
        <w:numId w:val="0"/>
      </w:numPr>
      <w:tabs>
        <w:tab w:val="clear" w:pos="709"/>
      </w:tabs>
      <w:spacing w:before="0" w:after="60"/>
    </w:pPr>
    <w:rPr>
      <w:rFonts w:eastAsia="Calibri"/>
      <w:szCs w:val="32"/>
    </w:rPr>
  </w:style>
  <w:style w:type="numbering" w:customStyle="1" w:styleId="Headings">
    <w:name w:val="Headings"/>
    <w:uiPriority w:val="99"/>
    <w:rsid w:val="00BC1DB8"/>
    <w:pPr>
      <w:numPr>
        <w:numId w:val="17"/>
      </w:numPr>
    </w:pPr>
  </w:style>
  <w:style w:type="character" w:customStyle="1" w:styleId="afff9">
    <w:name w:val="Код Знак"/>
    <w:basedOn w:val="a6"/>
    <w:link w:val="afff8"/>
    <w:rsid w:val="00BC1DB8"/>
    <w:rPr>
      <w:rFonts w:ascii="Courier New" w:hAnsi="Courier New"/>
      <w:szCs w:val="22"/>
      <w:lang w:val="en-US"/>
    </w:rPr>
  </w:style>
  <w:style w:type="paragraph" w:styleId="affffff1">
    <w:name w:val="No Spacing"/>
    <w:link w:val="affffff2"/>
    <w:uiPriority w:val="1"/>
    <w:qFormat/>
    <w:rsid w:val="00BC1DB8"/>
    <w:rPr>
      <w:rFonts w:asciiTheme="minorHAnsi" w:eastAsiaTheme="minorEastAsia" w:hAnsiTheme="minorHAnsi" w:cstheme="minorBidi"/>
      <w:sz w:val="22"/>
      <w:szCs w:val="22"/>
    </w:rPr>
  </w:style>
  <w:style w:type="paragraph" w:customStyle="1" w:styleId="Style1">
    <w:name w:val="Style1"/>
    <w:basedOn w:val="1"/>
    <w:qFormat/>
    <w:rsid w:val="00BC1DB8"/>
    <w:pPr>
      <w:numPr>
        <w:numId w:val="18"/>
      </w:numPr>
      <w:tabs>
        <w:tab w:val="clear" w:pos="709"/>
        <w:tab w:val="left" w:pos="454"/>
      </w:tabs>
      <w:spacing w:line="360" w:lineRule="auto"/>
    </w:pPr>
    <w:rPr>
      <w:b/>
    </w:rPr>
  </w:style>
  <w:style w:type="paragraph" w:customStyle="1" w:styleId="Style2">
    <w:name w:val="Style2"/>
    <w:basedOn w:val="21"/>
    <w:next w:val="afffff"/>
    <w:qFormat/>
    <w:rsid w:val="00BC1DB8"/>
    <w:pPr>
      <w:numPr>
        <w:numId w:val="18"/>
      </w:numPr>
      <w:spacing w:line="360" w:lineRule="auto"/>
    </w:pPr>
    <w:rPr>
      <w:color w:val="FF0000"/>
    </w:rPr>
  </w:style>
  <w:style w:type="paragraph" w:customStyle="1" w:styleId="Style3">
    <w:name w:val="Style3"/>
    <w:basedOn w:val="31"/>
    <w:link w:val="Style3Char"/>
    <w:qFormat/>
    <w:rsid w:val="00BC1DB8"/>
    <w:pPr>
      <w:numPr>
        <w:numId w:val="18"/>
      </w:numPr>
      <w:spacing w:line="360" w:lineRule="auto"/>
    </w:pPr>
    <w:rPr>
      <w:color w:val="FF0000"/>
      <w:szCs w:val="26"/>
    </w:rPr>
  </w:style>
  <w:style w:type="character" w:customStyle="1" w:styleId="Style3Char">
    <w:name w:val="Style3 Char"/>
    <w:basedOn w:val="a6"/>
    <w:link w:val="Style3"/>
    <w:rsid w:val="00BC1DB8"/>
    <w:rPr>
      <w:rFonts w:ascii="Arial" w:hAnsi="Arial" w:cs="Arial"/>
      <w:bCs/>
      <w:color w:val="FF0000"/>
      <w:sz w:val="28"/>
      <w:szCs w:val="26"/>
      <w:lang w:val="en-US" w:eastAsia="en-US"/>
    </w:rPr>
  </w:style>
  <w:style w:type="paragraph" w:customStyle="1" w:styleId="Style4">
    <w:name w:val="Style4"/>
    <w:basedOn w:val="41"/>
    <w:next w:val="afffff"/>
    <w:qFormat/>
    <w:rsid w:val="00BC1DB8"/>
    <w:pPr>
      <w:numPr>
        <w:numId w:val="18"/>
      </w:numPr>
      <w:spacing w:line="360" w:lineRule="auto"/>
    </w:pPr>
    <w:rPr>
      <w:sz w:val="22"/>
      <w:szCs w:val="26"/>
    </w:rPr>
  </w:style>
  <w:style w:type="character" w:customStyle="1" w:styleId="xmlviewqname">
    <w:name w:val="xmlview_qname"/>
    <w:basedOn w:val="a6"/>
    <w:rsid w:val="000745F7"/>
  </w:style>
  <w:style w:type="character" w:customStyle="1" w:styleId="xmlviewattrqname">
    <w:name w:val="xmlview_attr_qname"/>
    <w:basedOn w:val="a6"/>
    <w:rsid w:val="000745F7"/>
  </w:style>
  <w:style w:type="character" w:customStyle="1" w:styleId="xmlviewattrvalue">
    <w:name w:val="xmlview_attr_value"/>
    <w:basedOn w:val="a6"/>
    <w:rsid w:val="000745F7"/>
  </w:style>
  <w:style w:type="character" w:customStyle="1" w:styleId="xmlviewtext">
    <w:name w:val="xmlview_text"/>
    <w:basedOn w:val="a6"/>
    <w:rsid w:val="000745F7"/>
  </w:style>
  <w:style w:type="paragraph" w:styleId="affffff3">
    <w:name w:val="Revision"/>
    <w:hidden/>
    <w:uiPriority w:val="99"/>
    <w:semiHidden/>
    <w:rsid w:val="002B5802"/>
    <w:rPr>
      <w:szCs w:val="22"/>
    </w:rPr>
  </w:style>
  <w:style w:type="character" w:customStyle="1" w:styleId="nolink">
    <w:name w:val="nolink"/>
    <w:basedOn w:val="a6"/>
    <w:rsid w:val="00F80BAF"/>
  </w:style>
  <w:style w:type="table" w:customStyle="1" w:styleId="RS">
    <w:name w:val="RS"/>
    <w:basedOn w:val="a7"/>
    <w:uiPriority w:val="99"/>
    <w:rsid w:val="003A2555"/>
    <w:pPr>
      <w:spacing w:after="120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uto"/>
      </w:rPr>
      <w:tblPr/>
      <w:tcPr>
        <w:shd w:val="clear" w:color="auto" w:fill="F2F2F2"/>
      </w:tcPr>
    </w:tblStylePr>
  </w:style>
  <w:style w:type="character" w:styleId="HTML4">
    <w:name w:val="HTML Code"/>
    <w:basedOn w:val="a6"/>
    <w:uiPriority w:val="99"/>
    <w:unhideWhenUsed/>
    <w:rsid w:val="00762396"/>
    <w:rPr>
      <w:rFonts w:ascii="Courier New" w:eastAsia="Times New Roman" w:hAnsi="Courier New" w:cs="Courier New"/>
      <w:sz w:val="20"/>
      <w:szCs w:val="20"/>
    </w:rPr>
  </w:style>
  <w:style w:type="character" w:customStyle="1" w:styleId="af9">
    <w:name w:val="Название объекта Знак"/>
    <w:link w:val="af8"/>
    <w:rsid w:val="005E1FAA"/>
    <w:rPr>
      <w:b/>
      <w:bCs/>
      <w:color w:val="000000"/>
      <w:szCs w:val="18"/>
    </w:rPr>
  </w:style>
  <w:style w:type="character" w:customStyle="1" w:styleId="apple-converted-space">
    <w:name w:val="apple-converted-space"/>
    <w:basedOn w:val="a6"/>
    <w:uiPriority w:val="99"/>
    <w:rsid w:val="00784B52"/>
  </w:style>
  <w:style w:type="character" w:customStyle="1" w:styleId="affffff2">
    <w:name w:val="Без интервала Знак"/>
    <w:basedOn w:val="a6"/>
    <w:link w:val="affffff1"/>
    <w:uiPriority w:val="1"/>
    <w:rsid w:val="00E8656B"/>
    <w:rPr>
      <w:rFonts w:asciiTheme="minorHAnsi" w:eastAsiaTheme="minorEastAsia" w:hAnsiTheme="minorHAnsi" w:cstheme="minorBidi"/>
      <w:sz w:val="22"/>
      <w:szCs w:val="22"/>
    </w:rPr>
  </w:style>
  <w:style w:type="character" w:customStyle="1" w:styleId="DocType">
    <w:name w:val="DocType"/>
    <w:rsid w:val="00447D24"/>
    <w:rPr>
      <w:b/>
      <w:bCs/>
      <w:sz w:val="28"/>
    </w:rPr>
  </w:style>
  <w:style w:type="table" w:customStyle="1" w:styleId="14">
    <w:name w:val="Рапидсофт1"/>
    <w:basedOn w:val="a7"/>
    <w:uiPriority w:val="99"/>
    <w:rsid w:val="00713938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table" w:customStyle="1" w:styleId="RS1">
    <w:name w:val="RS1"/>
    <w:basedOn w:val="a7"/>
    <w:uiPriority w:val="99"/>
    <w:rsid w:val="00713938"/>
    <w:pPr>
      <w:spacing w:after="120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uto"/>
      </w:rPr>
      <w:tblPr/>
      <w:tcPr>
        <w:shd w:val="clear" w:color="auto" w:fill="F2F2F2"/>
      </w:tcPr>
    </w:tblStylePr>
  </w:style>
  <w:style w:type="character" w:customStyle="1" w:styleId="Heading1Char">
    <w:name w:val="Heading 1 Char"/>
    <w:basedOn w:val="a6"/>
    <w:uiPriority w:val="99"/>
    <w:locked/>
    <w:rsid w:val="00D114AC"/>
    <w:rPr>
      <w:rFonts w:ascii="Cambria" w:hAnsi="Cambria" w:cs="Cambria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a6"/>
    <w:uiPriority w:val="99"/>
    <w:semiHidden/>
    <w:locked/>
    <w:rsid w:val="00D114AC"/>
    <w:rPr>
      <w:rFonts w:ascii="Cambria" w:hAnsi="Cambria" w:cs="Cambria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a6"/>
    <w:uiPriority w:val="99"/>
    <w:semiHidden/>
    <w:locked/>
    <w:rsid w:val="00D114AC"/>
    <w:rPr>
      <w:rFonts w:ascii="Cambria" w:hAnsi="Cambria" w:cs="Cambria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a6"/>
    <w:uiPriority w:val="99"/>
    <w:semiHidden/>
    <w:locked/>
    <w:rsid w:val="00D114AC"/>
    <w:rPr>
      <w:rFonts w:ascii="Calibri" w:hAnsi="Calibri" w:cs="Calibr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a6"/>
    <w:uiPriority w:val="99"/>
    <w:semiHidden/>
    <w:locked/>
    <w:rsid w:val="00D114AC"/>
    <w:rPr>
      <w:rFonts w:ascii="Calibri" w:hAnsi="Calibri" w:cs="Calibr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a6"/>
    <w:uiPriority w:val="99"/>
    <w:semiHidden/>
    <w:locked/>
    <w:rsid w:val="00D114AC"/>
    <w:rPr>
      <w:rFonts w:ascii="Calibri" w:hAnsi="Calibri" w:cs="Calibri"/>
      <w:b/>
      <w:bCs/>
      <w:lang w:val="en-US" w:eastAsia="en-US"/>
    </w:rPr>
  </w:style>
  <w:style w:type="character" w:customStyle="1" w:styleId="Heading7Char">
    <w:name w:val="Heading 7 Char"/>
    <w:basedOn w:val="a6"/>
    <w:uiPriority w:val="99"/>
    <w:semiHidden/>
    <w:locked/>
    <w:rsid w:val="00D114AC"/>
    <w:rPr>
      <w:rFonts w:ascii="Calibri" w:hAnsi="Calibri" w:cs="Calibri"/>
      <w:sz w:val="24"/>
      <w:szCs w:val="24"/>
      <w:lang w:val="en-US" w:eastAsia="en-US"/>
    </w:rPr>
  </w:style>
  <w:style w:type="character" w:customStyle="1" w:styleId="Heading8Char">
    <w:name w:val="Heading 8 Char"/>
    <w:basedOn w:val="a6"/>
    <w:uiPriority w:val="99"/>
    <w:semiHidden/>
    <w:locked/>
    <w:rsid w:val="00D114AC"/>
    <w:rPr>
      <w:rFonts w:ascii="Calibri" w:hAnsi="Calibri" w:cs="Calibr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a6"/>
    <w:uiPriority w:val="99"/>
    <w:semiHidden/>
    <w:locked/>
    <w:rsid w:val="00D114AC"/>
    <w:rPr>
      <w:rFonts w:ascii="Cambria" w:hAnsi="Cambria" w:cs="Cambria"/>
      <w:lang w:val="en-US" w:eastAsia="en-US"/>
    </w:rPr>
  </w:style>
  <w:style w:type="character" w:customStyle="1" w:styleId="CommentTextChar">
    <w:name w:val="Comment Text Char"/>
    <w:basedOn w:val="a6"/>
    <w:uiPriority w:val="99"/>
    <w:semiHidden/>
    <w:locked/>
    <w:rsid w:val="00D114AC"/>
    <w:rPr>
      <w:sz w:val="20"/>
      <w:szCs w:val="20"/>
      <w:lang w:val="en-US" w:eastAsia="en-US"/>
    </w:rPr>
  </w:style>
  <w:style w:type="character" w:customStyle="1" w:styleId="CommentSubjectChar">
    <w:name w:val="Comment Subject Char"/>
    <w:basedOn w:val="affb"/>
    <w:uiPriority w:val="99"/>
    <w:semiHidden/>
    <w:locked/>
    <w:rsid w:val="00D114AC"/>
    <w:rPr>
      <w:rFonts w:ascii="Calibri" w:eastAsia="Times New Roman" w:hAnsi="Calibri" w:cs="Calibri"/>
      <w:b/>
      <w:bCs/>
      <w:sz w:val="20"/>
      <w:szCs w:val="20"/>
      <w:lang w:val="en-US" w:eastAsia="en-US"/>
    </w:rPr>
  </w:style>
  <w:style w:type="character" w:customStyle="1" w:styleId="BalloonTextChar">
    <w:name w:val="Balloon Text Char"/>
    <w:basedOn w:val="a6"/>
    <w:uiPriority w:val="99"/>
    <w:semiHidden/>
    <w:locked/>
    <w:rsid w:val="00D114AC"/>
    <w:rPr>
      <w:rFonts w:ascii="Times New Roman" w:hAnsi="Times New Roman" w:cs="Times New Roman"/>
      <w:sz w:val="2"/>
      <w:szCs w:val="2"/>
      <w:lang w:val="en-US" w:eastAsia="en-US"/>
    </w:rPr>
  </w:style>
  <w:style w:type="character" w:customStyle="1" w:styleId="DocumentMapChar">
    <w:name w:val="Document Map Char"/>
    <w:basedOn w:val="a6"/>
    <w:uiPriority w:val="99"/>
    <w:semiHidden/>
    <w:locked/>
    <w:rsid w:val="00D114AC"/>
    <w:rPr>
      <w:rFonts w:ascii="Times New Roman" w:hAnsi="Times New Roman" w:cs="Times New Roman"/>
      <w:sz w:val="2"/>
      <w:szCs w:val="2"/>
      <w:lang w:val="en-US" w:eastAsia="en-US"/>
    </w:rPr>
  </w:style>
  <w:style w:type="character" w:customStyle="1" w:styleId="HeaderChar">
    <w:name w:val="Header Char"/>
    <w:basedOn w:val="a6"/>
    <w:uiPriority w:val="99"/>
    <w:semiHidden/>
    <w:locked/>
    <w:rsid w:val="00D114AC"/>
    <w:rPr>
      <w:lang w:val="en-US" w:eastAsia="en-US"/>
    </w:rPr>
  </w:style>
  <w:style w:type="character" w:customStyle="1" w:styleId="FooterChar">
    <w:name w:val="Footer Char"/>
    <w:basedOn w:val="a6"/>
    <w:uiPriority w:val="99"/>
    <w:semiHidden/>
    <w:locked/>
    <w:rsid w:val="00D114AC"/>
    <w:rPr>
      <w:lang w:val="en-US" w:eastAsia="en-US"/>
    </w:rPr>
  </w:style>
  <w:style w:type="paragraph" w:customStyle="1" w:styleId="ExampleText">
    <w:name w:val="Example Text"/>
    <w:basedOn w:val="a5"/>
    <w:uiPriority w:val="99"/>
    <w:rsid w:val="00D114AC"/>
    <w:pPr>
      <w:widowControl w:val="0"/>
      <w:pBdr>
        <w:top w:val="dashSmallGap" w:sz="4" w:space="10" w:color="3366FF"/>
        <w:left w:val="dashSmallGap" w:sz="4" w:space="10" w:color="3366FF"/>
        <w:bottom w:val="dashSmallGap" w:sz="4" w:space="10" w:color="3366FF"/>
        <w:right w:val="dashSmallGap" w:sz="4" w:space="10" w:color="3366FF"/>
      </w:pBdr>
      <w:spacing w:before="27" w:after="0"/>
      <w:ind w:left="720" w:right="-20"/>
    </w:pPr>
    <w:rPr>
      <w:rFonts w:ascii="Courier New" w:hAnsi="Courier New" w:cs="Courier New"/>
      <w:w w:val="101"/>
      <w:sz w:val="16"/>
      <w:szCs w:val="16"/>
    </w:rPr>
  </w:style>
  <w:style w:type="paragraph" w:customStyle="1" w:styleId="AxureTOCHeading">
    <w:name w:val="AxureTOCHeading"/>
    <w:basedOn w:val="a5"/>
    <w:rsid w:val="0094681E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5"/>
    <w:rsid w:val="0094681E"/>
    <w:pPr>
      <w:numPr>
        <w:numId w:val="20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5"/>
    <w:rsid w:val="0094681E"/>
    <w:pPr>
      <w:numPr>
        <w:ilvl w:val="1"/>
        <w:numId w:val="20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5"/>
    <w:rsid w:val="0094681E"/>
    <w:pPr>
      <w:numPr>
        <w:ilvl w:val="2"/>
        <w:numId w:val="20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5"/>
    <w:rsid w:val="0094681E"/>
    <w:pPr>
      <w:numPr>
        <w:ilvl w:val="3"/>
        <w:numId w:val="20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5"/>
    <w:rsid w:val="0094681E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5"/>
    <w:rsid w:val="0094681E"/>
    <w:pPr>
      <w:spacing w:before="60" w:after="60"/>
    </w:pPr>
    <w:rPr>
      <w:sz w:val="16"/>
    </w:rPr>
  </w:style>
  <w:style w:type="paragraph" w:customStyle="1" w:styleId="AxureImageParagraph">
    <w:name w:val="AxureImageParagraph"/>
    <w:basedOn w:val="a5"/>
    <w:qFormat/>
    <w:rsid w:val="0094681E"/>
    <w:pPr>
      <w:jc w:val="center"/>
    </w:pPr>
  </w:style>
  <w:style w:type="table" w:customStyle="1" w:styleId="AxureTableStyle">
    <w:name w:val="AxureTableStyle"/>
    <w:basedOn w:val="a7"/>
    <w:uiPriority w:val="99"/>
    <w:rsid w:val="0094681E"/>
    <w:rPr>
      <w:rFonts w:ascii="Arial" w:hAnsi="Arial"/>
      <w:sz w:val="16"/>
      <w:lang w:val="en-US" w:eastAsia="en-US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8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13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92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9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5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39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29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11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13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44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92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74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9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5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59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60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25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17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63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575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01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5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9217">
          <w:marLeft w:val="0"/>
          <w:marRight w:val="0"/>
          <w:marTop w:val="150"/>
          <w:marBottom w:val="150"/>
          <w:divBdr>
            <w:top w:val="dashed" w:sz="6" w:space="0" w:color="BBBBBB"/>
            <w:left w:val="dashed" w:sz="6" w:space="0" w:color="BBBBBB"/>
            <w:bottom w:val="dashed" w:sz="6" w:space="0" w:color="BBBBBB"/>
            <w:right w:val="dashed" w:sz="6" w:space="0" w:color="BBBBBB"/>
          </w:divBdr>
          <w:divsChild>
            <w:div w:id="74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206347754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3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46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9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microsoft.com/office/2007/relationships/stylesWithEffects" Target="stylesWithEffects.xml"/><Relationship Id="rId12" Type="http://schemas.openxmlformats.org/officeDocument/2006/relationships/hyperlink" Target="https://bonus.vtb24.ru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yperlink" Target="mailto:evgeniya.chzhan@rapidsoft.ru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lovnyaeva\Downloads\&#1064;&#1072;&#1073;&#1083;&#1086;&#1085;%20RapidSoft%20&#1073;&#1072;&#1079;&#1086;&#1074;&#1099;&#1081;%20v3.3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0D6AF54F21E97499F3546876ADAC8A4" ma:contentTypeVersion="0" ma:contentTypeDescription="Создание документа." ma:contentTypeScope="" ma:versionID="9fb32f9e6b1143b4d683b5ec79399af7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E7E2F95F-0F7A-4FB7-85DF-C2FD286F02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426CA6D6-CAF6-4E2C-84AC-68300C3A1300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BF23ADA2-622E-4DDA-BAD1-E59576D893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B1D96C-9AA6-4526-B267-DA4BA55F0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RapidSoft базовый v3.33</Template>
  <TotalTime>1</TotalTime>
  <Pages>32</Pages>
  <Words>4863</Words>
  <Characters>27720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RapidSoft</Company>
  <LinksUpToDate>false</LinksUpToDate>
  <CharactersWithSpaces>32518</CharactersWithSpaces>
  <SharedDoc>false</SharedDoc>
  <HLinks>
    <vt:vector size="30" baseType="variant"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_Toc291758431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_Toc291758430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_Toc291758429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_Toc291758428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_Toc291758427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Lovnyaeva</dc:creator>
  <cp:lastModifiedBy>Evgeniya Chzhan</cp:lastModifiedBy>
  <cp:revision>3</cp:revision>
  <cp:lastPrinted>2014-04-04T09:33:00Z</cp:lastPrinted>
  <dcterms:created xsi:type="dcterms:W3CDTF">2014-06-20T05:14:00Z</dcterms:created>
  <dcterms:modified xsi:type="dcterms:W3CDTF">2014-06-26T12:33:00Z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0x010100D0D6AF54F21E97499F3546876ADAC8A4</vt:lpwstr>
  </property>
</Properties>
</file>